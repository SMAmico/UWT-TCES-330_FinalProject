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0FA1" w14:textId="77777777" w:rsidR="00C23CD3" w:rsidRPr="00C23CD3" w:rsidRDefault="00C23CD3" w:rsidP="005D00E0">
      <w:pPr>
        <w:spacing w:line="360" w:lineRule="auto"/>
        <w:rPr>
          <w:rFonts w:ascii="Times New Roman" w:eastAsia="SimSun" w:hAnsi="Times New Roman"/>
        </w:rPr>
      </w:pPr>
    </w:p>
    <w:p w14:paraId="2A26611E" w14:textId="77777777" w:rsidR="00C23CD3" w:rsidRPr="00C23CD3" w:rsidRDefault="00C23CD3" w:rsidP="005D00E0">
      <w:pPr>
        <w:spacing w:line="360" w:lineRule="auto"/>
        <w:rPr>
          <w:rFonts w:ascii="Times New Roman" w:eastAsia="SimSun" w:hAnsi="Times New Roman"/>
        </w:rPr>
      </w:pPr>
    </w:p>
    <w:p w14:paraId="1D687645" w14:textId="77777777" w:rsidR="00C23CD3" w:rsidRPr="00C23CD3" w:rsidRDefault="00C23CD3" w:rsidP="005D00E0">
      <w:pPr>
        <w:spacing w:line="360" w:lineRule="auto"/>
        <w:rPr>
          <w:rFonts w:ascii="Times New Roman" w:eastAsia="SimSun" w:hAnsi="Times New Roman"/>
        </w:rPr>
      </w:pPr>
    </w:p>
    <w:p w14:paraId="4B8DFBA6" w14:textId="6A1547A4" w:rsidR="00C23CD3" w:rsidRPr="00C23CD3" w:rsidRDefault="00E51C20" w:rsidP="00384E5B">
      <w:pPr>
        <w:spacing w:line="480" w:lineRule="auto"/>
        <w:jc w:val="center"/>
        <w:rPr>
          <w:rFonts w:ascii="Times New Roman" w:eastAsia="SimSun" w:hAnsi="Times New Roman"/>
        </w:rPr>
      </w:pPr>
      <w:r>
        <w:rPr>
          <w:rFonts w:ascii="Times New Roman" w:eastAsia="SimSun" w:hAnsi="Times New Roman"/>
        </w:rPr>
        <w:t>Course Project</w:t>
      </w:r>
    </w:p>
    <w:p w14:paraId="082D49BB" w14:textId="7153BF52" w:rsidR="00C23CD3" w:rsidRDefault="00C23CD3" w:rsidP="00384E5B">
      <w:pPr>
        <w:spacing w:line="480" w:lineRule="auto"/>
        <w:jc w:val="center"/>
        <w:rPr>
          <w:rFonts w:ascii="Times New Roman" w:eastAsia="SimSun" w:hAnsi="Times New Roman"/>
        </w:rPr>
      </w:pPr>
      <w:r>
        <w:rPr>
          <w:rFonts w:ascii="Times New Roman" w:eastAsia="SimSun" w:hAnsi="Times New Roman"/>
        </w:rPr>
        <w:t>Programmable Process</w:t>
      </w:r>
      <w:r w:rsidR="00642964">
        <w:rPr>
          <w:rFonts w:ascii="Times New Roman" w:eastAsia="SimSun" w:hAnsi="Times New Roman"/>
        </w:rPr>
        <w:t>o</w:t>
      </w:r>
      <w:r>
        <w:rPr>
          <w:rFonts w:ascii="Times New Roman" w:eastAsia="SimSun" w:hAnsi="Times New Roman"/>
        </w:rPr>
        <w:t>r</w:t>
      </w:r>
    </w:p>
    <w:p w14:paraId="7BC73B20" w14:textId="0308EB08" w:rsidR="00C23CD3" w:rsidRPr="00C23CD3" w:rsidRDefault="00C23CD3" w:rsidP="00384E5B">
      <w:pPr>
        <w:spacing w:line="480" w:lineRule="auto"/>
        <w:jc w:val="center"/>
        <w:rPr>
          <w:rFonts w:ascii="Times New Roman" w:eastAsia="SimSun" w:hAnsi="Times New Roman"/>
        </w:rPr>
      </w:pPr>
      <w:r w:rsidRPr="00C23CD3">
        <w:rPr>
          <w:rFonts w:ascii="Times New Roman" w:eastAsia="SimSun" w:hAnsi="Times New Roman"/>
        </w:rPr>
        <w:t>TCES330 Digital System Design</w:t>
      </w:r>
    </w:p>
    <w:p w14:paraId="25344206" w14:textId="2B29414B" w:rsidR="00C23CD3" w:rsidRPr="00C23CD3" w:rsidRDefault="00E51C20" w:rsidP="00384E5B">
      <w:pPr>
        <w:spacing w:line="480" w:lineRule="auto"/>
        <w:jc w:val="center"/>
        <w:rPr>
          <w:rFonts w:ascii="Times New Roman" w:eastAsia="SimSun" w:hAnsi="Times New Roman"/>
        </w:rPr>
      </w:pPr>
      <w:r>
        <w:rPr>
          <w:rFonts w:ascii="Times New Roman" w:eastAsia="SimSun" w:hAnsi="Times New Roman"/>
        </w:rPr>
        <w:t>Spring 202</w:t>
      </w:r>
      <w:r w:rsidR="00CC679E">
        <w:rPr>
          <w:rFonts w:ascii="Times New Roman" w:eastAsia="SimSun" w:hAnsi="Times New Roman"/>
        </w:rPr>
        <w:t>6</w:t>
      </w:r>
    </w:p>
    <w:p w14:paraId="60D59C58" w14:textId="77777777" w:rsidR="00C23CD3" w:rsidRPr="00C23CD3" w:rsidRDefault="00C23CD3" w:rsidP="005D00E0">
      <w:pPr>
        <w:spacing w:line="360" w:lineRule="auto"/>
        <w:rPr>
          <w:rFonts w:ascii="Times New Roman" w:eastAsia="SimSun" w:hAnsi="Times New Roman"/>
        </w:rPr>
      </w:pPr>
    </w:p>
    <w:p w14:paraId="7DDBD6B3" w14:textId="77777777" w:rsidR="00C23CD3" w:rsidRPr="00C23CD3" w:rsidRDefault="00C23CD3" w:rsidP="005D00E0">
      <w:pPr>
        <w:spacing w:line="360" w:lineRule="auto"/>
        <w:rPr>
          <w:rFonts w:ascii="Times New Roman" w:eastAsia="SimSun" w:hAnsi="Times New Roman"/>
        </w:rPr>
      </w:pPr>
    </w:p>
    <w:p w14:paraId="75C87F18" w14:textId="2117A6BD" w:rsidR="00C23CD3" w:rsidRPr="00C23CD3" w:rsidRDefault="00C23CD3" w:rsidP="005D00E0">
      <w:pPr>
        <w:spacing w:line="360" w:lineRule="auto"/>
        <w:rPr>
          <w:rFonts w:ascii="Times New Roman" w:eastAsia="SimSun" w:hAnsi="Times New Roman"/>
        </w:rPr>
      </w:pPr>
    </w:p>
    <w:p w14:paraId="27C0B57B" w14:textId="77777777" w:rsidR="00C23CD3" w:rsidRPr="00C23CD3" w:rsidRDefault="00C23CD3" w:rsidP="00384E5B">
      <w:pPr>
        <w:spacing w:line="480" w:lineRule="auto"/>
        <w:rPr>
          <w:rFonts w:ascii="Times New Roman" w:eastAsia="SimSun" w:hAnsi="Times New Roman"/>
          <w:b/>
          <w:bCs/>
        </w:rPr>
      </w:pPr>
      <w:r w:rsidRPr="00C23CD3">
        <w:rPr>
          <w:rFonts w:ascii="Times New Roman" w:eastAsia="SimSun" w:hAnsi="Times New Roman"/>
          <w:b/>
          <w:bCs/>
        </w:rPr>
        <w:t>Authors:</w:t>
      </w:r>
    </w:p>
    <w:p w14:paraId="26FEE99B" w14:textId="7E51756D" w:rsidR="00C23CD3" w:rsidRPr="00C23CD3" w:rsidRDefault="00E51C20" w:rsidP="00384E5B">
      <w:pPr>
        <w:spacing w:line="480" w:lineRule="auto"/>
        <w:rPr>
          <w:rFonts w:ascii="Times New Roman" w:eastAsia="SimSun" w:hAnsi="Times New Roman"/>
        </w:rPr>
      </w:pPr>
      <w:r>
        <w:rPr>
          <w:rFonts w:ascii="Times New Roman" w:eastAsia="SimSun" w:hAnsi="Times New Roman"/>
        </w:rPr>
        <w:t xml:space="preserve">Student </w:t>
      </w:r>
      <w:r w:rsidR="005D00E0">
        <w:rPr>
          <w:rFonts w:ascii="Times New Roman" w:eastAsia="SimSun" w:hAnsi="Times New Roman"/>
        </w:rPr>
        <w:t>A</w:t>
      </w:r>
      <w:r w:rsidR="00C23CD3" w:rsidRPr="00C23CD3">
        <w:rPr>
          <w:rFonts w:ascii="Times New Roman" w:eastAsia="SimSun" w:hAnsi="Times New Roman"/>
        </w:rPr>
        <w:t xml:space="preserve">: </w:t>
      </w:r>
      <w:r w:rsidR="008E6FEE">
        <w:rPr>
          <w:rFonts w:ascii="Times New Roman" w:eastAsia="SimSun" w:hAnsi="Times New Roman"/>
        </w:rPr>
        <w:t>Seth Amico</w:t>
      </w:r>
    </w:p>
    <w:p w14:paraId="1C54A272" w14:textId="63A0796B" w:rsidR="00C23CD3" w:rsidRPr="00C23CD3" w:rsidRDefault="00C23CD3" w:rsidP="00384E5B">
      <w:pPr>
        <w:spacing w:line="480" w:lineRule="auto"/>
        <w:rPr>
          <w:rFonts w:ascii="Times New Roman" w:eastAsia="SimSun" w:hAnsi="Times New Roman"/>
        </w:rPr>
      </w:pPr>
      <w:r w:rsidRPr="00C23CD3">
        <w:rPr>
          <w:rFonts w:ascii="Times New Roman" w:eastAsia="SimSun" w:hAnsi="Times New Roman"/>
          <w:noProof/>
          <w:lang w:eastAsia="en-US"/>
        </w:rPr>
        <mc:AlternateContent>
          <mc:Choice Requires="wpi">
            <w:drawing>
              <wp:anchor distT="0" distB="0" distL="114300" distR="114300" simplePos="0" relativeHeight="251656192" behindDoc="0" locked="0" layoutInCell="1" allowOverlap="1" wp14:anchorId="4E67C96F" wp14:editId="7D3AAE90">
                <wp:simplePos x="0" y="0"/>
                <wp:positionH relativeFrom="column">
                  <wp:posOffset>1657985</wp:posOffset>
                </wp:positionH>
                <wp:positionV relativeFrom="paragraph">
                  <wp:posOffset>-51435</wp:posOffset>
                </wp:positionV>
                <wp:extent cx="359410" cy="421005"/>
                <wp:effectExtent l="635" t="0" r="1905" b="1905"/>
                <wp:wrapNone/>
                <wp:docPr id="45" name="Ink 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noChangeAspect="1" noEditPoints="1" noChangeArrowheads="1" noChangeShapeType="1"/>
                        </w14:cNvContentPartPr>
                      </w14:nvContentPartPr>
                      <w14:xfrm>
                        <a:off x="0" y="0"/>
                        <a:ext cx="359410" cy="421005"/>
                      </w14:xfrm>
                    </w14:contentPart>
                  </a:graphicData>
                </a:graphic>
                <wp14:sizeRelH relativeFrom="page">
                  <wp14:pctWidth>0</wp14:pctWidth>
                </wp14:sizeRelH>
                <wp14:sizeRelV relativeFrom="page">
                  <wp14:pctHeight>0</wp14:pctHeight>
                </wp14:sizeRelV>
              </wp:anchor>
            </w:drawing>
          </mc:Choice>
        </mc:AlternateContent>
      </w:r>
    </w:p>
    <w:p w14:paraId="25029EB0" w14:textId="6EC8648C" w:rsidR="00CC679E" w:rsidRPr="00C23CD3" w:rsidRDefault="00E51C20" w:rsidP="00384E5B">
      <w:pPr>
        <w:spacing w:line="480" w:lineRule="auto"/>
        <w:rPr>
          <w:rFonts w:ascii="Times New Roman" w:eastAsia="SimSun" w:hAnsi="Times New Roman"/>
        </w:rPr>
      </w:pPr>
      <w:r>
        <w:rPr>
          <w:rFonts w:ascii="Times New Roman" w:eastAsia="SimSun" w:hAnsi="Times New Roman"/>
        </w:rPr>
        <w:t xml:space="preserve">Student B: </w:t>
      </w:r>
      <w:r w:rsidR="008E6FEE">
        <w:rPr>
          <w:rFonts w:ascii="Times New Roman" w:eastAsia="SimSun" w:hAnsi="Times New Roman"/>
        </w:rPr>
        <w:t>John R Teal Jr.</w:t>
      </w:r>
    </w:p>
    <w:p w14:paraId="7D0DA4D6" w14:textId="77777777" w:rsidR="00C23CD3" w:rsidRPr="00C23CD3" w:rsidRDefault="00C23CD3" w:rsidP="00384E5B">
      <w:pPr>
        <w:spacing w:line="480" w:lineRule="auto"/>
        <w:rPr>
          <w:rFonts w:ascii="Times New Roman" w:eastAsia="SimSun" w:hAnsi="Times New Roman"/>
        </w:rPr>
      </w:pPr>
    </w:p>
    <w:p w14:paraId="476497BB" w14:textId="3E3B8BB0" w:rsidR="00C23CD3" w:rsidRPr="005D00E0" w:rsidRDefault="00C23CD3" w:rsidP="00384E5B">
      <w:pPr>
        <w:spacing w:line="480" w:lineRule="auto"/>
        <w:rPr>
          <w:rFonts w:ascii="Times New Roman" w:eastAsia="SimSun" w:hAnsi="Times New Roman"/>
        </w:rPr>
      </w:pPr>
      <w:r w:rsidRPr="005D00E0">
        <w:rPr>
          <w:rFonts w:ascii="Times New Roman" w:eastAsia="SimSun" w:hAnsi="Times New Roman"/>
        </w:rPr>
        <w:t xml:space="preserve">Submission Date: </w:t>
      </w:r>
      <w:r w:rsidR="008E6FEE" w:rsidRPr="005D00E0">
        <w:rPr>
          <w:rFonts w:ascii="Times New Roman" w:eastAsia="SimSun" w:hAnsi="Times New Roman"/>
        </w:rPr>
        <w:t>June 10, 2026</w:t>
      </w:r>
    </w:p>
    <w:p w14:paraId="06959875" w14:textId="77777777" w:rsidR="00C23CD3" w:rsidRPr="00C23CD3" w:rsidRDefault="00C23CD3" w:rsidP="005D00E0">
      <w:pPr>
        <w:spacing w:line="360" w:lineRule="auto"/>
        <w:rPr>
          <w:rFonts w:ascii="Times New Roman" w:eastAsia="SimSun" w:hAnsi="Times New Roman"/>
        </w:rPr>
      </w:pPr>
    </w:p>
    <w:p w14:paraId="34066AD7" w14:textId="77777777" w:rsidR="00C23CD3" w:rsidRPr="00C23CD3" w:rsidRDefault="00C23CD3" w:rsidP="005D00E0">
      <w:pPr>
        <w:spacing w:line="360" w:lineRule="auto"/>
        <w:rPr>
          <w:rFonts w:ascii="Times New Roman" w:eastAsia="SimSun" w:hAnsi="Times New Roman"/>
        </w:rPr>
      </w:pPr>
    </w:p>
    <w:p w14:paraId="753D85A1" w14:textId="77777777" w:rsidR="00C23CD3" w:rsidRPr="00C23CD3" w:rsidRDefault="00C23CD3" w:rsidP="005D00E0">
      <w:pPr>
        <w:spacing w:line="360" w:lineRule="auto"/>
        <w:rPr>
          <w:rFonts w:ascii="Times New Roman" w:eastAsia="SimSun" w:hAnsi="Times New Roman"/>
        </w:rPr>
      </w:pPr>
    </w:p>
    <w:p w14:paraId="543C7549" w14:textId="77777777" w:rsidR="00C23CD3" w:rsidRPr="00C23CD3" w:rsidRDefault="00C23CD3" w:rsidP="005D00E0">
      <w:pPr>
        <w:spacing w:line="360" w:lineRule="auto"/>
        <w:rPr>
          <w:rFonts w:ascii="Times New Roman" w:eastAsia="SimSun" w:hAnsi="Times New Roman"/>
        </w:rPr>
      </w:pPr>
    </w:p>
    <w:p w14:paraId="2E6C5ED7" w14:textId="77777777" w:rsidR="00C23CD3" w:rsidRPr="00C23CD3" w:rsidRDefault="00C23CD3" w:rsidP="005D00E0">
      <w:pPr>
        <w:spacing w:line="360" w:lineRule="auto"/>
        <w:rPr>
          <w:rFonts w:ascii="Times New Roman" w:eastAsia="SimSun" w:hAnsi="Times New Roman"/>
        </w:rPr>
      </w:pPr>
    </w:p>
    <w:p w14:paraId="0E7F3879" w14:textId="77777777" w:rsidR="00C23CD3" w:rsidRPr="00C23CD3" w:rsidRDefault="00C23CD3" w:rsidP="005D00E0">
      <w:pPr>
        <w:spacing w:line="360" w:lineRule="auto"/>
        <w:rPr>
          <w:rFonts w:ascii="Times New Roman" w:eastAsia="SimSun" w:hAnsi="Times New Roman"/>
        </w:rPr>
      </w:pPr>
    </w:p>
    <w:p w14:paraId="41A62FAE" w14:textId="77777777" w:rsidR="00C23CD3" w:rsidRPr="00C23CD3" w:rsidRDefault="00C23CD3" w:rsidP="005D00E0">
      <w:pPr>
        <w:spacing w:line="360" w:lineRule="auto"/>
        <w:rPr>
          <w:rFonts w:ascii="Times New Roman" w:eastAsia="SimSun" w:hAnsi="Times New Roman"/>
          <w:b/>
          <w:bCs/>
          <w:u w:val="single"/>
        </w:rPr>
      </w:pPr>
    </w:p>
    <w:p w14:paraId="1F80091E" w14:textId="77777777" w:rsidR="00C23CD3" w:rsidRPr="00C23CD3" w:rsidRDefault="00C23CD3" w:rsidP="005D00E0">
      <w:pPr>
        <w:spacing w:line="360" w:lineRule="auto"/>
        <w:rPr>
          <w:rFonts w:ascii="Times New Roman" w:eastAsia="SimSun" w:hAnsi="Times New Roman"/>
          <w:b/>
          <w:bCs/>
          <w:u w:val="single"/>
        </w:rPr>
      </w:pPr>
    </w:p>
    <w:p w14:paraId="0DEA94C0" w14:textId="77777777" w:rsidR="00C23CD3" w:rsidRPr="00C23CD3" w:rsidRDefault="00C23CD3" w:rsidP="005D00E0">
      <w:pPr>
        <w:spacing w:line="360" w:lineRule="auto"/>
        <w:rPr>
          <w:rFonts w:ascii="Times New Roman" w:eastAsia="SimSun" w:hAnsi="Times New Roman"/>
          <w:b/>
          <w:bCs/>
          <w:u w:val="single"/>
        </w:rPr>
      </w:pPr>
    </w:p>
    <w:p w14:paraId="7B593CD9" w14:textId="77777777" w:rsidR="00C23CD3" w:rsidRPr="00C23CD3" w:rsidRDefault="00C23CD3" w:rsidP="005D00E0">
      <w:pPr>
        <w:spacing w:line="360" w:lineRule="auto"/>
        <w:rPr>
          <w:rFonts w:ascii="Times New Roman" w:eastAsia="SimSun" w:hAnsi="Times New Roman"/>
          <w:b/>
          <w:bCs/>
          <w:u w:val="single"/>
        </w:rPr>
      </w:pPr>
    </w:p>
    <w:p w14:paraId="29804C64" w14:textId="77777777" w:rsidR="00C23CD3" w:rsidRPr="00C23CD3" w:rsidRDefault="00C23CD3" w:rsidP="005D00E0">
      <w:pPr>
        <w:spacing w:line="360" w:lineRule="auto"/>
        <w:rPr>
          <w:rFonts w:ascii="Times New Roman" w:eastAsia="SimSun" w:hAnsi="Times New Roman"/>
          <w:b/>
          <w:bCs/>
          <w:u w:val="single"/>
        </w:rPr>
      </w:pPr>
    </w:p>
    <w:p w14:paraId="08A93D60" w14:textId="77777777" w:rsidR="00C23CD3" w:rsidRDefault="00C23CD3" w:rsidP="005D00E0">
      <w:pPr>
        <w:spacing w:line="360" w:lineRule="auto"/>
        <w:rPr>
          <w:rFonts w:ascii="Times New Roman" w:eastAsia="SimSun" w:hAnsi="Times New Roman"/>
          <w:b/>
          <w:bCs/>
          <w:u w:val="single"/>
        </w:rPr>
      </w:pPr>
    </w:p>
    <w:p w14:paraId="51006A52" w14:textId="77777777" w:rsidR="008E6FEE" w:rsidRDefault="008E6FEE" w:rsidP="005D00E0">
      <w:pPr>
        <w:spacing w:line="360" w:lineRule="auto"/>
        <w:rPr>
          <w:rFonts w:ascii="Times New Roman" w:eastAsia="SimSun" w:hAnsi="Times New Roman"/>
          <w:b/>
          <w:bCs/>
          <w:u w:val="single"/>
        </w:rPr>
      </w:pPr>
    </w:p>
    <w:p w14:paraId="2B8C88FB" w14:textId="77777777" w:rsidR="008E6FEE" w:rsidRDefault="008E6FEE" w:rsidP="005D00E0">
      <w:pPr>
        <w:spacing w:line="360" w:lineRule="auto"/>
        <w:rPr>
          <w:rFonts w:ascii="Times New Roman" w:eastAsia="SimSun" w:hAnsi="Times New Roman"/>
          <w:b/>
          <w:bCs/>
          <w:u w:val="single"/>
        </w:rPr>
      </w:pPr>
    </w:p>
    <w:p w14:paraId="62C6269E" w14:textId="77777777" w:rsidR="008E6FEE" w:rsidRPr="00C23CD3" w:rsidRDefault="008E6FEE" w:rsidP="005D00E0">
      <w:pPr>
        <w:spacing w:line="360" w:lineRule="auto"/>
        <w:rPr>
          <w:rFonts w:ascii="Times New Roman" w:eastAsia="SimSun" w:hAnsi="Times New Roman"/>
          <w:b/>
          <w:bCs/>
          <w:u w:val="single"/>
        </w:rPr>
      </w:pPr>
    </w:p>
    <w:sdt>
      <w:sdtPr>
        <w:rPr>
          <w:rFonts w:asciiTheme="minorHAnsi" w:eastAsiaTheme="minorEastAsia" w:hAnsiTheme="minorHAnsi" w:cs="Times New Roman"/>
          <w:b w:val="0"/>
          <w:bCs w:val="0"/>
          <w:kern w:val="0"/>
          <w:sz w:val="24"/>
          <w:szCs w:val="24"/>
        </w:rPr>
        <w:id w:val="937180402"/>
        <w:docPartObj>
          <w:docPartGallery w:val="Table of Contents"/>
          <w:docPartUnique/>
        </w:docPartObj>
      </w:sdtPr>
      <w:sdtEndPr>
        <w:rPr>
          <w:noProof/>
        </w:rPr>
      </w:sdtEndPr>
      <w:sdtContent>
        <w:p w14:paraId="56579E07" w14:textId="5911D391" w:rsidR="002E75DD" w:rsidRPr="002E75DD" w:rsidRDefault="002E75DD">
          <w:pPr>
            <w:pStyle w:val="TOCHeading"/>
            <w:rPr>
              <w:sz w:val="36"/>
              <w:szCs w:val="36"/>
            </w:rPr>
          </w:pPr>
          <w:r w:rsidRPr="002E75DD">
            <w:rPr>
              <w:sz w:val="36"/>
              <w:szCs w:val="36"/>
            </w:rPr>
            <w:t>Contents</w:t>
          </w:r>
        </w:p>
        <w:p w14:paraId="3AA82E31" w14:textId="0D1C170C" w:rsidR="00CE0A3B" w:rsidRDefault="002E75DD">
          <w:pPr>
            <w:pStyle w:val="TOC1"/>
            <w:tabs>
              <w:tab w:val="right" w:leader="dot" w:pos="9350"/>
            </w:tabs>
            <w:rPr>
              <w:rFonts w:cstheme="minorBidi"/>
              <w:noProof/>
              <w:kern w:val="2"/>
              <w14:ligatures w14:val="standardContextual"/>
            </w:rPr>
          </w:pPr>
          <w:r>
            <w:fldChar w:fldCharType="begin"/>
          </w:r>
          <w:r>
            <w:instrText xml:space="preserve"> TOC \o "1-2" \h \z \u </w:instrText>
          </w:r>
          <w:r>
            <w:fldChar w:fldCharType="separate"/>
          </w:r>
          <w:hyperlink w:anchor="_Toc231586914" w:history="1">
            <w:r w:rsidR="00CE0A3B" w:rsidRPr="00B77AFA">
              <w:rPr>
                <w:rStyle w:val="Hyperlink"/>
                <w:noProof/>
              </w:rPr>
              <w:t>Project Overview</w:t>
            </w:r>
            <w:r w:rsidR="00CE0A3B">
              <w:rPr>
                <w:noProof/>
                <w:webHidden/>
              </w:rPr>
              <w:tab/>
            </w:r>
            <w:r w:rsidR="00CE0A3B">
              <w:rPr>
                <w:noProof/>
                <w:webHidden/>
              </w:rPr>
              <w:fldChar w:fldCharType="begin"/>
            </w:r>
            <w:r w:rsidR="00CE0A3B">
              <w:rPr>
                <w:noProof/>
                <w:webHidden/>
              </w:rPr>
              <w:instrText xml:space="preserve"> PAGEREF _Toc231586914 \h </w:instrText>
            </w:r>
            <w:r w:rsidR="00CE0A3B">
              <w:rPr>
                <w:noProof/>
                <w:webHidden/>
              </w:rPr>
            </w:r>
            <w:r w:rsidR="00CE0A3B">
              <w:rPr>
                <w:noProof/>
                <w:webHidden/>
              </w:rPr>
              <w:fldChar w:fldCharType="separate"/>
            </w:r>
            <w:r w:rsidR="00504CC8">
              <w:rPr>
                <w:noProof/>
                <w:webHidden/>
              </w:rPr>
              <w:t>3</w:t>
            </w:r>
            <w:r w:rsidR="00CE0A3B">
              <w:rPr>
                <w:noProof/>
                <w:webHidden/>
              </w:rPr>
              <w:fldChar w:fldCharType="end"/>
            </w:r>
          </w:hyperlink>
        </w:p>
        <w:p w14:paraId="6100DAD3" w14:textId="7EF4516D" w:rsidR="00CE0A3B" w:rsidRDefault="00CE0A3B">
          <w:pPr>
            <w:pStyle w:val="TOC1"/>
            <w:tabs>
              <w:tab w:val="right" w:leader="dot" w:pos="9350"/>
            </w:tabs>
            <w:rPr>
              <w:rFonts w:cstheme="minorBidi"/>
              <w:noProof/>
              <w:kern w:val="2"/>
              <w14:ligatures w14:val="standardContextual"/>
            </w:rPr>
          </w:pPr>
          <w:hyperlink w:anchor="_Toc231586915" w:history="1">
            <w:r w:rsidRPr="00B77AFA">
              <w:rPr>
                <w:rStyle w:val="Hyperlink"/>
                <w:noProof/>
              </w:rPr>
              <w:t>1. Requirements</w:t>
            </w:r>
            <w:r>
              <w:rPr>
                <w:noProof/>
                <w:webHidden/>
              </w:rPr>
              <w:tab/>
            </w:r>
            <w:r>
              <w:rPr>
                <w:noProof/>
                <w:webHidden/>
              </w:rPr>
              <w:fldChar w:fldCharType="begin"/>
            </w:r>
            <w:r>
              <w:rPr>
                <w:noProof/>
                <w:webHidden/>
              </w:rPr>
              <w:instrText xml:space="preserve"> PAGEREF _Toc231586915 \h </w:instrText>
            </w:r>
            <w:r>
              <w:rPr>
                <w:noProof/>
                <w:webHidden/>
              </w:rPr>
            </w:r>
            <w:r>
              <w:rPr>
                <w:noProof/>
                <w:webHidden/>
              </w:rPr>
              <w:fldChar w:fldCharType="separate"/>
            </w:r>
            <w:r w:rsidR="00504CC8">
              <w:rPr>
                <w:noProof/>
                <w:webHidden/>
              </w:rPr>
              <w:t>3</w:t>
            </w:r>
            <w:r>
              <w:rPr>
                <w:noProof/>
                <w:webHidden/>
              </w:rPr>
              <w:fldChar w:fldCharType="end"/>
            </w:r>
          </w:hyperlink>
        </w:p>
        <w:p w14:paraId="78D7C65D" w14:textId="71999B8A" w:rsidR="00CE0A3B" w:rsidRDefault="00CE0A3B">
          <w:pPr>
            <w:pStyle w:val="TOC2"/>
            <w:tabs>
              <w:tab w:val="right" w:leader="dot" w:pos="9350"/>
            </w:tabs>
            <w:rPr>
              <w:rFonts w:cstheme="minorBidi"/>
              <w:noProof/>
              <w:kern w:val="2"/>
              <w14:ligatures w14:val="standardContextual"/>
            </w:rPr>
          </w:pPr>
          <w:hyperlink w:anchor="_Toc231586916" w:history="1">
            <w:r w:rsidRPr="00B77AFA">
              <w:rPr>
                <w:rStyle w:val="Hyperlink"/>
                <w:noProof/>
              </w:rPr>
              <w:t xml:space="preserve">1.1 Requirements for </w:t>
            </w:r>
            <w:r w:rsidRPr="00B77AFA">
              <w:rPr>
                <w:rStyle w:val="Hyperlink"/>
                <w:rFonts w:ascii="Courier New" w:hAnsi="Courier New" w:cs="Courier New"/>
                <w:noProof/>
              </w:rPr>
              <w:t>Controller</w:t>
            </w:r>
            <w:r>
              <w:rPr>
                <w:noProof/>
                <w:webHidden/>
              </w:rPr>
              <w:tab/>
            </w:r>
            <w:r>
              <w:rPr>
                <w:noProof/>
                <w:webHidden/>
              </w:rPr>
              <w:fldChar w:fldCharType="begin"/>
            </w:r>
            <w:r>
              <w:rPr>
                <w:noProof/>
                <w:webHidden/>
              </w:rPr>
              <w:instrText xml:space="preserve"> PAGEREF _Toc231586916 \h </w:instrText>
            </w:r>
            <w:r>
              <w:rPr>
                <w:noProof/>
                <w:webHidden/>
              </w:rPr>
            </w:r>
            <w:r>
              <w:rPr>
                <w:noProof/>
                <w:webHidden/>
              </w:rPr>
              <w:fldChar w:fldCharType="separate"/>
            </w:r>
            <w:r w:rsidR="00504CC8">
              <w:rPr>
                <w:noProof/>
                <w:webHidden/>
              </w:rPr>
              <w:t>4</w:t>
            </w:r>
            <w:r>
              <w:rPr>
                <w:noProof/>
                <w:webHidden/>
              </w:rPr>
              <w:fldChar w:fldCharType="end"/>
            </w:r>
          </w:hyperlink>
        </w:p>
        <w:p w14:paraId="08E1C557" w14:textId="450D88F2" w:rsidR="00CE0A3B" w:rsidRDefault="00CE0A3B">
          <w:pPr>
            <w:pStyle w:val="TOC2"/>
            <w:tabs>
              <w:tab w:val="right" w:leader="dot" w:pos="9350"/>
            </w:tabs>
            <w:rPr>
              <w:rFonts w:cstheme="minorBidi"/>
              <w:noProof/>
              <w:kern w:val="2"/>
              <w14:ligatures w14:val="standardContextual"/>
            </w:rPr>
          </w:pPr>
          <w:hyperlink w:anchor="_Toc231586917" w:history="1">
            <w:r w:rsidRPr="00B77AFA">
              <w:rPr>
                <w:rStyle w:val="Hyperlink"/>
                <w:noProof/>
              </w:rPr>
              <w:t xml:space="preserve">1.2 Requirements for </w:t>
            </w:r>
            <w:r w:rsidRPr="00B77AFA">
              <w:rPr>
                <w:rStyle w:val="Hyperlink"/>
                <w:rFonts w:ascii="Courier New" w:hAnsi="Courier New" w:cs="Courier New"/>
                <w:noProof/>
              </w:rPr>
              <w:t>Datapath</w:t>
            </w:r>
            <w:r>
              <w:rPr>
                <w:noProof/>
                <w:webHidden/>
              </w:rPr>
              <w:tab/>
            </w:r>
            <w:r>
              <w:rPr>
                <w:noProof/>
                <w:webHidden/>
              </w:rPr>
              <w:fldChar w:fldCharType="begin"/>
            </w:r>
            <w:r>
              <w:rPr>
                <w:noProof/>
                <w:webHidden/>
              </w:rPr>
              <w:instrText xml:space="preserve"> PAGEREF _Toc231586917 \h </w:instrText>
            </w:r>
            <w:r>
              <w:rPr>
                <w:noProof/>
                <w:webHidden/>
              </w:rPr>
            </w:r>
            <w:r>
              <w:rPr>
                <w:noProof/>
                <w:webHidden/>
              </w:rPr>
              <w:fldChar w:fldCharType="separate"/>
            </w:r>
            <w:r w:rsidR="00504CC8">
              <w:rPr>
                <w:noProof/>
                <w:webHidden/>
              </w:rPr>
              <w:t>4</w:t>
            </w:r>
            <w:r>
              <w:rPr>
                <w:noProof/>
                <w:webHidden/>
              </w:rPr>
              <w:fldChar w:fldCharType="end"/>
            </w:r>
          </w:hyperlink>
        </w:p>
        <w:p w14:paraId="585C4F47" w14:textId="2C893975" w:rsidR="00CE0A3B" w:rsidRDefault="00CE0A3B">
          <w:pPr>
            <w:pStyle w:val="TOC2"/>
            <w:tabs>
              <w:tab w:val="right" w:leader="dot" w:pos="9350"/>
            </w:tabs>
            <w:rPr>
              <w:rFonts w:cstheme="minorBidi"/>
              <w:noProof/>
              <w:kern w:val="2"/>
              <w14:ligatures w14:val="standardContextual"/>
            </w:rPr>
          </w:pPr>
          <w:hyperlink w:anchor="_Toc231586918" w:history="1">
            <w:r w:rsidRPr="00B77AFA">
              <w:rPr>
                <w:rStyle w:val="Hyperlink"/>
                <w:noProof/>
              </w:rPr>
              <w:t xml:space="preserve">1.3 Requirements for </w:t>
            </w:r>
            <w:r w:rsidRPr="00B77AFA">
              <w:rPr>
                <w:rStyle w:val="Hyperlink"/>
                <w:rFonts w:ascii="Courier New" w:hAnsi="Courier New" w:cs="Courier New"/>
                <w:noProof/>
              </w:rPr>
              <w:t>Processor</w:t>
            </w:r>
            <w:r>
              <w:rPr>
                <w:noProof/>
                <w:webHidden/>
              </w:rPr>
              <w:tab/>
            </w:r>
            <w:r>
              <w:rPr>
                <w:noProof/>
                <w:webHidden/>
              </w:rPr>
              <w:fldChar w:fldCharType="begin"/>
            </w:r>
            <w:r>
              <w:rPr>
                <w:noProof/>
                <w:webHidden/>
              </w:rPr>
              <w:instrText xml:space="preserve"> PAGEREF _Toc231586918 \h </w:instrText>
            </w:r>
            <w:r>
              <w:rPr>
                <w:noProof/>
                <w:webHidden/>
              </w:rPr>
            </w:r>
            <w:r>
              <w:rPr>
                <w:noProof/>
                <w:webHidden/>
              </w:rPr>
              <w:fldChar w:fldCharType="separate"/>
            </w:r>
            <w:r w:rsidR="00504CC8">
              <w:rPr>
                <w:noProof/>
                <w:webHidden/>
              </w:rPr>
              <w:t>4</w:t>
            </w:r>
            <w:r>
              <w:rPr>
                <w:noProof/>
                <w:webHidden/>
              </w:rPr>
              <w:fldChar w:fldCharType="end"/>
            </w:r>
          </w:hyperlink>
        </w:p>
        <w:p w14:paraId="685A4B3B" w14:textId="04FD60EE" w:rsidR="00CE0A3B" w:rsidRDefault="00CE0A3B">
          <w:pPr>
            <w:pStyle w:val="TOC2"/>
            <w:tabs>
              <w:tab w:val="right" w:leader="dot" w:pos="9350"/>
            </w:tabs>
            <w:rPr>
              <w:rFonts w:cstheme="minorBidi"/>
              <w:noProof/>
              <w:kern w:val="2"/>
              <w14:ligatures w14:val="standardContextual"/>
            </w:rPr>
          </w:pPr>
          <w:hyperlink w:anchor="_Toc231586919" w:history="1">
            <w:r w:rsidRPr="00B77AFA">
              <w:rPr>
                <w:rStyle w:val="Hyperlink"/>
                <w:noProof/>
              </w:rPr>
              <w:t xml:space="preserve">1.4 Requirements for </w:t>
            </w:r>
            <w:r w:rsidRPr="00B77AFA">
              <w:rPr>
                <w:rStyle w:val="Hyperlink"/>
                <w:rFonts w:ascii="Courier New" w:hAnsi="Courier New" w:cs="Courier New"/>
                <w:noProof/>
              </w:rPr>
              <w:t>Project</w:t>
            </w:r>
            <w:r>
              <w:rPr>
                <w:noProof/>
                <w:webHidden/>
              </w:rPr>
              <w:tab/>
            </w:r>
            <w:r>
              <w:rPr>
                <w:noProof/>
                <w:webHidden/>
              </w:rPr>
              <w:fldChar w:fldCharType="begin"/>
            </w:r>
            <w:r>
              <w:rPr>
                <w:noProof/>
                <w:webHidden/>
              </w:rPr>
              <w:instrText xml:space="preserve"> PAGEREF _Toc231586919 \h </w:instrText>
            </w:r>
            <w:r>
              <w:rPr>
                <w:noProof/>
                <w:webHidden/>
              </w:rPr>
            </w:r>
            <w:r>
              <w:rPr>
                <w:noProof/>
                <w:webHidden/>
              </w:rPr>
              <w:fldChar w:fldCharType="separate"/>
            </w:r>
            <w:r w:rsidR="00504CC8">
              <w:rPr>
                <w:noProof/>
                <w:webHidden/>
              </w:rPr>
              <w:t>5</w:t>
            </w:r>
            <w:r>
              <w:rPr>
                <w:noProof/>
                <w:webHidden/>
              </w:rPr>
              <w:fldChar w:fldCharType="end"/>
            </w:r>
          </w:hyperlink>
        </w:p>
        <w:p w14:paraId="6B04FA9C" w14:textId="37A79699" w:rsidR="00CE0A3B" w:rsidRDefault="00CE0A3B">
          <w:pPr>
            <w:pStyle w:val="TOC1"/>
            <w:tabs>
              <w:tab w:val="right" w:leader="dot" w:pos="9350"/>
            </w:tabs>
            <w:rPr>
              <w:rFonts w:cstheme="minorBidi"/>
              <w:noProof/>
              <w:kern w:val="2"/>
              <w14:ligatures w14:val="standardContextual"/>
            </w:rPr>
          </w:pPr>
          <w:hyperlink w:anchor="_Toc231586920" w:history="1">
            <w:r w:rsidRPr="00B77AFA">
              <w:rPr>
                <w:rStyle w:val="Hyperlink"/>
                <w:noProof/>
              </w:rPr>
              <w:t>2. Design</w:t>
            </w:r>
            <w:r>
              <w:rPr>
                <w:noProof/>
                <w:webHidden/>
              </w:rPr>
              <w:tab/>
            </w:r>
            <w:r>
              <w:rPr>
                <w:noProof/>
                <w:webHidden/>
              </w:rPr>
              <w:fldChar w:fldCharType="begin"/>
            </w:r>
            <w:r>
              <w:rPr>
                <w:noProof/>
                <w:webHidden/>
              </w:rPr>
              <w:instrText xml:space="preserve"> PAGEREF _Toc231586920 \h </w:instrText>
            </w:r>
            <w:r>
              <w:rPr>
                <w:noProof/>
                <w:webHidden/>
              </w:rPr>
            </w:r>
            <w:r>
              <w:rPr>
                <w:noProof/>
                <w:webHidden/>
              </w:rPr>
              <w:fldChar w:fldCharType="separate"/>
            </w:r>
            <w:r w:rsidR="00504CC8">
              <w:rPr>
                <w:noProof/>
                <w:webHidden/>
              </w:rPr>
              <w:t>5</w:t>
            </w:r>
            <w:r>
              <w:rPr>
                <w:noProof/>
                <w:webHidden/>
              </w:rPr>
              <w:fldChar w:fldCharType="end"/>
            </w:r>
          </w:hyperlink>
        </w:p>
        <w:p w14:paraId="390F2D41" w14:textId="29829BF2" w:rsidR="00CE0A3B" w:rsidRDefault="00CE0A3B">
          <w:pPr>
            <w:pStyle w:val="TOC2"/>
            <w:tabs>
              <w:tab w:val="right" w:leader="dot" w:pos="9350"/>
            </w:tabs>
            <w:rPr>
              <w:rFonts w:cstheme="minorBidi"/>
              <w:noProof/>
              <w:kern w:val="2"/>
              <w14:ligatures w14:val="standardContextual"/>
            </w:rPr>
          </w:pPr>
          <w:hyperlink w:anchor="_Toc231586921" w:history="1">
            <w:r w:rsidRPr="00B77AFA">
              <w:rPr>
                <w:rStyle w:val="Hyperlink"/>
                <w:noProof/>
              </w:rPr>
              <w:t>2.1 Controller.sv</w:t>
            </w:r>
            <w:r>
              <w:rPr>
                <w:noProof/>
                <w:webHidden/>
              </w:rPr>
              <w:tab/>
            </w:r>
            <w:r>
              <w:rPr>
                <w:noProof/>
                <w:webHidden/>
              </w:rPr>
              <w:fldChar w:fldCharType="begin"/>
            </w:r>
            <w:r>
              <w:rPr>
                <w:noProof/>
                <w:webHidden/>
              </w:rPr>
              <w:instrText xml:space="preserve"> PAGEREF _Toc231586921 \h </w:instrText>
            </w:r>
            <w:r>
              <w:rPr>
                <w:noProof/>
                <w:webHidden/>
              </w:rPr>
            </w:r>
            <w:r>
              <w:rPr>
                <w:noProof/>
                <w:webHidden/>
              </w:rPr>
              <w:fldChar w:fldCharType="separate"/>
            </w:r>
            <w:r w:rsidR="00504CC8">
              <w:rPr>
                <w:noProof/>
                <w:webHidden/>
              </w:rPr>
              <w:t>5</w:t>
            </w:r>
            <w:r>
              <w:rPr>
                <w:noProof/>
                <w:webHidden/>
              </w:rPr>
              <w:fldChar w:fldCharType="end"/>
            </w:r>
          </w:hyperlink>
        </w:p>
        <w:p w14:paraId="1647F6C0" w14:textId="794A097D" w:rsidR="00CE0A3B" w:rsidRDefault="00CE0A3B">
          <w:pPr>
            <w:pStyle w:val="TOC2"/>
            <w:tabs>
              <w:tab w:val="right" w:leader="dot" w:pos="9350"/>
            </w:tabs>
            <w:rPr>
              <w:rFonts w:cstheme="minorBidi"/>
              <w:noProof/>
              <w:kern w:val="2"/>
              <w14:ligatures w14:val="standardContextual"/>
            </w:rPr>
          </w:pPr>
          <w:hyperlink w:anchor="_Toc231586922" w:history="1">
            <w:r w:rsidRPr="00B77AFA">
              <w:rPr>
                <w:rStyle w:val="Hyperlink"/>
                <w:noProof/>
              </w:rPr>
              <w:t>2.2 Datapath.sv</w:t>
            </w:r>
            <w:r>
              <w:rPr>
                <w:noProof/>
                <w:webHidden/>
              </w:rPr>
              <w:tab/>
            </w:r>
            <w:r>
              <w:rPr>
                <w:noProof/>
                <w:webHidden/>
              </w:rPr>
              <w:fldChar w:fldCharType="begin"/>
            </w:r>
            <w:r>
              <w:rPr>
                <w:noProof/>
                <w:webHidden/>
              </w:rPr>
              <w:instrText xml:space="preserve"> PAGEREF _Toc231586922 \h </w:instrText>
            </w:r>
            <w:r>
              <w:rPr>
                <w:noProof/>
                <w:webHidden/>
              </w:rPr>
            </w:r>
            <w:r>
              <w:rPr>
                <w:noProof/>
                <w:webHidden/>
              </w:rPr>
              <w:fldChar w:fldCharType="separate"/>
            </w:r>
            <w:r w:rsidR="00504CC8">
              <w:rPr>
                <w:noProof/>
                <w:webHidden/>
              </w:rPr>
              <w:t>8</w:t>
            </w:r>
            <w:r>
              <w:rPr>
                <w:noProof/>
                <w:webHidden/>
              </w:rPr>
              <w:fldChar w:fldCharType="end"/>
            </w:r>
          </w:hyperlink>
        </w:p>
        <w:p w14:paraId="61D1D8F3" w14:textId="365C0973" w:rsidR="00CE0A3B" w:rsidRDefault="00CE0A3B">
          <w:pPr>
            <w:pStyle w:val="TOC2"/>
            <w:tabs>
              <w:tab w:val="right" w:leader="dot" w:pos="9350"/>
            </w:tabs>
            <w:rPr>
              <w:rFonts w:cstheme="minorBidi"/>
              <w:noProof/>
              <w:kern w:val="2"/>
              <w14:ligatures w14:val="standardContextual"/>
            </w:rPr>
          </w:pPr>
          <w:hyperlink w:anchor="_Toc231586923" w:history="1">
            <w:r w:rsidRPr="00B77AFA">
              <w:rPr>
                <w:rStyle w:val="Hyperlink"/>
                <w:noProof/>
              </w:rPr>
              <w:t>2.3 Processor.sv</w:t>
            </w:r>
            <w:r>
              <w:rPr>
                <w:noProof/>
                <w:webHidden/>
              </w:rPr>
              <w:tab/>
            </w:r>
            <w:r>
              <w:rPr>
                <w:noProof/>
                <w:webHidden/>
              </w:rPr>
              <w:fldChar w:fldCharType="begin"/>
            </w:r>
            <w:r>
              <w:rPr>
                <w:noProof/>
                <w:webHidden/>
              </w:rPr>
              <w:instrText xml:space="preserve"> PAGEREF _Toc231586923 \h </w:instrText>
            </w:r>
            <w:r>
              <w:rPr>
                <w:noProof/>
                <w:webHidden/>
              </w:rPr>
            </w:r>
            <w:r>
              <w:rPr>
                <w:noProof/>
                <w:webHidden/>
              </w:rPr>
              <w:fldChar w:fldCharType="separate"/>
            </w:r>
            <w:r w:rsidR="00504CC8">
              <w:rPr>
                <w:noProof/>
                <w:webHidden/>
              </w:rPr>
              <w:t>9</w:t>
            </w:r>
            <w:r>
              <w:rPr>
                <w:noProof/>
                <w:webHidden/>
              </w:rPr>
              <w:fldChar w:fldCharType="end"/>
            </w:r>
          </w:hyperlink>
        </w:p>
        <w:p w14:paraId="4A7CBAC4" w14:textId="4F700B6F" w:rsidR="00CE0A3B" w:rsidRDefault="00CE0A3B">
          <w:pPr>
            <w:pStyle w:val="TOC2"/>
            <w:tabs>
              <w:tab w:val="right" w:leader="dot" w:pos="9350"/>
            </w:tabs>
            <w:rPr>
              <w:rFonts w:cstheme="minorBidi"/>
              <w:noProof/>
              <w:kern w:val="2"/>
              <w14:ligatures w14:val="standardContextual"/>
            </w:rPr>
          </w:pPr>
          <w:hyperlink w:anchor="_Toc231586924" w:history="1">
            <w:r w:rsidRPr="00B77AFA">
              <w:rPr>
                <w:rStyle w:val="Hyperlink"/>
                <w:noProof/>
              </w:rPr>
              <w:t>2.4 Project.sv</w:t>
            </w:r>
            <w:r>
              <w:rPr>
                <w:noProof/>
                <w:webHidden/>
              </w:rPr>
              <w:tab/>
            </w:r>
            <w:r>
              <w:rPr>
                <w:noProof/>
                <w:webHidden/>
              </w:rPr>
              <w:fldChar w:fldCharType="begin"/>
            </w:r>
            <w:r>
              <w:rPr>
                <w:noProof/>
                <w:webHidden/>
              </w:rPr>
              <w:instrText xml:space="preserve"> PAGEREF _Toc231586924 \h </w:instrText>
            </w:r>
            <w:r>
              <w:rPr>
                <w:noProof/>
                <w:webHidden/>
              </w:rPr>
            </w:r>
            <w:r>
              <w:rPr>
                <w:noProof/>
                <w:webHidden/>
              </w:rPr>
              <w:fldChar w:fldCharType="separate"/>
            </w:r>
            <w:r w:rsidR="00504CC8">
              <w:rPr>
                <w:noProof/>
                <w:webHidden/>
              </w:rPr>
              <w:t>10</w:t>
            </w:r>
            <w:r>
              <w:rPr>
                <w:noProof/>
                <w:webHidden/>
              </w:rPr>
              <w:fldChar w:fldCharType="end"/>
            </w:r>
          </w:hyperlink>
        </w:p>
        <w:p w14:paraId="2E15DEE6" w14:textId="7BCC2B4A" w:rsidR="00CE0A3B" w:rsidRDefault="00CE0A3B">
          <w:pPr>
            <w:pStyle w:val="TOC1"/>
            <w:tabs>
              <w:tab w:val="right" w:leader="dot" w:pos="9350"/>
            </w:tabs>
            <w:rPr>
              <w:rFonts w:cstheme="minorBidi"/>
              <w:noProof/>
              <w:kern w:val="2"/>
              <w14:ligatures w14:val="standardContextual"/>
            </w:rPr>
          </w:pPr>
          <w:hyperlink w:anchor="_Toc231586925" w:history="1">
            <w:r w:rsidRPr="00B77AFA">
              <w:rPr>
                <w:rStyle w:val="Hyperlink"/>
                <w:noProof/>
              </w:rPr>
              <w:t>3. Test Procedures and Results</w:t>
            </w:r>
            <w:r>
              <w:rPr>
                <w:noProof/>
                <w:webHidden/>
              </w:rPr>
              <w:tab/>
            </w:r>
            <w:r>
              <w:rPr>
                <w:noProof/>
                <w:webHidden/>
              </w:rPr>
              <w:fldChar w:fldCharType="begin"/>
            </w:r>
            <w:r>
              <w:rPr>
                <w:noProof/>
                <w:webHidden/>
              </w:rPr>
              <w:instrText xml:space="preserve"> PAGEREF _Toc231586925 \h </w:instrText>
            </w:r>
            <w:r>
              <w:rPr>
                <w:noProof/>
                <w:webHidden/>
              </w:rPr>
            </w:r>
            <w:r>
              <w:rPr>
                <w:noProof/>
                <w:webHidden/>
              </w:rPr>
              <w:fldChar w:fldCharType="separate"/>
            </w:r>
            <w:r w:rsidR="00504CC8">
              <w:rPr>
                <w:noProof/>
                <w:webHidden/>
              </w:rPr>
              <w:t>11</w:t>
            </w:r>
            <w:r>
              <w:rPr>
                <w:noProof/>
                <w:webHidden/>
              </w:rPr>
              <w:fldChar w:fldCharType="end"/>
            </w:r>
          </w:hyperlink>
        </w:p>
        <w:p w14:paraId="1814F466" w14:textId="6921DC00" w:rsidR="00CE0A3B" w:rsidRDefault="00CE0A3B">
          <w:pPr>
            <w:pStyle w:val="TOC2"/>
            <w:tabs>
              <w:tab w:val="right" w:leader="dot" w:pos="9350"/>
            </w:tabs>
            <w:rPr>
              <w:rFonts w:cstheme="minorBidi"/>
              <w:noProof/>
              <w:kern w:val="2"/>
              <w14:ligatures w14:val="standardContextual"/>
            </w:rPr>
          </w:pPr>
          <w:hyperlink w:anchor="_Toc231586926" w:history="1">
            <w:r w:rsidRPr="00B77AFA">
              <w:rPr>
                <w:rStyle w:val="Hyperlink"/>
                <w:noProof/>
              </w:rPr>
              <w:t>3.1 FSM_tb</w:t>
            </w:r>
            <w:r>
              <w:rPr>
                <w:noProof/>
                <w:webHidden/>
              </w:rPr>
              <w:tab/>
            </w:r>
            <w:r>
              <w:rPr>
                <w:noProof/>
                <w:webHidden/>
              </w:rPr>
              <w:fldChar w:fldCharType="begin"/>
            </w:r>
            <w:r>
              <w:rPr>
                <w:noProof/>
                <w:webHidden/>
              </w:rPr>
              <w:instrText xml:space="preserve"> PAGEREF _Toc231586926 \h </w:instrText>
            </w:r>
            <w:r>
              <w:rPr>
                <w:noProof/>
                <w:webHidden/>
              </w:rPr>
            </w:r>
            <w:r>
              <w:rPr>
                <w:noProof/>
                <w:webHidden/>
              </w:rPr>
              <w:fldChar w:fldCharType="separate"/>
            </w:r>
            <w:r w:rsidR="00504CC8">
              <w:rPr>
                <w:noProof/>
                <w:webHidden/>
              </w:rPr>
              <w:t>11</w:t>
            </w:r>
            <w:r>
              <w:rPr>
                <w:noProof/>
                <w:webHidden/>
              </w:rPr>
              <w:fldChar w:fldCharType="end"/>
            </w:r>
          </w:hyperlink>
        </w:p>
        <w:p w14:paraId="76F0B489" w14:textId="16D291AB" w:rsidR="00CE0A3B" w:rsidRDefault="00CE0A3B">
          <w:pPr>
            <w:pStyle w:val="TOC2"/>
            <w:tabs>
              <w:tab w:val="right" w:leader="dot" w:pos="9350"/>
            </w:tabs>
            <w:rPr>
              <w:rFonts w:cstheme="minorBidi"/>
              <w:noProof/>
              <w:kern w:val="2"/>
              <w14:ligatures w14:val="standardContextual"/>
            </w:rPr>
          </w:pPr>
          <w:hyperlink w:anchor="_Toc231586927" w:history="1">
            <w:r w:rsidRPr="00B77AFA">
              <w:rPr>
                <w:rStyle w:val="Hyperlink"/>
                <w:noProof/>
              </w:rPr>
              <w:t>3.2 Controller_tb</w:t>
            </w:r>
            <w:r>
              <w:rPr>
                <w:noProof/>
                <w:webHidden/>
              </w:rPr>
              <w:tab/>
            </w:r>
            <w:r>
              <w:rPr>
                <w:noProof/>
                <w:webHidden/>
              </w:rPr>
              <w:fldChar w:fldCharType="begin"/>
            </w:r>
            <w:r>
              <w:rPr>
                <w:noProof/>
                <w:webHidden/>
              </w:rPr>
              <w:instrText xml:space="preserve"> PAGEREF _Toc231586927 \h </w:instrText>
            </w:r>
            <w:r>
              <w:rPr>
                <w:noProof/>
                <w:webHidden/>
              </w:rPr>
            </w:r>
            <w:r>
              <w:rPr>
                <w:noProof/>
                <w:webHidden/>
              </w:rPr>
              <w:fldChar w:fldCharType="separate"/>
            </w:r>
            <w:r w:rsidR="00504CC8">
              <w:rPr>
                <w:noProof/>
                <w:webHidden/>
              </w:rPr>
              <w:t>12</w:t>
            </w:r>
            <w:r>
              <w:rPr>
                <w:noProof/>
                <w:webHidden/>
              </w:rPr>
              <w:fldChar w:fldCharType="end"/>
            </w:r>
          </w:hyperlink>
        </w:p>
        <w:p w14:paraId="0B4AD08D" w14:textId="3CB0DBB7" w:rsidR="00CE0A3B" w:rsidRDefault="00CE0A3B">
          <w:pPr>
            <w:pStyle w:val="TOC2"/>
            <w:tabs>
              <w:tab w:val="right" w:leader="dot" w:pos="9350"/>
            </w:tabs>
            <w:rPr>
              <w:rFonts w:cstheme="minorBidi"/>
              <w:noProof/>
              <w:kern w:val="2"/>
              <w14:ligatures w14:val="standardContextual"/>
            </w:rPr>
          </w:pPr>
          <w:hyperlink w:anchor="_Toc231586928" w:history="1">
            <w:r w:rsidRPr="00B77AFA">
              <w:rPr>
                <w:rStyle w:val="Hyperlink"/>
                <w:noProof/>
              </w:rPr>
              <w:t>3.3 Datapath_tb</w:t>
            </w:r>
            <w:r>
              <w:rPr>
                <w:noProof/>
                <w:webHidden/>
              </w:rPr>
              <w:tab/>
            </w:r>
            <w:r>
              <w:rPr>
                <w:noProof/>
                <w:webHidden/>
              </w:rPr>
              <w:fldChar w:fldCharType="begin"/>
            </w:r>
            <w:r>
              <w:rPr>
                <w:noProof/>
                <w:webHidden/>
              </w:rPr>
              <w:instrText xml:space="preserve"> PAGEREF _Toc231586928 \h </w:instrText>
            </w:r>
            <w:r>
              <w:rPr>
                <w:noProof/>
                <w:webHidden/>
              </w:rPr>
            </w:r>
            <w:r>
              <w:rPr>
                <w:noProof/>
                <w:webHidden/>
              </w:rPr>
              <w:fldChar w:fldCharType="separate"/>
            </w:r>
            <w:r w:rsidR="00504CC8">
              <w:rPr>
                <w:noProof/>
                <w:webHidden/>
              </w:rPr>
              <w:t>13</w:t>
            </w:r>
            <w:r>
              <w:rPr>
                <w:noProof/>
                <w:webHidden/>
              </w:rPr>
              <w:fldChar w:fldCharType="end"/>
            </w:r>
          </w:hyperlink>
        </w:p>
        <w:p w14:paraId="502F7089" w14:textId="75316ACF" w:rsidR="00CE0A3B" w:rsidRDefault="00CE0A3B">
          <w:pPr>
            <w:pStyle w:val="TOC2"/>
            <w:tabs>
              <w:tab w:val="right" w:leader="dot" w:pos="9350"/>
            </w:tabs>
            <w:rPr>
              <w:rFonts w:cstheme="minorBidi"/>
              <w:noProof/>
              <w:kern w:val="2"/>
              <w14:ligatures w14:val="standardContextual"/>
            </w:rPr>
          </w:pPr>
          <w:hyperlink w:anchor="_Toc231586929" w:history="1">
            <w:r w:rsidRPr="00B77AFA">
              <w:rPr>
                <w:rStyle w:val="Hyperlink"/>
                <w:noProof/>
              </w:rPr>
              <w:t>3.4 testProcessor</w:t>
            </w:r>
            <w:r>
              <w:rPr>
                <w:noProof/>
                <w:webHidden/>
              </w:rPr>
              <w:tab/>
            </w:r>
            <w:r>
              <w:rPr>
                <w:noProof/>
                <w:webHidden/>
              </w:rPr>
              <w:fldChar w:fldCharType="begin"/>
            </w:r>
            <w:r>
              <w:rPr>
                <w:noProof/>
                <w:webHidden/>
              </w:rPr>
              <w:instrText xml:space="preserve"> PAGEREF _Toc231586929 \h </w:instrText>
            </w:r>
            <w:r>
              <w:rPr>
                <w:noProof/>
                <w:webHidden/>
              </w:rPr>
            </w:r>
            <w:r>
              <w:rPr>
                <w:noProof/>
                <w:webHidden/>
              </w:rPr>
              <w:fldChar w:fldCharType="separate"/>
            </w:r>
            <w:r w:rsidR="00504CC8">
              <w:rPr>
                <w:noProof/>
                <w:webHidden/>
              </w:rPr>
              <w:t>14</w:t>
            </w:r>
            <w:r>
              <w:rPr>
                <w:noProof/>
                <w:webHidden/>
              </w:rPr>
              <w:fldChar w:fldCharType="end"/>
            </w:r>
          </w:hyperlink>
        </w:p>
        <w:p w14:paraId="46FD2444" w14:textId="031ED77C" w:rsidR="00CE0A3B" w:rsidRDefault="00CE0A3B">
          <w:pPr>
            <w:pStyle w:val="TOC2"/>
            <w:tabs>
              <w:tab w:val="right" w:leader="dot" w:pos="9350"/>
            </w:tabs>
            <w:rPr>
              <w:rFonts w:cstheme="minorBidi"/>
              <w:noProof/>
              <w:kern w:val="2"/>
              <w14:ligatures w14:val="standardContextual"/>
            </w:rPr>
          </w:pPr>
          <w:hyperlink w:anchor="_Toc231586930" w:history="1">
            <w:r w:rsidRPr="00B77AFA">
              <w:rPr>
                <w:rStyle w:val="Hyperlink"/>
                <w:noProof/>
              </w:rPr>
              <w:t>3.5 Additional Module-Level Tests</w:t>
            </w:r>
            <w:r>
              <w:rPr>
                <w:noProof/>
                <w:webHidden/>
              </w:rPr>
              <w:tab/>
            </w:r>
            <w:r>
              <w:rPr>
                <w:noProof/>
                <w:webHidden/>
              </w:rPr>
              <w:fldChar w:fldCharType="begin"/>
            </w:r>
            <w:r>
              <w:rPr>
                <w:noProof/>
                <w:webHidden/>
              </w:rPr>
              <w:instrText xml:space="preserve"> PAGEREF _Toc231586930 \h </w:instrText>
            </w:r>
            <w:r>
              <w:rPr>
                <w:noProof/>
                <w:webHidden/>
              </w:rPr>
            </w:r>
            <w:r>
              <w:rPr>
                <w:noProof/>
                <w:webHidden/>
              </w:rPr>
              <w:fldChar w:fldCharType="separate"/>
            </w:r>
            <w:r w:rsidR="00504CC8">
              <w:rPr>
                <w:noProof/>
                <w:webHidden/>
              </w:rPr>
              <w:t>15</w:t>
            </w:r>
            <w:r>
              <w:rPr>
                <w:noProof/>
                <w:webHidden/>
              </w:rPr>
              <w:fldChar w:fldCharType="end"/>
            </w:r>
          </w:hyperlink>
        </w:p>
        <w:p w14:paraId="78651F23" w14:textId="1E1A5CC3" w:rsidR="00CE0A3B" w:rsidRDefault="00CE0A3B">
          <w:pPr>
            <w:pStyle w:val="TOC1"/>
            <w:tabs>
              <w:tab w:val="right" w:leader="dot" w:pos="9350"/>
            </w:tabs>
            <w:rPr>
              <w:rFonts w:cstheme="minorBidi"/>
              <w:noProof/>
              <w:kern w:val="2"/>
              <w14:ligatures w14:val="standardContextual"/>
            </w:rPr>
          </w:pPr>
          <w:hyperlink w:anchor="_Toc231586931" w:history="1">
            <w:r w:rsidRPr="00B77AFA">
              <w:rPr>
                <w:rStyle w:val="Hyperlink"/>
                <w:noProof/>
              </w:rPr>
              <w:t>4. DE Board Test Results</w:t>
            </w:r>
            <w:r>
              <w:rPr>
                <w:noProof/>
                <w:webHidden/>
              </w:rPr>
              <w:tab/>
            </w:r>
            <w:r>
              <w:rPr>
                <w:noProof/>
                <w:webHidden/>
              </w:rPr>
              <w:fldChar w:fldCharType="begin"/>
            </w:r>
            <w:r>
              <w:rPr>
                <w:noProof/>
                <w:webHidden/>
              </w:rPr>
              <w:instrText xml:space="preserve"> PAGEREF _Toc231586931 \h </w:instrText>
            </w:r>
            <w:r>
              <w:rPr>
                <w:noProof/>
                <w:webHidden/>
              </w:rPr>
            </w:r>
            <w:r>
              <w:rPr>
                <w:noProof/>
                <w:webHidden/>
              </w:rPr>
              <w:fldChar w:fldCharType="separate"/>
            </w:r>
            <w:r w:rsidR="00504CC8">
              <w:rPr>
                <w:noProof/>
                <w:webHidden/>
              </w:rPr>
              <w:t>17</w:t>
            </w:r>
            <w:r>
              <w:rPr>
                <w:noProof/>
                <w:webHidden/>
              </w:rPr>
              <w:fldChar w:fldCharType="end"/>
            </w:r>
          </w:hyperlink>
        </w:p>
        <w:p w14:paraId="5A688B22" w14:textId="12032836" w:rsidR="00CE0A3B" w:rsidRDefault="00CE0A3B">
          <w:pPr>
            <w:pStyle w:val="TOC1"/>
            <w:tabs>
              <w:tab w:val="right" w:leader="dot" w:pos="9350"/>
            </w:tabs>
            <w:rPr>
              <w:rFonts w:cstheme="minorBidi"/>
              <w:noProof/>
              <w:kern w:val="2"/>
              <w14:ligatures w14:val="standardContextual"/>
            </w:rPr>
          </w:pPr>
          <w:hyperlink w:anchor="_Toc231586932" w:history="1">
            <w:r w:rsidRPr="00B77AFA">
              <w:rPr>
                <w:rStyle w:val="Hyperlink"/>
                <w:noProof/>
              </w:rPr>
              <w:t>5. Conclusion</w:t>
            </w:r>
            <w:r>
              <w:rPr>
                <w:noProof/>
                <w:webHidden/>
              </w:rPr>
              <w:tab/>
            </w:r>
            <w:r>
              <w:rPr>
                <w:noProof/>
                <w:webHidden/>
              </w:rPr>
              <w:fldChar w:fldCharType="begin"/>
            </w:r>
            <w:r>
              <w:rPr>
                <w:noProof/>
                <w:webHidden/>
              </w:rPr>
              <w:instrText xml:space="preserve"> PAGEREF _Toc231586932 \h </w:instrText>
            </w:r>
            <w:r>
              <w:rPr>
                <w:noProof/>
                <w:webHidden/>
              </w:rPr>
            </w:r>
            <w:r>
              <w:rPr>
                <w:noProof/>
                <w:webHidden/>
              </w:rPr>
              <w:fldChar w:fldCharType="separate"/>
            </w:r>
            <w:r w:rsidR="00504CC8">
              <w:rPr>
                <w:noProof/>
                <w:webHidden/>
              </w:rPr>
              <w:t>18</w:t>
            </w:r>
            <w:r>
              <w:rPr>
                <w:noProof/>
                <w:webHidden/>
              </w:rPr>
              <w:fldChar w:fldCharType="end"/>
            </w:r>
          </w:hyperlink>
        </w:p>
        <w:p w14:paraId="77AE7648" w14:textId="29F0BC45" w:rsidR="00CE0A3B" w:rsidRDefault="00CE0A3B">
          <w:pPr>
            <w:pStyle w:val="TOC1"/>
            <w:tabs>
              <w:tab w:val="right" w:leader="dot" w:pos="9350"/>
            </w:tabs>
            <w:rPr>
              <w:rFonts w:cstheme="minorBidi"/>
              <w:noProof/>
              <w:kern w:val="2"/>
              <w14:ligatures w14:val="standardContextual"/>
            </w:rPr>
          </w:pPr>
          <w:hyperlink w:anchor="_Toc231586933" w:history="1">
            <w:r w:rsidRPr="00B77AFA">
              <w:rPr>
                <w:rStyle w:val="Hyperlink"/>
                <w:noProof/>
              </w:rPr>
              <w:t>6. References</w:t>
            </w:r>
            <w:r>
              <w:rPr>
                <w:noProof/>
                <w:webHidden/>
              </w:rPr>
              <w:tab/>
            </w:r>
            <w:r>
              <w:rPr>
                <w:noProof/>
                <w:webHidden/>
              </w:rPr>
              <w:fldChar w:fldCharType="begin"/>
            </w:r>
            <w:r>
              <w:rPr>
                <w:noProof/>
                <w:webHidden/>
              </w:rPr>
              <w:instrText xml:space="preserve"> PAGEREF _Toc231586933 \h </w:instrText>
            </w:r>
            <w:r>
              <w:rPr>
                <w:noProof/>
                <w:webHidden/>
              </w:rPr>
            </w:r>
            <w:r>
              <w:rPr>
                <w:noProof/>
                <w:webHidden/>
              </w:rPr>
              <w:fldChar w:fldCharType="separate"/>
            </w:r>
            <w:r w:rsidR="00504CC8">
              <w:rPr>
                <w:noProof/>
                <w:webHidden/>
              </w:rPr>
              <w:t>19</w:t>
            </w:r>
            <w:r>
              <w:rPr>
                <w:noProof/>
                <w:webHidden/>
              </w:rPr>
              <w:fldChar w:fldCharType="end"/>
            </w:r>
          </w:hyperlink>
        </w:p>
        <w:p w14:paraId="7AFCADAD" w14:textId="5F9516FD" w:rsidR="00CE0A3B" w:rsidRDefault="00CE0A3B">
          <w:pPr>
            <w:pStyle w:val="TOC1"/>
            <w:tabs>
              <w:tab w:val="right" w:leader="dot" w:pos="9350"/>
            </w:tabs>
            <w:rPr>
              <w:rFonts w:cstheme="minorBidi"/>
              <w:noProof/>
              <w:kern w:val="2"/>
              <w14:ligatures w14:val="standardContextual"/>
            </w:rPr>
          </w:pPr>
          <w:hyperlink w:anchor="_Toc231586934" w:history="1">
            <w:r w:rsidRPr="00B77AFA">
              <w:rPr>
                <w:rStyle w:val="Hyperlink"/>
                <w:noProof/>
              </w:rPr>
              <w:t>Appendix</w:t>
            </w:r>
            <w:r>
              <w:rPr>
                <w:noProof/>
                <w:webHidden/>
              </w:rPr>
              <w:tab/>
            </w:r>
            <w:r>
              <w:rPr>
                <w:noProof/>
                <w:webHidden/>
              </w:rPr>
              <w:fldChar w:fldCharType="begin"/>
            </w:r>
            <w:r>
              <w:rPr>
                <w:noProof/>
                <w:webHidden/>
              </w:rPr>
              <w:instrText xml:space="preserve"> PAGEREF _Toc231586934 \h </w:instrText>
            </w:r>
            <w:r>
              <w:rPr>
                <w:noProof/>
                <w:webHidden/>
              </w:rPr>
            </w:r>
            <w:r>
              <w:rPr>
                <w:noProof/>
                <w:webHidden/>
              </w:rPr>
              <w:fldChar w:fldCharType="separate"/>
            </w:r>
            <w:r w:rsidR="00504CC8">
              <w:rPr>
                <w:noProof/>
                <w:webHidden/>
              </w:rPr>
              <w:t>19</w:t>
            </w:r>
            <w:r>
              <w:rPr>
                <w:noProof/>
                <w:webHidden/>
              </w:rPr>
              <w:fldChar w:fldCharType="end"/>
            </w:r>
          </w:hyperlink>
        </w:p>
        <w:p w14:paraId="7A565F43" w14:textId="4A9FBA10" w:rsidR="002E75DD" w:rsidRDefault="002E75DD">
          <w:r>
            <w:fldChar w:fldCharType="end"/>
          </w:r>
        </w:p>
      </w:sdtContent>
    </w:sdt>
    <w:p w14:paraId="765880ED" w14:textId="2D1ECF71" w:rsidR="0070461D" w:rsidRDefault="0070461D">
      <w:pPr>
        <w:rPr>
          <w:rFonts w:ascii="Times New Roman" w:eastAsia="SimSun" w:hAnsi="Times New Roman"/>
        </w:rPr>
      </w:pPr>
      <w:r>
        <w:rPr>
          <w:rFonts w:ascii="Times New Roman" w:eastAsia="SimSun" w:hAnsi="Times New Roman"/>
        </w:rPr>
        <w:br w:type="page"/>
      </w:r>
    </w:p>
    <w:p w14:paraId="25B98DB6" w14:textId="1D363430" w:rsidR="007D6F63" w:rsidRDefault="007D6F63" w:rsidP="005D00E0">
      <w:pPr>
        <w:pStyle w:val="Heading1"/>
        <w:spacing w:before="0" w:after="0" w:line="360" w:lineRule="auto"/>
      </w:pPr>
      <w:bookmarkStart w:id="0" w:name="_Toc231576261"/>
      <w:bookmarkStart w:id="1" w:name="_Toc231586914"/>
      <w:r>
        <w:lastRenderedPageBreak/>
        <w:t>Project Overview</w:t>
      </w:r>
      <w:bookmarkEnd w:id="0"/>
      <w:bookmarkEnd w:id="1"/>
      <w:r w:rsidR="003D71B8">
        <w:t xml:space="preserve"> </w:t>
      </w:r>
    </w:p>
    <w:p w14:paraId="24034529" w14:textId="77777777" w:rsidR="00971CA5" w:rsidRPr="00F066AD" w:rsidRDefault="00971CA5" w:rsidP="005D00E0">
      <w:pPr>
        <w:pStyle w:val="NormalWeb"/>
        <w:spacing w:line="360" w:lineRule="auto"/>
      </w:pPr>
    </w:p>
    <w:p w14:paraId="14DE470A" w14:textId="299AFDBD" w:rsidR="00AD7ADE" w:rsidRPr="00AD7ADE" w:rsidRDefault="00AD7ADE" w:rsidP="00384E5B">
      <w:pPr>
        <w:pStyle w:val="NormalWeb"/>
        <w:spacing w:line="480" w:lineRule="auto"/>
        <w:ind w:firstLine="720"/>
        <w:rPr>
          <w:rFonts w:eastAsia="Times New Roman"/>
        </w:rPr>
      </w:pPr>
      <w:r w:rsidRPr="00AD7ADE">
        <w:rPr>
          <w:rFonts w:eastAsia="Times New Roman"/>
        </w:rPr>
        <w:t>The purpose of this course project was to design, simulate, integrate, and test a small programmable processor using SystemVerilog. The processor was built from several smaller modules, including a finite state machine, program counter, instruction register, ROM, RAM, register file, ALU, controller, datapath, and top-level board interface. By completing the project in stages, the design process reinforced how individual digital system components work together to form a functioning processor. The final processor was verified through ModelSim simulations and then tested on the DE10 board using manual clock stepping, synchronous reset, switch-controlled debug output, and seven-segment displays.</w:t>
      </w:r>
    </w:p>
    <w:p w14:paraId="2E58096D" w14:textId="3D5BF692" w:rsidR="00AD7ADE" w:rsidRPr="00AD7ADE" w:rsidRDefault="00AD7ADE" w:rsidP="00384E5B">
      <w:pPr>
        <w:spacing w:line="480" w:lineRule="auto"/>
        <w:ind w:firstLine="720"/>
        <w:rPr>
          <w:rFonts w:ascii="Times New Roman" w:eastAsia="Times New Roman" w:hAnsi="Times New Roman"/>
        </w:rPr>
      </w:pPr>
      <w:r w:rsidRPr="00AD7ADE">
        <w:rPr>
          <w:rFonts w:ascii="Times New Roman" w:eastAsia="Times New Roman" w:hAnsi="Times New Roman"/>
        </w:rPr>
        <w:t>Our team members for this project were Seth Amico and John Teal. We managed the workload by dividing the processor into smaller design and verification tasks, then combining those pieces through several stages of integration. Seth contributed to the early project structure and module development, including the initial datapath work, RAM and ROM setup, control unit development, program counter work, and early integration between the controller-related modules. John contributed to module refinement, interface corrections, FSM updates, datapath debugging, testbench creation, simulation setup, processor integration, top-level Project.sv board integration, Decoder and KeyFilter support, Quartus cleanup, timing constraints, and DE10 board testing. Both team members contributed to debugging and integration as the design moved from individual modules to the final processor and board-level demonstration.</w:t>
      </w:r>
    </w:p>
    <w:p w14:paraId="445A11A5" w14:textId="3A1273C6" w:rsidR="00C23CD3" w:rsidRPr="002E75DD" w:rsidRDefault="00265980" w:rsidP="002E75DD">
      <w:pPr>
        <w:pStyle w:val="Heading1"/>
      </w:pPr>
      <w:bookmarkStart w:id="2" w:name="_Toc231576262"/>
      <w:bookmarkStart w:id="3" w:name="_Toc231586915"/>
      <w:r>
        <w:t xml:space="preserve">1. </w:t>
      </w:r>
      <w:r w:rsidR="00C23CD3" w:rsidRPr="002E75DD">
        <w:t>Requirements</w:t>
      </w:r>
      <w:bookmarkEnd w:id="2"/>
      <w:bookmarkEnd w:id="3"/>
    </w:p>
    <w:p w14:paraId="3C25BB02" w14:textId="408F21C1" w:rsidR="003D71B8" w:rsidRPr="00C23CD3" w:rsidRDefault="5EDC874E" w:rsidP="00384E5B">
      <w:pPr>
        <w:spacing w:line="480" w:lineRule="auto"/>
        <w:ind w:firstLine="720"/>
        <w:rPr>
          <w:rFonts w:ascii="Times New Roman" w:eastAsia="Times New Roman" w:hAnsi="Times New Roman"/>
        </w:rPr>
      </w:pPr>
      <w:r w:rsidRPr="5A6641EE">
        <w:rPr>
          <w:rFonts w:ascii="Times New Roman" w:eastAsia="Times New Roman" w:hAnsi="Times New Roman"/>
        </w:rPr>
        <w:t xml:space="preserve">The project required the design, </w:t>
      </w:r>
      <w:r w:rsidRPr="0C9A4E8A">
        <w:rPr>
          <w:rFonts w:ascii="Times New Roman" w:eastAsia="Times New Roman" w:hAnsi="Times New Roman"/>
        </w:rPr>
        <w:t xml:space="preserve">simulation, integration, and </w:t>
      </w:r>
      <w:r w:rsidR="556FEB67" w:rsidRPr="025CEF9C">
        <w:rPr>
          <w:rFonts w:ascii="Times New Roman" w:eastAsia="Times New Roman" w:hAnsi="Times New Roman"/>
        </w:rPr>
        <w:t>board</w:t>
      </w:r>
      <w:r w:rsidRPr="025CEF9C">
        <w:rPr>
          <w:rFonts w:ascii="Times New Roman" w:eastAsia="Times New Roman" w:hAnsi="Times New Roman"/>
        </w:rPr>
        <w:t xml:space="preserve"> </w:t>
      </w:r>
      <w:r w:rsidRPr="0C9A4E8A">
        <w:rPr>
          <w:rFonts w:ascii="Times New Roman" w:eastAsia="Times New Roman" w:hAnsi="Times New Roman"/>
        </w:rPr>
        <w:t>testing</w:t>
      </w:r>
      <w:r w:rsidR="002605C5" w:rsidRPr="5A6641EE">
        <w:rPr>
          <w:rFonts w:ascii="Times New Roman" w:eastAsia="Times New Roman" w:hAnsi="Times New Roman"/>
        </w:rPr>
        <w:t xml:space="preserve"> </w:t>
      </w:r>
      <w:r w:rsidRPr="3CDB7D4C">
        <w:rPr>
          <w:rFonts w:ascii="Times New Roman" w:eastAsia="Times New Roman" w:hAnsi="Times New Roman"/>
        </w:rPr>
        <w:t xml:space="preserve">of a small programmable </w:t>
      </w:r>
      <w:r w:rsidR="109EC476" w:rsidRPr="025CEF9C">
        <w:rPr>
          <w:rFonts w:ascii="Times New Roman" w:eastAsia="Times New Roman" w:hAnsi="Times New Roman"/>
        </w:rPr>
        <w:t>processor</w:t>
      </w:r>
      <w:r w:rsidRPr="3CDB7D4C">
        <w:rPr>
          <w:rFonts w:ascii="Times New Roman" w:eastAsia="Times New Roman" w:hAnsi="Times New Roman"/>
        </w:rPr>
        <w:t xml:space="preserve"> in </w:t>
      </w:r>
      <w:r w:rsidRPr="26FF04F9">
        <w:rPr>
          <w:rFonts w:ascii="Times New Roman" w:eastAsia="Times New Roman" w:hAnsi="Times New Roman"/>
        </w:rPr>
        <w:t>SystemVerilog.  The required instruction set included ADD, SUB</w:t>
      </w:r>
      <w:r w:rsidRPr="22B717D1">
        <w:rPr>
          <w:rFonts w:ascii="Times New Roman" w:eastAsia="Times New Roman" w:hAnsi="Times New Roman"/>
        </w:rPr>
        <w:t>, LOAD, STORE, HALT, and NOOP.</w:t>
      </w:r>
      <w:r w:rsidR="002605C5" w:rsidRPr="3CDB7D4C">
        <w:rPr>
          <w:rFonts w:ascii="Times New Roman" w:eastAsia="Times New Roman" w:hAnsi="Times New Roman"/>
        </w:rPr>
        <w:t xml:space="preserve"> </w:t>
      </w:r>
      <w:r w:rsidRPr="141769ED">
        <w:rPr>
          <w:rFonts w:ascii="Times New Roman" w:eastAsia="Times New Roman" w:hAnsi="Times New Roman"/>
        </w:rPr>
        <w:t xml:space="preserve">The processor was </w:t>
      </w:r>
      <w:r w:rsidRPr="65D6DCB4">
        <w:rPr>
          <w:rFonts w:ascii="Times New Roman" w:eastAsia="Times New Roman" w:hAnsi="Times New Roman"/>
        </w:rPr>
        <w:t xml:space="preserve">divided </w:t>
      </w:r>
      <w:r w:rsidRPr="27EC5E23">
        <w:rPr>
          <w:rFonts w:ascii="Times New Roman" w:eastAsia="Times New Roman" w:hAnsi="Times New Roman"/>
        </w:rPr>
        <w:t>into two primary modules</w:t>
      </w:r>
      <w:r w:rsidRPr="71606772">
        <w:rPr>
          <w:rFonts w:ascii="Times New Roman" w:eastAsia="Times New Roman" w:hAnsi="Times New Roman"/>
        </w:rPr>
        <w:t xml:space="preserve">: </w:t>
      </w:r>
      <w:r w:rsidRPr="6F24577C">
        <w:rPr>
          <w:rFonts w:ascii="Times New Roman" w:eastAsia="Times New Roman" w:hAnsi="Times New Roman"/>
        </w:rPr>
        <w:t xml:space="preserve">the </w:t>
      </w:r>
      <w:r w:rsidRPr="6F24577C">
        <w:rPr>
          <w:rFonts w:ascii="Times New Roman" w:eastAsia="Times New Roman" w:hAnsi="Times New Roman"/>
        </w:rPr>
        <w:lastRenderedPageBreak/>
        <w:t>Controller and the Data</w:t>
      </w:r>
      <w:r w:rsidR="7FA1D51C" w:rsidRPr="6F24577C">
        <w:rPr>
          <w:rFonts w:ascii="Times New Roman" w:eastAsia="Times New Roman" w:hAnsi="Times New Roman"/>
        </w:rPr>
        <w:t xml:space="preserve">path. </w:t>
      </w:r>
      <w:r w:rsidR="7FA1D51C" w:rsidRPr="343DE5CB">
        <w:rPr>
          <w:rFonts w:ascii="Times New Roman" w:eastAsia="Times New Roman" w:hAnsi="Times New Roman"/>
        </w:rPr>
        <w:t xml:space="preserve">These were then </w:t>
      </w:r>
      <w:r w:rsidR="7FA1D51C" w:rsidRPr="7D32900A">
        <w:rPr>
          <w:rFonts w:ascii="Times New Roman" w:eastAsia="Times New Roman" w:hAnsi="Times New Roman"/>
        </w:rPr>
        <w:t xml:space="preserve">connected </w:t>
      </w:r>
      <w:bookmarkStart w:id="4" w:name="_Int_zuHxihSk"/>
      <w:r w:rsidR="7FA1D51C" w:rsidRPr="7D32900A">
        <w:rPr>
          <w:rFonts w:ascii="Times New Roman" w:eastAsia="Times New Roman" w:hAnsi="Times New Roman"/>
        </w:rPr>
        <w:t>in</w:t>
      </w:r>
      <w:bookmarkEnd w:id="4"/>
      <w:r w:rsidR="7FA1D51C" w:rsidRPr="7D32900A">
        <w:rPr>
          <w:rFonts w:ascii="Times New Roman" w:eastAsia="Times New Roman" w:hAnsi="Times New Roman"/>
        </w:rPr>
        <w:t xml:space="preserve"> </w:t>
      </w:r>
      <w:r w:rsidR="7FA1D51C" w:rsidRPr="635D50DD">
        <w:rPr>
          <w:rFonts w:ascii="Times New Roman" w:eastAsia="Times New Roman" w:hAnsi="Times New Roman"/>
        </w:rPr>
        <w:t xml:space="preserve">Processor.sv and mapped to the DE10 board through </w:t>
      </w:r>
      <w:r w:rsidR="5619A23E" w:rsidRPr="025CEF9C">
        <w:rPr>
          <w:rFonts w:ascii="Times New Roman" w:eastAsia="Times New Roman" w:hAnsi="Times New Roman"/>
        </w:rPr>
        <w:t>the</w:t>
      </w:r>
      <w:r w:rsidR="7FA1D51C" w:rsidRPr="01FFF189">
        <w:rPr>
          <w:rFonts w:ascii="Times New Roman" w:eastAsia="Times New Roman" w:hAnsi="Times New Roman"/>
        </w:rPr>
        <w:t xml:space="preserve"> top-level </w:t>
      </w:r>
      <w:r w:rsidR="7FA1D51C" w:rsidRPr="0F7B79D3">
        <w:rPr>
          <w:rFonts w:ascii="Times New Roman" w:eastAsia="Times New Roman" w:hAnsi="Times New Roman"/>
        </w:rPr>
        <w:t xml:space="preserve">Project.sv file. The ROM and RAM were preloaded with test instructions and data, and the completed processor was verified using ModelSim simulations and DE10 </w:t>
      </w:r>
      <w:r w:rsidR="2D6DF0B8" w:rsidRPr="025CEF9C">
        <w:rPr>
          <w:rFonts w:ascii="Times New Roman" w:eastAsia="Times New Roman" w:hAnsi="Times New Roman"/>
        </w:rPr>
        <w:t>board</w:t>
      </w:r>
      <w:r w:rsidR="7FA1D51C" w:rsidRPr="0F7B79D3">
        <w:rPr>
          <w:rFonts w:ascii="Times New Roman" w:eastAsia="Times New Roman" w:hAnsi="Times New Roman"/>
        </w:rPr>
        <w:t xml:space="preserve"> testing. Optional extra</w:t>
      </w:r>
      <w:r w:rsidR="1FD17FA5" w:rsidRPr="025CEF9C">
        <w:rPr>
          <w:rFonts w:ascii="Times New Roman" w:eastAsia="Times New Roman" w:hAnsi="Times New Roman"/>
        </w:rPr>
        <w:t xml:space="preserve"> </w:t>
      </w:r>
      <w:r w:rsidR="7FA1D51C" w:rsidRPr="0F7B79D3">
        <w:rPr>
          <w:rFonts w:ascii="Times New Roman" w:eastAsia="Times New Roman" w:hAnsi="Times New Roman"/>
        </w:rPr>
        <w:t>cre</w:t>
      </w:r>
      <w:r w:rsidR="1FD17FA5" w:rsidRPr="0F7B79D3">
        <w:rPr>
          <w:rFonts w:ascii="Times New Roman" w:eastAsia="Times New Roman" w:hAnsi="Times New Roman"/>
        </w:rPr>
        <w:t xml:space="preserve">dit </w:t>
      </w:r>
      <w:r w:rsidR="1FD17FA5" w:rsidRPr="1D46EF9B">
        <w:rPr>
          <w:rFonts w:ascii="Times New Roman" w:eastAsia="Times New Roman" w:hAnsi="Times New Roman"/>
        </w:rPr>
        <w:t>instructions</w:t>
      </w:r>
      <w:r w:rsidR="1FD17FA5" w:rsidRPr="0F7B79D3">
        <w:rPr>
          <w:rFonts w:ascii="Times New Roman" w:eastAsia="Times New Roman" w:hAnsi="Times New Roman"/>
        </w:rPr>
        <w:t xml:space="preserve"> included JNZ and JLT.</w:t>
      </w:r>
    </w:p>
    <w:p w14:paraId="035B9C3C" w14:textId="293165B5" w:rsidR="00F73BD7" w:rsidRPr="00DC397A" w:rsidRDefault="002263A2" w:rsidP="002E75DD">
      <w:pPr>
        <w:pStyle w:val="Heading2"/>
      </w:pPr>
      <w:bookmarkStart w:id="5" w:name="_Toc231576263"/>
      <w:bookmarkStart w:id="6" w:name="_Toc231586916"/>
      <w:r>
        <w:t xml:space="preserve">1.1 </w:t>
      </w:r>
      <w:r w:rsidR="003D71B8">
        <w:t>Requirements for</w:t>
      </w:r>
      <w:r w:rsidR="00C23CD3" w:rsidRPr="00C23CD3">
        <w:t xml:space="preserve"> </w:t>
      </w:r>
      <w:r w:rsidR="00F201D3" w:rsidRPr="003A5D73">
        <w:rPr>
          <w:rFonts w:ascii="Courier New" w:hAnsi="Courier New" w:cs="Courier New"/>
          <w:color w:val="FF0000"/>
        </w:rPr>
        <w:t>Controlle</w:t>
      </w:r>
      <w:r w:rsidR="00CC679E">
        <w:rPr>
          <w:rFonts w:ascii="Courier New" w:hAnsi="Courier New" w:cs="Courier New"/>
          <w:color w:val="FF0000"/>
        </w:rPr>
        <w:t>r</w:t>
      </w:r>
      <w:bookmarkEnd w:id="5"/>
      <w:bookmarkEnd w:id="6"/>
    </w:p>
    <w:p w14:paraId="245B2CA9" w14:textId="1239D87A" w:rsidR="00EC593F" w:rsidRPr="00C23CD3" w:rsidRDefault="3BDCE0F8" w:rsidP="00384E5B">
      <w:pPr>
        <w:spacing w:line="480" w:lineRule="auto"/>
        <w:ind w:firstLine="720"/>
        <w:rPr>
          <w:rFonts w:ascii="Times New Roman" w:eastAsia="SimSun" w:hAnsi="Times New Roman"/>
        </w:rPr>
      </w:pPr>
      <w:r w:rsidRPr="77DE1D86">
        <w:rPr>
          <w:rFonts w:ascii="Times New Roman" w:eastAsia="SimSun" w:hAnsi="Times New Roman"/>
        </w:rPr>
        <w:t xml:space="preserve">The </w:t>
      </w:r>
      <w:r w:rsidR="00504CC8">
        <w:rPr>
          <w:rFonts w:ascii="Times New Roman" w:eastAsia="SimSun" w:hAnsi="Times New Roman"/>
        </w:rPr>
        <w:t>C</w:t>
      </w:r>
      <w:r w:rsidRPr="77DE1D86">
        <w:rPr>
          <w:rFonts w:ascii="Times New Roman" w:eastAsia="SimSun" w:hAnsi="Times New Roman"/>
        </w:rPr>
        <w:t xml:space="preserve">ontroller was required to manage instruction fetch, instruction decode, and control-signal generation. It included the </w:t>
      </w:r>
      <w:r w:rsidR="00326AFE">
        <w:rPr>
          <w:rFonts w:ascii="Times New Roman" w:eastAsia="SimSun" w:hAnsi="Times New Roman"/>
        </w:rPr>
        <w:t>finite state machine</w:t>
      </w:r>
      <w:r w:rsidRPr="12FECD88">
        <w:rPr>
          <w:rFonts w:ascii="Times New Roman" w:eastAsia="SimSun" w:hAnsi="Times New Roman"/>
        </w:rPr>
        <w:t xml:space="preserve"> (FSM), Program Counter (PC</w:t>
      </w:r>
      <w:r w:rsidRPr="16260F1F">
        <w:rPr>
          <w:rFonts w:ascii="Times New Roman" w:eastAsia="SimSun" w:hAnsi="Times New Roman"/>
        </w:rPr>
        <w:t xml:space="preserve">), </w:t>
      </w:r>
      <w:r w:rsidRPr="791EACAE">
        <w:rPr>
          <w:rFonts w:ascii="Times New Roman" w:eastAsia="SimSun" w:hAnsi="Times New Roman"/>
        </w:rPr>
        <w:t xml:space="preserve">Instruction </w:t>
      </w:r>
      <w:r w:rsidRPr="1AFAE442">
        <w:rPr>
          <w:rFonts w:ascii="Times New Roman" w:eastAsia="SimSun" w:hAnsi="Times New Roman"/>
        </w:rPr>
        <w:t>R</w:t>
      </w:r>
      <w:r w:rsidR="18893A46" w:rsidRPr="1AFAE442">
        <w:rPr>
          <w:rFonts w:ascii="Times New Roman" w:eastAsia="SimSun" w:hAnsi="Times New Roman"/>
        </w:rPr>
        <w:t>e</w:t>
      </w:r>
      <w:r w:rsidRPr="1AFAE442">
        <w:rPr>
          <w:rFonts w:ascii="Times New Roman" w:eastAsia="SimSun" w:hAnsi="Times New Roman"/>
        </w:rPr>
        <w:t>gister</w:t>
      </w:r>
      <w:r w:rsidRPr="791EACAE">
        <w:rPr>
          <w:rFonts w:ascii="Times New Roman" w:eastAsia="SimSun" w:hAnsi="Times New Roman"/>
        </w:rPr>
        <w:t xml:space="preserve"> </w:t>
      </w:r>
      <w:r w:rsidRPr="446529FE">
        <w:rPr>
          <w:rFonts w:ascii="Times New Roman" w:eastAsia="SimSun" w:hAnsi="Times New Roman"/>
        </w:rPr>
        <w:t xml:space="preserve">(IR), and Instruction Memory (ROM). </w:t>
      </w:r>
      <w:r w:rsidRPr="215E3CE6">
        <w:rPr>
          <w:rFonts w:ascii="Times New Roman" w:eastAsia="SimSun" w:hAnsi="Times New Roman"/>
        </w:rPr>
        <w:t xml:space="preserve">The PC </w:t>
      </w:r>
      <w:r w:rsidR="00504CC8">
        <w:rPr>
          <w:rFonts w:ascii="Times New Roman" w:eastAsia="SimSun" w:hAnsi="Times New Roman"/>
        </w:rPr>
        <w:t>requested</w:t>
      </w:r>
      <w:r w:rsidRPr="215E3CE6">
        <w:rPr>
          <w:rFonts w:ascii="Times New Roman" w:eastAsia="SimSun" w:hAnsi="Times New Roman"/>
        </w:rPr>
        <w:t xml:space="preserve"> the instruction address</w:t>
      </w:r>
      <w:r w:rsidR="00504CC8">
        <w:rPr>
          <w:rFonts w:ascii="Times New Roman" w:eastAsia="SimSun" w:hAnsi="Times New Roman"/>
        </w:rPr>
        <w:t xml:space="preserve"> from the</w:t>
      </w:r>
      <w:r w:rsidRPr="215E3CE6">
        <w:rPr>
          <w:rFonts w:ascii="Times New Roman" w:eastAsia="SimSun" w:hAnsi="Times New Roman"/>
        </w:rPr>
        <w:t xml:space="preserve"> ROM</w:t>
      </w:r>
      <w:r w:rsidR="00504CC8">
        <w:rPr>
          <w:rFonts w:ascii="Times New Roman" w:eastAsia="SimSun" w:hAnsi="Times New Roman"/>
        </w:rPr>
        <w:t>, which</w:t>
      </w:r>
      <w:r w:rsidRPr="215E3CE6">
        <w:rPr>
          <w:rFonts w:ascii="Times New Roman" w:eastAsia="SimSun" w:hAnsi="Times New Roman"/>
        </w:rPr>
        <w:t xml:space="preserve"> </w:t>
      </w:r>
      <w:r w:rsidR="00504CC8">
        <w:rPr>
          <w:rFonts w:ascii="Times New Roman" w:eastAsia="SimSun" w:hAnsi="Times New Roman"/>
        </w:rPr>
        <w:t>wrote</w:t>
      </w:r>
      <w:r w:rsidR="20FF3354" w:rsidRPr="215E3CE6">
        <w:rPr>
          <w:rFonts w:ascii="Times New Roman" w:eastAsia="SimSun" w:hAnsi="Times New Roman"/>
        </w:rPr>
        <w:t xml:space="preserve"> the </w:t>
      </w:r>
      <w:r w:rsidR="713013F6" w:rsidRPr="06ABD33A">
        <w:rPr>
          <w:rFonts w:ascii="Times New Roman" w:eastAsia="SimSun" w:hAnsi="Times New Roman"/>
        </w:rPr>
        <w:t>instruction</w:t>
      </w:r>
      <w:r w:rsidR="00504CC8">
        <w:rPr>
          <w:rFonts w:ascii="Times New Roman" w:eastAsia="SimSun" w:hAnsi="Times New Roman"/>
        </w:rPr>
        <w:t xml:space="preserve"> to</w:t>
      </w:r>
      <w:r w:rsidR="20FF3354" w:rsidRPr="215E3CE6">
        <w:rPr>
          <w:rFonts w:ascii="Times New Roman" w:eastAsia="SimSun" w:hAnsi="Times New Roman"/>
        </w:rPr>
        <w:t xml:space="preserve"> the IR</w:t>
      </w:r>
      <w:r w:rsidR="007E00EC">
        <w:rPr>
          <w:rFonts w:ascii="Times New Roman" w:eastAsia="SimSun" w:hAnsi="Times New Roman"/>
        </w:rPr>
        <w:t>,</w:t>
      </w:r>
      <w:r w:rsidR="20FF3354" w:rsidRPr="215E3CE6">
        <w:rPr>
          <w:rFonts w:ascii="Times New Roman" w:eastAsia="SimSun" w:hAnsi="Times New Roman"/>
        </w:rPr>
        <w:t xml:space="preserve"> </w:t>
      </w:r>
      <w:r w:rsidR="007E00EC">
        <w:rPr>
          <w:rFonts w:ascii="Times New Roman" w:eastAsia="SimSun" w:hAnsi="Times New Roman"/>
        </w:rPr>
        <w:t xml:space="preserve">where </w:t>
      </w:r>
      <w:r w:rsidR="20FF3354" w:rsidRPr="446E6856">
        <w:rPr>
          <w:rFonts w:ascii="Times New Roman" w:eastAsia="SimSun" w:hAnsi="Times New Roman"/>
        </w:rPr>
        <w:t>the FSM</w:t>
      </w:r>
      <w:r w:rsidR="00504CC8">
        <w:rPr>
          <w:rFonts w:ascii="Times New Roman" w:eastAsia="SimSun" w:hAnsi="Times New Roman"/>
        </w:rPr>
        <w:t xml:space="preserve"> </w:t>
      </w:r>
      <w:r w:rsidR="007E00EC">
        <w:rPr>
          <w:rFonts w:ascii="Times New Roman" w:eastAsia="SimSun" w:hAnsi="Times New Roman"/>
        </w:rPr>
        <w:t>could decode</w:t>
      </w:r>
      <w:r w:rsidR="20FF3354" w:rsidRPr="446E6856">
        <w:rPr>
          <w:rFonts w:ascii="Times New Roman" w:eastAsia="SimSun" w:hAnsi="Times New Roman"/>
        </w:rPr>
        <w:t xml:space="preserve"> </w:t>
      </w:r>
      <w:r w:rsidR="00504CC8">
        <w:rPr>
          <w:rFonts w:ascii="Times New Roman" w:eastAsia="SimSun" w:hAnsi="Times New Roman"/>
        </w:rPr>
        <w:t xml:space="preserve">the instruction data </w:t>
      </w:r>
      <w:r w:rsidR="20FF3354" w:rsidRPr="1AFAE442">
        <w:rPr>
          <w:rFonts w:ascii="Times New Roman" w:eastAsia="SimSun" w:hAnsi="Times New Roman"/>
        </w:rPr>
        <w:t>into control signals for the Datapath.</w:t>
      </w:r>
      <w:r w:rsidR="007E0B15" w:rsidRPr="446E6856">
        <w:rPr>
          <w:rFonts w:ascii="Times New Roman" w:eastAsia="SimSun" w:hAnsi="Times New Roman"/>
        </w:rPr>
        <w:t xml:space="preserve">        </w:t>
      </w:r>
    </w:p>
    <w:p w14:paraId="2DE2883E" w14:textId="730714DB" w:rsidR="007E0B15" w:rsidRPr="00EC593F" w:rsidRDefault="002263A2" w:rsidP="002E75DD">
      <w:pPr>
        <w:pStyle w:val="Heading2"/>
      </w:pPr>
      <w:bookmarkStart w:id="7" w:name="_Toc231576264"/>
      <w:bookmarkStart w:id="8" w:name="_Toc231586917"/>
      <w:r>
        <w:t xml:space="preserve">1.2 </w:t>
      </w:r>
      <w:r w:rsidR="00C23CD3" w:rsidRPr="00C23CD3">
        <w:t>Requirements</w:t>
      </w:r>
      <w:r w:rsidR="003A5D73">
        <w:t xml:space="preserve"> for </w:t>
      </w:r>
      <w:r w:rsidR="009151DC" w:rsidRPr="003A5D73">
        <w:rPr>
          <w:rFonts w:ascii="Courier New" w:hAnsi="Courier New" w:cs="Courier New"/>
          <w:color w:val="FF0000"/>
        </w:rPr>
        <w:t>Datapat</w:t>
      </w:r>
      <w:r w:rsidR="00CC679E">
        <w:rPr>
          <w:rFonts w:ascii="Courier New" w:hAnsi="Courier New" w:cs="Courier New"/>
          <w:color w:val="FF0000"/>
        </w:rPr>
        <w:t>h</w:t>
      </w:r>
      <w:bookmarkEnd w:id="7"/>
      <w:bookmarkEnd w:id="8"/>
    </w:p>
    <w:p w14:paraId="4F0FAB34" w14:textId="376DD87C" w:rsidR="003A57C2" w:rsidRPr="00C23CD3" w:rsidRDefault="7CED7581" w:rsidP="00384E5B">
      <w:pPr>
        <w:spacing w:line="480" w:lineRule="auto"/>
        <w:ind w:firstLine="720"/>
        <w:rPr>
          <w:rFonts w:ascii="Times New Roman" w:eastAsia="SimSun" w:hAnsi="Times New Roman"/>
        </w:rPr>
      </w:pPr>
      <w:r w:rsidRPr="3078837C">
        <w:rPr>
          <w:rFonts w:ascii="Times New Roman" w:eastAsia="SimSun" w:hAnsi="Times New Roman"/>
          <w:noProof/>
        </w:rPr>
        <w:t xml:space="preserve">The Datapath was required to </w:t>
      </w:r>
      <w:r w:rsidRPr="2ADEF9E2">
        <w:rPr>
          <w:rFonts w:ascii="Times New Roman" w:eastAsia="SimSun" w:hAnsi="Times New Roman"/>
          <w:noProof/>
        </w:rPr>
        <w:t xml:space="preserve">perform memory access, register movement, </w:t>
      </w:r>
      <w:r w:rsidRPr="35F71CE2">
        <w:rPr>
          <w:rFonts w:ascii="Times New Roman" w:eastAsia="SimSun" w:hAnsi="Times New Roman"/>
          <w:noProof/>
        </w:rPr>
        <w:t xml:space="preserve">and ALU </w:t>
      </w:r>
      <w:r w:rsidRPr="30D856F7">
        <w:rPr>
          <w:rFonts w:ascii="Times New Roman" w:eastAsia="SimSun" w:hAnsi="Times New Roman"/>
          <w:noProof/>
        </w:rPr>
        <w:t xml:space="preserve">operations. It included the </w:t>
      </w:r>
      <w:r w:rsidRPr="102B5F68">
        <w:rPr>
          <w:rFonts w:ascii="Times New Roman" w:eastAsia="SimSun" w:hAnsi="Times New Roman"/>
          <w:noProof/>
        </w:rPr>
        <w:t xml:space="preserve">Data Memory </w:t>
      </w:r>
      <w:r w:rsidRPr="54E52D1C">
        <w:rPr>
          <w:rFonts w:ascii="Times New Roman" w:eastAsia="SimSun" w:hAnsi="Times New Roman"/>
          <w:noProof/>
        </w:rPr>
        <w:t xml:space="preserve">(RAM), Register File (RF), </w:t>
      </w:r>
      <w:r w:rsidRPr="1A08B4A3">
        <w:rPr>
          <w:rFonts w:ascii="Times New Roman" w:eastAsia="SimSun" w:hAnsi="Times New Roman"/>
          <w:noProof/>
        </w:rPr>
        <w:t>ALU, and source-select</w:t>
      </w:r>
      <w:r w:rsidRPr="5F926431">
        <w:rPr>
          <w:rFonts w:ascii="Times New Roman" w:eastAsia="SimSun" w:hAnsi="Times New Roman"/>
          <w:noProof/>
        </w:rPr>
        <w:t xml:space="preserve"> mux. </w:t>
      </w:r>
      <w:r w:rsidRPr="0DC14BC2">
        <w:rPr>
          <w:rFonts w:ascii="Times New Roman" w:eastAsia="SimSun" w:hAnsi="Times New Roman"/>
          <w:noProof/>
        </w:rPr>
        <w:t>The Controller</w:t>
      </w:r>
      <w:r w:rsidR="221EF6E7" w:rsidRPr="12ACD377">
        <w:rPr>
          <w:rFonts w:ascii="Times New Roman" w:eastAsia="SimSun" w:hAnsi="Times New Roman"/>
          <w:noProof/>
        </w:rPr>
        <w:t xml:space="preserve"> </w:t>
      </w:r>
      <w:r w:rsidR="221EF6E7" w:rsidRPr="309FC14A">
        <w:rPr>
          <w:rFonts w:ascii="Times New Roman" w:eastAsia="SimSun" w:hAnsi="Times New Roman"/>
          <w:noProof/>
        </w:rPr>
        <w:t xml:space="preserve">provided the </w:t>
      </w:r>
      <w:r w:rsidR="00326AFE">
        <w:rPr>
          <w:rFonts w:ascii="Times New Roman" w:eastAsia="SimSun" w:hAnsi="Times New Roman"/>
          <w:noProof/>
        </w:rPr>
        <w:t>Datapath control signals</w:t>
      </w:r>
      <w:r w:rsidR="221EF6E7" w:rsidRPr="195AB152">
        <w:rPr>
          <w:rFonts w:ascii="Times New Roman" w:eastAsia="SimSun" w:hAnsi="Times New Roman"/>
          <w:noProof/>
        </w:rPr>
        <w:t xml:space="preserve">, </w:t>
      </w:r>
      <w:r w:rsidR="221EF6E7" w:rsidRPr="41FE80D9">
        <w:rPr>
          <w:rFonts w:ascii="Times New Roman" w:eastAsia="SimSun" w:hAnsi="Times New Roman"/>
          <w:noProof/>
        </w:rPr>
        <w:t xml:space="preserve">including RAM address, </w:t>
      </w:r>
      <w:r w:rsidR="221EF6E7" w:rsidRPr="649FF8C5">
        <w:rPr>
          <w:rFonts w:ascii="Times New Roman" w:eastAsia="SimSun" w:hAnsi="Times New Roman"/>
          <w:noProof/>
        </w:rPr>
        <w:t xml:space="preserve">RAM write enable, </w:t>
      </w:r>
      <w:r w:rsidR="221EF6E7" w:rsidRPr="0F598037">
        <w:rPr>
          <w:rFonts w:ascii="Times New Roman" w:eastAsia="SimSun" w:hAnsi="Times New Roman"/>
          <w:noProof/>
        </w:rPr>
        <w:t xml:space="preserve">Register File </w:t>
      </w:r>
      <w:r w:rsidR="221EF6E7" w:rsidRPr="105CD012">
        <w:rPr>
          <w:rFonts w:ascii="Times New Roman" w:eastAsia="SimSun" w:hAnsi="Times New Roman"/>
          <w:noProof/>
        </w:rPr>
        <w:t>addresses, Register File</w:t>
      </w:r>
      <w:r w:rsidR="221EF6E7" w:rsidRPr="5B5CBEB4">
        <w:rPr>
          <w:rFonts w:ascii="Times New Roman" w:eastAsia="SimSun" w:hAnsi="Times New Roman"/>
          <w:noProof/>
        </w:rPr>
        <w:t xml:space="preserve"> write </w:t>
      </w:r>
      <w:r w:rsidR="221EF6E7" w:rsidRPr="31AEBBF1">
        <w:rPr>
          <w:rFonts w:ascii="Times New Roman" w:eastAsia="SimSun" w:hAnsi="Times New Roman"/>
          <w:noProof/>
        </w:rPr>
        <w:t xml:space="preserve">enable, mux </w:t>
      </w:r>
      <w:r w:rsidR="221EF6E7" w:rsidRPr="0BFF6B86">
        <w:rPr>
          <w:rFonts w:ascii="Times New Roman" w:eastAsia="SimSun" w:hAnsi="Times New Roman"/>
          <w:noProof/>
        </w:rPr>
        <w:t xml:space="preserve">select, </w:t>
      </w:r>
      <w:r w:rsidR="221EF6E7" w:rsidRPr="26EC7407">
        <w:rPr>
          <w:rFonts w:ascii="Times New Roman" w:eastAsia="SimSun" w:hAnsi="Times New Roman"/>
          <w:noProof/>
        </w:rPr>
        <w:t xml:space="preserve">ALU function </w:t>
      </w:r>
      <w:r w:rsidR="221EF6E7" w:rsidRPr="19EA2793">
        <w:rPr>
          <w:rFonts w:ascii="Times New Roman" w:eastAsia="SimSun" w:hAnsi="Times New Roman"/>
          <w:noProof/>
        </w:rPr>
        <w:t>select.</w:t>
      </w:r>
    </w:p>
    <w:p w14:paraId="3702C7D8" w14:textId="2AB6F130" w:rsidR="00C23CD3" w:rsidRPr="009E0FBE" w:rsidRDefault="002263A2" w:rsidP="002E75DD">
      <w:pPr>
        <w:pStyle w:val="Heading2"/>
      </w:pPr>
      <w:bookmarkStart w:id="9" w:name="_Toc231576265"/>
      <w:bookmarkStart w:id="10" w:name="_Toc231586918"/>
      <w:r>
        <w:t xml:space="preserve">1.3 </w:t>
      </w:r>
      <w:r w:rsidR="00C23CD3" w:rsidRPr="00C23CD3">
        <w:t>Requirements</w:t>
      </w:r>
      <w:r w:rsidR="003A5D73">
        <w:t xml:space="preserve"> for </w:t>
      </w:r>
      <w:r w:rsidR="006A1C7A" w:rsidRPr="003A5D73">
        <w:rPr>
          <w:rFonts w:ascii="Courier New" w:hAnsi="Courier New" w:cs="Courier New"/>
          <w:color w:val="FF0000"/>
        </w:rPr>
        <w:t>Processor</w:t>
      </w:r>
      <w:bookmarkEnd w:id="9"/>
      <w:bookmarkEnd w:id="10"/>
    </w:p>
    <w:p w14:paraId="00B96AF6" w14:textId="26A8C61A" w:rsidR="00C23CD3" w:rsidRPr="00C23CD3" w:rsidRDefault="33F2FE1D" w:rsidP="00384E5B">
      <w:pPr>
        <w:spacing w:line="480" w:lineRule="auto"/>
        <w:ind w:firstLine="720"/>
        <w:rPr>
          <w:rFonts w:ascii="Times New Roman" w:eastAsia="SimSun" w:hAnsi="Times New Roman"/>
        </w:rPr>
      </w:pPr>
      <w:r w:rsidRPr="345A63A5">
        <w:rPr>
          <w:rFonts w:ascii="Times New Roman" w:eastAsia="SimSun" w:hAnsi="Times New Roman"/>
        </w:rPr>
        <w:t>The Processor Module was required to connect the Controller and Datapath into one complete system. It exposed key internal signals for simulation and testing, including the PC, IR, ALU inputs, ALU outputs, current FSM state,</w:t>
      </w:r>
      <w:r w:rsidR="00DC397A" w:rsidRPr="345A63A5">
        <w:rPr>
          <w:rFonts w:ascii="Times New Roman" w:eastAsia="SimSun" w:hAnsi="Times New Roman"/>
        </w:rPr>
        <w:t xml:space="preserve"> </w:t>
      </w:r>
      <w:r w:rsidRPr="5D33A7A1">
        <w:rPr>
          <w:rFonts w:ascii="Times New Roman" w:eastAsia="SimSun" w:hAnsi="Times New Roman"/>
        </w:rPr>
        <w:t xml:space="preserve">and </w:t>
      </w:r>
      <w:bookmarkStart w:id="11" w:name="_Int_ckV1ELRj"/>
      <w:r w:rsidRPr="5D33A7A1">
        <w:rPr>
          <w:rFonts w:ascii="Times New Roman" w:eastAsia="SimSun" w:hAnsi="Times New Roman"/>
        </w:rPr>
        <w:t>next</w:t>
      </w:r>
      <w:bookmarkEnd w:id="11"/>
      <w:r w:rsidRPr="5D33A7A1">
        <w:rPr>
          <w:rFonts w:ascii="Times New Roman" w:eastAsia="SimSun" w:hAnsi="Times New Roman"/>
        </w:rPr>
        <w:t xml:space="preserve"> </w:t>
      </w:r>
      <w:r w:rsidR="0B3B3D72" w:rsidRPr="5D3A5025">
        <w:rPr>
          <w:rFonts w:ascii="Times New Roman" w:eastAsia="SimSun" w:hAnsi="Times New Roman"/>
        </w:rPr>
        <w:t xml:space="preserve">FSM state. </w:t>
      </w:r>
      <w:r w:rsidR="0B3B3D72" w:rsidRPr="7D37ECD8">
        <w:rPr>
          <w:rFonts w:ascii="Times New Roman" w:eastAsia="SimSun" w:hAnsi="Times New Roman"/>
        </w:rPr>
        <w:t>It also included clock and ResetN inputs to control processor operation.</w:t>
      </w:r>
      <w:r w:rsidR="00DC397A" w:rsidRPr="7D37ECD8">
        <w:rPr>
          <w:rFonts w:ascii="Times New Roman" w:eastAsia="SimSun" w:hAnsi="Times New Roman"/>
        </w:rPr>
        <w:t xml:space="preserve"> </w:t>
      </w:r>
    </w:p>
    <w:p w14:paraId="7678FE74" w14:textId="78856657" w:rsidR="3B155F49" w:rsidRDefault="3B155F49" w:rsidP="005D00E0">
      <w:pPr>
        <w:spacing w:line="360" w:lineRule="auto"/>
        <w:rPr>
          <w:rFonts w:ascii="Times New Roman" w:eastAsia="SimSun" w:hAnsi="Times New Roman"/>
        </w:rPr>
      </w:pPr>
    </w:p>
    <w:p w14:paraId="1D42E180" w14:textId="603D4081" w:rsidR="191863C4" w:rsidRDefault="191863C4" w:rsidP="005D00E0">
      <w:pPr>
        <w:spacing w:line="360" w:lineRule="auto"/>
        <w:rPr>
          <w:rFonts w:ascii="Times New Roman" w:eastAsia="SimSun" w:hAnsi="Times New Roman"/>
        </w:rPr>
      </w:pPr>
    </w:p>
    <w:p w14:paraId="30F561ED" w14:textId="604A6BF4" w:rsidR="006C10A3" w:rsidRPr="00730AA8" w:rsidRDefault="002263A2" w:rsidP="002E75DD">
      <w:pPr>
        <w:pStyle w:val="Heading2"/>
      </w:pPr>
      <w:bookmarkStart w:id="12" w:name="_Toc231576266"/>
      <w:bookmarkStart w:id="13" w:name="_Toc231586919"/>
      <w:r>
        <w:lastRenderedPageBreak/>
        <w:t xml:space="preserve">1.4 </w:t>
      </w:r>
      <w:r w:rsidR="00C23CD3" w:rsidRPr="00C23CD3">
        <w:t>Requirements</w:t>
      </w:r>
      <w:r w:rsidR="00E143BB">
        <w:t xml:space="preserve"> for </w:t>
      </w:r>
      <w:r w:rsidR="00C23CD3" w:rsidRPr="00E143BB">
        <w:rPr>
          <w:rFonts w:ascii="Courier New" w:hAnsi="Courier New" w:cs="Courier New"/>
          <w:color w:val="FF0000"/>
        </w:rPr>
        <w:t>Project</w:t>
      </w:r>
      <w:bookmarkEnd w:id="12"/>
      <w:bookmarkEnd w:id="13"/>
    </w:p>
    <w:p w14:paraId="2E2879C5" w14:textId="49A0CF4C" w:rsidR="00730AA8" w:rsidRPr="00730AA8" w:rsidRDefault="2FE81131" w:rsidP="00384E5B">
      <w:pPr>
        <w:spacing w:line="480" w:lineRule="auto"/>
        <w:ind w:firstLine="720"/>
        <w:contextualSpacing/>
        <w:rPr>
          <w:rFonts w:ascii="Times New Roman" w:eastAsia="SimSun" w:hAnsi="Times New Roman"/>
        </w:rPr>
      </w:pPr>
      <w:r w:rsidRPr="7A6F05AC">
        <w:rPr>
          <w:rFonts w:ascii="Times New Roman" w:eastAsia="SimSun" w:hAnsi="Times New Roman"/>
        </w:rPr>
        <w:t xml:space="preserve">The Project Module was required to connect the processor </w:t>
      </w:r>
      <w:r w:rsidRPr="0ACED756">
        <w:rPr>
          <w:rFonts w:ascii="Times New Roman" w:eastAsia="SimSun" w:hAnsi="Times New Roman"/>
        </w:rPr>
        <w:t>to the DE10 Board</w:t>
      </w:r>
      <w:r w:rsidRPr="74CCC167">
        <w:rPr>
          <w:rFonts w:ascii="Times New Roman" w:eastAsia="SimSun" w:hAnsi="Times New Roman"/>
        </w:rPr>
        <w:t xml:space="preserve">. </w:t>
      </w:r>
      <w:r w:rsidR="4718508A" w:rsidRPr="3278E0CE">
        <w:rPr>
          <w:rFonts w:ascii="Times New Roman" w:eastAsia="SimSun" w:hAnsi="Times New Roman"/>
        </w:rPr>
        <w:t xml:space="preserve">The </w:t>
      </w:r>
      <w:r w:rsidR="4718508A" w:rsidRPr="36CCAB30">
        <w:rPr>
          <w:rFonts w:ascii="Times New Roman" w:eastAsia="SimSun" w:hAnsi="Times New Roman"/>
        </w:rPr>
        <w:t xml:space="preserve">design </w:t>
      </w:r>
      <w:r w:rsidR="4718508A" w:rsidRPr="63472062">
        <w:rPr>
          <w:rFonts w:ascii="Times New Roman" w:eastAsia="SimSun" w:hAnsi="Times New Roman"/>
        </w:rPr>
        <w:t>used KEY</w:t>
      </w:r>
      <w:r w:rsidR="00CE243D">
        <w:rPr>
          <w:rFonts w:ascii="Times New Roman" w:eastAsia="SimSun" w:hAnsi="Times New Roman"/>
        </w:rPr>
        <w:t xml:space="preserve"> </w:t>
      </w:r>
      <w:r w:rsidR="4718508A" w:rsidRPr="63472062">
        <w:rPr>
          <w:rFonts w:ascii="Times New Roman" w:eastAsia="SimSun" w:hAnsi="Times New Roman"/>
        </w:rPr>
        <w:t>[1]</w:t>
      </w:r>
      <w:r w:rsidR="4718508A" w:rsidRPr="1FD888A5">
        <w:rPr>
          <w:rFonts w:ascii="Times New Roman" w:eastAsia="SimSun" w:hAnsi="Times New Roman"/>
        </w:rPr>
        <w:t xml:space="preserve"> and </w:t>
      </w:r>
      <w:r w:rsidR="4718508A" w:rsidRPr="3C1D1BAD">
        <w:rPr>
          <w:rFonts w:ascii="Times New Roman" w:eastAsia="SimSun" w:hAnsi="Times New Roman"/>
        </w:rPr>
        <w:t>KEY</w:t>
      </w:r>
      <w:r w:rsidR="00CE243D">
        <w:rPr>
          <w:rFonts w:ascii="Times New Roman" w:eastAsia="SimSun" w:hAnsi="Times New Roman"/>
        </w:rPr>
        <w:t xml:space="preserve"> </w:t>
      </w:r>
      <w:r w:rsidR="4718508A" w:rsidRPr="3C1D1BAD">
        <w:rPr>
          <w:rFonts w:ascii="Times New Roman" w:eastAsia="SimSun" w:hAnsi="Times New Roman"/>
        </w:rPr>
        <w:t xml:space="preserve">[2] for manual processor control, </w:t>
      </w:r>
      <w:r w:rsidR="4718508A" w:rsidRPr="725954D0">
        <w:rPr>
          <w:rFonts w:ascii="Times New Roman" w:eastAsia="SimSun" w:hAnsi="Times New Roman"/>
        </w:rPr>
        <w:t xml:space="preserve">while </w:t>
      </w:r>
      <w:proofErr w:type="gramStart"/>
      <w:r w:rsidR="00326AFE">
        <w:rPr>
          <w:rFonts w:ascii="Times New Roman" w:eastAsia="SimSun" w:hAnsi="Times New Roman"/>
        </w:rPr>
        <w:t>KEY[</w:t>
      </w:r>
      <w:proofErr w:type="gramEnd"/>
      <w:r w:rsidR="00326AFE">
        <w:rPr>
          <w:rFonts w:ascii="Times New Roman" w:eastAsia="SimSun" w:hAnsi="Times New Roman"/>
        </w:rPr>
        <w:t>0] was not used in the final DE10 board implementation.</w:t>
      </w:r>
      <w:r w:rsidR="4718508A" w:rsidRPr="7990B7C6">
        <w:rPr>
          <w:rFonts w:ascii="Times New Roman" w:eastAsia="SimSun" w:hAnsi="Times New Roman"/>
        </w:rPr>
        <w:t xml:space="preserve">  </w:t>
      </w:r>
      <w:r w:rsidR="4718508A" w:rsidRPr="624DBBD6">
        <w:rPr>
          <w:rFonts w:ascii="Times New Roman" w:eastAsia="SimSun" w:hAnsi="Times New Roman"/>
        </w:rPr>
        <w:t>One key was used as the manual clock</w:t>
      </w:r>
      <w:r w:rsidR="4718508A" w:rsidRPr="75C818DE">
        <w:rPr>
          <w:rFonts w:ascii="Times New Roman" w:eastAsia="SimSun" w:hAnsi="Times New Roman"/>
        </w:rPr>
        <w:t xml:space="preserve"> input, and the other was </w:t>
      </w:r>
      <w:r w:rsidR="4718508A" w:rsidRPr="6C8B70E0">
        <w:rPr>
          <w:rFonts w:ascii="Times New Roman" w:eastAsia="SimSun" w:hAnsi="Times New Roman"/>
        </w:rPr>
        <w:t xml:space="preserve">used as </w:t>
      </w:r>
      <w:r w:rsidR="4718508A" w:rsidRPr="6637705B">
        <w:rPr>
          <w:rFonts w:ascii="Times New Roman" w:eastAsia="SimSun" w:hAnsi="Times New Roman"/>
        </w:rPr>
        <w:t>ResetN.  A KeyFilter module was use</w:t>
      </w:r>
      <w:r w:rsidR="6F84CC59" w:rsidRPr="6637705B">
        <w:rPr>
          <w:rFonts w:ascii="Times New Roman" w:eastAsia="SimSun" w:hAnsi="Times New Roman"/>
        </w:rPr>
        <w:t xml:space="preserve">d on the </w:t>
      </w:r>
      <w:r w:rsidR="6F84CC59" w:rsidRPr="4D1E8B02">
        <w:rPr>
          <w:rFonts w:ascii="Times New Roman" w:eastAsia="SimSun" w:hAnsi="Times New Roman"/>
        </w:rPr>
        <w:t xml:space="preserve">manual clock </w:t>
      </w:r>
      <w:r w:rsidR="6F84CC59" w:rsidRPr="673FA3F5">
        <w:rPr>
          <w:rFonts w:ascii="Times New Roman" w:eastAsia="SimSun" w:hAnsi="Times New Roman"/>
        </w:rPr>
        <w:t xml:space="preserve">input to reduce button </w:t>
      </w:r>
      <w:r w:rsidR="6F84CC59" w:rsidRPr="27FB480B">
        <w:rPr>
          <w:rFonts w:ascii="Times New Roman" w:eastAsia="SimSun" w:hAnsi="Times New Roman"/>
        </w:rPr>
        <w:t>debounce.  Decoder modules converted binary values into seven-segment HEX display outputs.</w:t>
      </w:r>
      <w:r w:rsidR="7CC28576" w:rsidRPr="2B32EEF2">
        <w:rPr>
          <w:rFonts w:ascii="Times New Roman" w:eastAsia="SimSun" w:hAnsi="Times New Roman"/>
        </w:rPr>
        <w:t xml:space="preserve"> </w:t>
      </w:r>
      <w:r w:rsidR="7CC28576" w:rsidRPr="7A302593">
        <w:rPr>
          <w:rFonts w:ascii="Times New Roman" w:eastAsia="SimSun" w:hAnsi="Times New Roman"/>
        </w:rPr>
        <w:t>Switches SW</w:t>
      </w:r>
      <w:r w:rsidR="00CE243D">
        <w:rPr>
          <w:rFonts w:ascii="Times New Roman" w:eastAsia="SimSun" w:hAnsi="Times New Roman"/>
        </w:rPr>
        <w:t xml:space="preserve"> </w:t>
      </w:r>
      <w:r w:rsidR="7CC28576" w:rsidRPr="7A302593">
        <w:rPr>
          <w:rFonts w:ascii="Times New Roman" w:eastAsia="SimSun" w:hAnsi="Times New Roman"/>
        </w:rPr>
        <w:t xml:space="preserve">[9:7] were used to select which internal processor value appeared on the HEX displays, including the </w:t>
      </w:r>
      <w:r w:rsidR="7CC28576" w:rsidRPr="55649635">
        <w:rPr>
          <w:rFonts w:ascii="Times New Roman" w:eastAsia="SimSun" w:hAnsi="Times New Roman"/>
        </w:rPr>
        <w:t xml:space="preserve">IR, </w:t>
      </w:r>
      <w:r w:rsidR="7CC28576" w:rsidRPr="7A302593">
        <w:rPr>
          <w:rFonts w:ascii="Times New Roman" w:eastAsia="SimSun" w:hAnsi="Times New Roman"/>
        </w:rPr>
        <w:t xml:space="preserve">PC, </w:t>
      </w:r>
      <w:r w:rsidR="7BF514BC" w:rsidRPr="0BA37E08">
        <w:rPr>
          <w:rFonts w:ascii="Times New Roman" w:eastAsia="SimSun" w:hAnsi="Times New Roman"/>
        </w:rPr>
        <w:t>NextState, State</w:t>
      </w:r>
      <w:r w:rsidR="7CC28576" w:rsidRPr="68E9110A">
        <w:rPr>
          <w:rFonts w:ascii="Times New Roman" w:eastAsia="SimSun" w:hAnsi="Times New Roman"/>
        </w:rPr>
        <w:t xml:space="preserve">, ALU inputs, ALU </w:t>
      </w:r>
      <w:r w:rsidR="7CC28576" w:rsidRPr="06193A8A">
        <w:rPr>
          <w:rFonts w:ascii="Times New Roman" w:eastAsia="SimSun" w:hAnsi="Times New Roman"/>
        </w:rPr>
        <w:t>output</w:t>
      </w:r>
      <w:r w:rsidR="7CC28576" w:rsidRPr="36C2BDB2">
        <w:rPr>
          <w:rFonts w:ascii="Times New Roman" w:eastAsia="SimSun" w:hAnsi="Times New Roman"/>
        </w:rPr>
        <w:t>,</w:t>
      </w:r>
      <w:r w:rsidR="29E8471C" w:rsidRPr="36C2BDB2">
        <w:rPr>
          <w:rFonts w:ascii="Times New Roman" w:eastAsia="SimSun" w:hAnsi="Times New Roman"/>
        </w:rPr>
        <w:t xml:space="preserve"> and two blank </w:t>
      </w:r>
      <w:r w:rsidR="29E8471C" w:rsidRPr="2FD74061">
        <w:rPr>
          <w:rFonts w:ascii="Times New Roman" w:eastAsia="SimSun" w:hAnsi="Times New Roman"/>
        </w:rPr>
        <w:t>reserved slots</w:t>
      </w:r>
      <w:r w:rsidR="7CC28576" w:rsidRPr="2FD74061">
        <w:rPr>
          <w:rFonts w:ascii="Times New Roman" w:eastAsia="SimSun" w:hAnsi="Times New Roman"/>
        </w:rPr>
        <w:t xml:space="preserve">. </w:t>
      </w:r>
    </w:p>
    <w:p w14:paraId="49D4B3D9" w14:textId="08BBD9EC" w:rsidR="379293C8" w:rsidRDefault="379293C8" w:rsidP="005D00E0">
      <w:pPr>
        <w:spacing w:line="360" w:lineRule="auto"/>
        <w:contextualSpacing/>
        <w:rPr>
          <w:rFonts w:ascii="Times New Roman" w:eastAsia="SimSun" w:hAnsi="Times New Roman"/>
        </w:rPr>
      </w:pPr>
    </w:p>
    <w:p w14:paraId="3FDB6552" w14:textId="667CAE55" w:rsidR="00CF2476" w:rsidRPr="002E75DD" w:rsidRDefault="00C23CD3" w:rsidP="002E75DD">
      <w:pPr>
        <w:pStyle w:val="Heading1"/>
      </w:pPr>
      <w:bookmarkStart w:id="14" w:name="_Toc231576267"/>
      <w:bookmarkStart w:id="15" w:name="_Toc231586920"/>
      <w:r w:rsidRPr="002E75DD">
        <w:t>2. Design</w:t>
      </w:r>
      <w:bookmarkEnd w:id="14"/>
      <w:bookmarkEnd w:id="15"/>
    </w:p>
    <w:p w14:paraId="4DF951F4" w14:textId="5CC805F6" w:rsidR="2CCB2728" w:rsidRDefault="2CCB2728" w:rsidP="00384E5B">
      <w:pPr>
        <w:spacing w:line="480" w:lineRule="auto"/>
        <w:ind w:firstLine="720"/>
      </w:pPr>
      <w:r w:rsidRPr="36524BDE">
        <w:rPr>
          <w:rFonts w:ascii="Times New Roman" w:eastAsia="SimSun" w:hAnsi="Times New Roman"/>
        </w:rPr>
        <w:t xml:space="preserve">The processor design was divided into four major SystemVerilog sections: The Controller, the Datapath, the </w:t>
      </w:r>
      <w:r w:rsidR="5753CA3D" w:rsidRPr="36524BDE">
        <w:rPr>
          <w:rFonts w:ascii="Times New Roman" w:eastAsia="SimSun" w:hAnsi="Times New Roman"/>
        </w:rPr>
        <w:t xml:space="preserve">Processor integration module, and the top-level Project module for the DE10 Board.  </w:t>
      </w:r>
      <w:r w:rsidR="00C137F9">
        <w:t xml:space="preserve">The Controller is responsible for fetching and decoding instructions, while the Datapath performs data movement, memory access, and ALU operations. </w:t>
      </w:r>
      <w:r w:rsidR="57406884" w:rsidRPr="36524BDE">
        <w:rPr>
          <w:rFonts w:ascii="Times New Roman" w:eastAsia="SimSun" w:hAnsi="Times New Roman"/>
        </w:rPr>
        <w:t xml:space="preserve">The Processor module connects the Controller and Datapath into one complete processor, and </w:t>
      </w:r>
      <w:r w:rsidR="002A286C">
        <w:rPr>
          <w:rFonts w:ascii="Times New Roman" w:eastAsia="SimSun" w:hAnsi="Times New Roman"/>
        </w:rPr>
        <w:t>Project.sv connects the processor to the physical switches, keys, and HEX displays on the DE10 board.</w:t>
      </w:r>
    </w:p>
    <w:p w14:paraId="2EDEFCB3" w14:textId="77777777" w:rsidR="00E97D28" w:rsidRDefault="00E97D28" w:rsidP="005D00E0">
      <w:pPr>
        <w:spacing w:line="360" w:lineRule="auto"/>
        <w:rPr>
          <w:rFonts w:ascii="Times New Roman" w:eastAsia="SimSun" w:hAnsi="Times New Roman"/>
        </w:rPr>
      </w:pPr>
    </w:p>
    <w:p w14:paraId="51C3C0E6" w14:textId="7E09CAEA" w:rsidR="00C95A2E" w:rsidRDefault="00D07CAA" w:rsidP="002E75DD">
      <w:pPr>
        <w:pStyle w:val="Heading2"/>
      </w:pPr>
      <w:bookmarkStart w:id="16" w:name="_Toc231576268"/>
      <w:bookmarkStart w:id="17" w:name="_Toc231586921"/>
      <w:r w:rsidRPr="00C23CD3">
        <w:t>2.</w:t>
      </w:r>
      <w:r w:rsidR="00E97D28">
        <w:t>1</w:t>
      </w:r>
      <w:r w:rsidR="00A55629">
        <w:t xml:space="preserve"> Controller</w:t>
      </w:r>
      <w:r w:rsidRPr="00C23CD3">
        <w:t>.sv</w:t>
      </w:r>
      <w:bookmarkEnd w:id="16"/>
      <w:bookmarkEnd w:id="17"/>
    </w:p>
    <w:p w14:paraId="0A7F519F" w14:textId="12624E4E" w:rsidR="004A0B14" w:rsidRDefault="123975B8" w:rsidP="00384E5B">
      <w:pPr>
        <w:spacing w:line="480" w:lineRule="auto"/>
        <w:ind w:firstLine="720"/>
        <w:rPr>
          <w:rFonts w:ascii="Times New Roman" w:eastAsia="SimSun" w:hAnsi="Times New Roman"/>
        </w:rPr>
      </w:pPr>
      <w:r w:rsidRPr="36524BDE">
        <w:rPr>
          <w:rFonts w:ascii="Times New Roman" w:eastAsia="SimSun" w:hAnsi="Times New Roman"/>
        </w:rPr>
        <w:t xml:space="preserve">The Controller contains the FSM, Program Counter (PC), Instruction Register (IR), and the Instruction Memory (ROM).  </w:t>
      </w:r>
      <w:r w:rsidR="002A286C">
        <w:rPr>
          <w:rFonts w:ascii="Times New Roman" w:eastAsia="SimSun" w:hAnsi="Times New Roman"/>
        </w:rPr>
        <w:t>The PC supplies the ROM address</w:t>
      </w:r>
      <w:r w:rsidRPr="36524BDE">
        <w:rPr>
          <w:rFonts w:ascii="Times New Roman" w:eastAsia="SimSun" w:hAnsi="Times New Roman"/>
        </w:rPr>
        <w:t xml:space="preserve">, the ROM outputs the current 16-bit instruction, and the IR </w:t>
      </w:r>
      <w:r w:rsidR="4C56AD41" w:rsidRPr="36524BDE">
        <w:rPr>
          <w:rFonts w:ascii="Times New Roman" w:eastAsia="SimSun" w:hAnsi="Times New Roman"/>
        </w:rPr>
        <w:t xml:space="preserve">stores that </w:t>
      </w:r>
      <w:r w:rsidR="00CE243D" w:rsidRPr="36524BDE">
        <w:rPr>
          <w:rFonts w:ascii="Times New Roman" w:eastAsia="SimSun" w:hAnsi="Times New Roman"/>
        </w:rPr>
        <w:t>instruction</w:t>
      </w:r>
      <w:r w:rsidR="4C56AD41" w:rsidRPr="36524BDE">
        <w:rPr>
          <w:rFonts w:ascii="Times New Roman" w:eastAsia="SimSun" w:hAnsi="Times New Roman"/>
        </w:rPr>
        <w:t xml:space="preserve"> for the FSM to decode. After decoding the FSM generates the control signals needed by the </w:t>
      </w:r>
      <w:r w:rsidR="00CE243D" w:rsidRPr="36524BDE">
        <w:rPr>
          <w:rFonts w:ascii="Times New Roman" w:eastAsia="SimSun" w:hAnsi="Times New Roman"/>
        </w:rPr>
        <w:t>Datapath</w:t>
      </w:r>
      <w:r w:rsidR="4C56AD41" w:rsidRPr="36524BDE">
        <w:rPr>
          <w:rFonts w:ascii="Times New Roman" w:eastAsia="SimSun" w:hAnsi="Times New Roman"/>
        </w:rPr>
        <w:t>.</w:t>
      </w:r>
    </w:p>
    <w:p w14:paraId="4888E14A" w14:textId="43F443B4" w:rsidR="004A0B14" w:rsidRDefault="4C56AD41" w:rsidP="00384E5B">
      <w:pPr>
        <w:spacing w:line="480" w:lineRule="auto"/>
        <w:ind w:firstLine="720"/>
        <w:rPr>
          <w:rFonts w:ascii="Times New Roman" w:eastAsia="SimSun" w:hAnsi="Times New Roman"/>
        </w:rPr>
      </w:pPr>
      <w:r w:rsidRPr="36524BDE">
        <w:rPr>
          <w:rFonts w:ascii="Times New Roman" w:eastAsia="SimSun" w:hAnsi="Times New Roman"/>
        </w:rPr>
        <w:lastRenderedPageBreak/>
        <w:t xml:space="preserve">The FSM controls the Data Memory address, Data Memory write enable, Register File </w:t>
      </w:r>
      <w:r w:rsidR="00745779">
        <w:rPr>
          <w:rFonts w:ascii="Times New Roman" w:eastAsia="SimSun" w:hAnsi="Times New Roman"/>
        </w:rPr>
        <w:t xml:space="preserve">writeback </w:t>
      </w:r>
      <w:r w:rsidRPr="36524BDE">
        <w:rPr>
          <w:rFonts w:ascii="Times New Roman" w:eastAsia="SimSun" w:hAnsi="Times New Roman"/>
        </w:rPr>
        <w:t>source, Register File read/write addresses, Register File write enable, and ALU function select. It also receives the ALU flags Z, N</w:t>
      </w:r>
      <w:r w:rsidR="3F34E2FB" w:rsidRPr="36524BDE">
        <w:rPr>
          <w:rFonts w:ascii="Times New Roman" w:eastAsia="SimSun" w:hAnsi="Times New Roman"/>
        </w:rPr>
        <w:t>, and V from the Datapath.  These flags are used for conditional jump instructions such as JNZ and JLT.</w:t>
      </w:r>
    </w:p>
    <w:p w14:paraId="5C5AF1AA" w14:textId="63C9BC17" w:rsidR="004A0B14" w:rsidRDefault="3F34E2FB" w:rsidP="00384E5B">
      <w:pPr>
        <w:spacing w:line="480" w:lineRule="auto"/>
        <w:ind w:firstLine="720"/>
        <w:rPr>
          <w:rFonts w:ascii="Times New Roman" w:eastAsia="SimSun" w:hAnsi="Times New Roman"/>
        </w:rPr>
      </w:pPr>
      <w:r w:rsidRPr="36524BDE">
        <w:rPr>
          <w:rFonts w:ascii="Times New Roman" w:eastAsia="SimSun" w:hAnsi="Times New Roman"/>
        </w:rPr>
        <w:t xml:space="preserve">The FSM begins in INIT after reset, then moves through FETCH and DEC before branching to </w:t>
      </w:r>
      <w:r w:rsidR="002A286C">
        <w:rPr>
          <w:rFonts w:ascii="Times New Roman" w:eastAsia="SimSun" w:hAnsi="Times New Roman"/>
        </w:rPr>
        <w:t>the correct instruction state</w:t>
      </w:r>
      <w:r w:rsidRPr="36524BDE">
        <w:rPr>
          <w:rFonts w:ascii="Times New Roman" w:eastAsia="SimSun" w:hAnsi="Times New Roman"/>
        </w:rPr>
        <w:t>. ADD and SUB perform ALU operations, LOAD moves RAM data into the Register File, STORE writes Register File data into RAM, NOOP returns to F</w:t>
      </w:r>
      <w:r w:rsidR="51514E4B" w:rsidRPr="36524BDE">
        <w:rPr>
          <w:rFonts w:ascii="Times New Roman" w:eastAsia="SimSun" w:hAnsi="Times New Roman"/>
        </w:rPr>
        <w:t>ETCH without changing data, and HALT holds the processor in the halt state.  Figure 1 shows the Controller layout, and Figure 2 shows the simplified FSM flowchart.</w:t>
      </w:r>
    </w:p>
    <w:p w14:paraId="6F4A3BAD" w14:textId="77721D7A" w:rsidR="004A0B14" w:rsidRDefault="004A284A" w:rsidP="005D00E0">
      <w:pPr>
        <w:spacing w:line="360" w:lineRule="auto"/>
        <w:rPr>
          <w:rFonts w:ascii="Times New Roman" w:eastAsia="SimSun" w:hAnsi="Times New Roman"/>
        </w:rPr>
      </w:pPr>
      <w:r>
        <w:rPr>
          <w:noProof/>
        </w:rPr>
        <mc:AlternateContent>
          <mc:Choice Requires="wps">
            <w:drawing>
              <wp:anchor distT="0" distB="0" distL="114300" distR="114300" simplePos="0" relativeHeight="251658243" behindDoc="0" locked="0" layoutInCell="1" allowOverlap="1" wp14:anchorId="6FE1D112" wp14:editId="10817815">
                <wp:simplePos x="0" y="0"/>
                <wp:positionH relativeFrom="column">
                  <wp:posOffset>76200</wp:posOffset>
                </wp:positionH>
                <wp:positionV relativeFrom="paragraph">
                  <wp:posOffset>4107815</wp:posOffset>
                </wp:positionV>
                <wp:extent cx="5692140" cy="635"/>
                <wp:effectExtent l="0" t="0" r="0" b="0"/>
                <wp:wrapTopAndBottom/>
                <wp:docPr id="939292510" name="Text Box 1"/>
                <wp:cNvGraphicFramePr/>
                <a:graphic xmlns:a="http://schemas.openxmlformats.org/drawingml/2006/main">
                  <a:graphicData uri="http://schemas.microsoft.com/office/word/2010/wordprocessingShape">
                    <wps:wsp>
                      <wps:cNvSpPr txBox="1"/>
                      <wps:spPr>
                        <a:xfrm>
                          <a:off x="0" y="0"/>
                          <a:ext cx="5692140" cy="635"/>
                        </a:xfrm>
                        <a:prstGeom prst="rect">
                          <a:avLst/>
                        </a:prstGeom>
                        <a:solidFill>
                          <a:prstClr val="white"/>
                        </a:solidFill>
                        <a:ln>
                          <a:noFill/>
                        </a:ln>
                      </wps:spPr>
                      <wps:txbx>
                        <w:txbxContent>
                          <w:p w14:paraId="1D52401B" w14:textId="01AD752B" w:rsidR="004A284A" w:rsidRPr="00E36A99" w:rsidRDefault="004A284A" w:rsidP="004A284A">
                            <w:pPr>
                              <w:pStyle w:val="Caption"/>
                              <w:rPr>
                                <w:rFonts w:ascii="Times New Roman" w:eastAsia="SimSun" w:hAnsi="Times New Roman"/>
                                <w:noProof/>
                              </w:rPr>
                            </w:pPr>
                            <w:r>
                              <w:t xml:space="preserve">Figure </w:t>
                            </w:r>
                            <w:fldSimple w:instr=" SEQ Figure \* ARABIC ">
                              <w:r w:rsidR="00AB1366">
                                <w:rPr>
                                  <w:noProof/>
                                </w:rPr>
                                <w:t>1</w:t>
                              </w:r>
                            </w:fldSimple>
                            <w:r>
                              <w:t xml:space="preserve"> </w:t>
                            </w:r>
                            <w:r w:rsidRPr="0046149F">
                              <w:t>Controller module diagram showing the State Machine, Program Counter, Instruction Register, and Instruction Memory. Created by Seth Amico, June 4, 2026, University of Washington.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E1D112" id="_x0000_t202" coordsize="21600,21600" o:spt="202" path="m,l,21600r21600,l21600,xe">
                <v:stroke joinstyle="miter"/>
                <v:path gradientshapeok="t" o:connecttype="rect"/>
              </v:shapetype>
              <v:shape id="Text Box 1" o:spid="_x0000_s1026" type="#_x0000_t202" style="position:absolute;margin-left:6pt;margin-top:323.45pt;width:448.2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50yFQIAADgEAAAOAAAAZHJzL2Uyb0RvYy54bWysU8GO0zAQvSPxD5bvNG1hK4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FJ2rxZfJrPPlBKUm7x/iZ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" stroked="f">
                <v:textbox style="mso-fit-shape-to-text:t" inset="0,0,0,0">
                  <w:txbxContent>
                    <w:p w14:paraId="1D52401B" w14:textId="01AD752B" w:rsidR="004A284A" w:rsidRPr="00E36A99" w:rsidRDefault="004A284A" w:rsidP="004A284A">
                      <w:pPr>
                        <w:pStyle w:val="Caption"/>
                        <w:rPr>
                          <w:rFonts w:ascii="Times New Roman" w:eastAsia="SimSun" w:hAnsi="Times New Roman"/>
                          <w:noProof/>
                        </w:rPr>
                      </w:pPr>
                      <w:r>
                        <w:t xml:space="preserve">Figure </w:t>
                      </w:r>
                      <w:fldSimple w:instr=" SEQ Figure \* ARABIC ">
                        <w:r w:rsidR="00AB1366">
                          <w:rPr>
                            <w:noProof/>
                          </w:rPr>
                          <w:t>1</w:t>
                        </w:r>
                      </w:fldSimple>
                      <w:r>
                        <w:t xml:space="preserve"> </w:t>
                      </w:r>
                      <w:r w:rsidRPr="0046149F">
                        <w:t>Controller module diagram showing the State Machine, Program Counter, Instruction Register, and Instruction Memory. Created by Seth Amico, June 4, 2026, University of Washington.</w:t>
                      </w:r>
                    </w:p>
                  </w:txbxContent>
                </v:textbox>
                <w10:wrap type="topAndBottom"/>
              </v:shape>
            </w:pict>
          </mc:Fallback>
        </mc:AlternateContent>
      </w:r>
      <w:r>
        <w:rPr>
          <w:rFonts w:ascii="Times New Roman" w:eastAsia="SimSun" w:hAnsi="Times New Roman"/>
          <w:noProof/>
        </w:rPr>
        <mc:AlternateContent>
          <mc:Choice Requires="wpg">
            <w:drawing>
              <wp:anchor distT="0" distB="0" distL="114300" distR="114300" simplePos="0" relativeHeight="251656193" behindDoc="0" locked="0" layoutInCell="1" allowOverlap="1" wp14:anchorId="4AF67ED0" wp14:editId="4F47CC9D">
                <wp:simplePos x="0" y="0"/>
                <wp:positionH relativeFrom="margin">
                  <wp:posOffset>76200</wp:posOffset>
                </wp:positionH>
                <wp:positionV relativeFrom="paragraph">
                  <wp:posOffset>261620</wp:posOffset>
                </wp:positionV>
                <wp:extent cx="5692140" cy="3789045"/>
                <wp:effectExtent l="0" t="0" r="22860" b="20955"/>
                <wp:wrapTopAndBottom/>
                <wp:docPr id="1695675921" name="Group 86"/>
                <wp:cNvGraphicFramePr/>
                <a:graphic xmlns:a="http://schemas.openxmlformats.org/drawingml/2006/main">
                  <a:graphicData uri="http://schemas.microsoft.com/office/word/2010/wordprocessingGroup">
                    <wpg:wgp>
                      <wpg:cNvGrpSpPr/>
                      <wpg:grpSpPr>
                        <a:xfrm>
                          <a:off x="0" y="0"/>
                          <a:ext cx="5692140" cy="3789045"/>
                          <a:chOff x="0" y="0"/>
                          <a:chExt cx="5692536" cy="3789739"/>
                        </a:xfrm>
                      </wpg:grpSpPr>
                      <wps:wsp>
                        <wps:cNvPr id="1413901487" name="Rectangle 85"/>
                        <wps:cNvSpPr/>
                        <wps:spPr>
                          <a:xfrm>
                            <a:off x="0" y="0"/>
                            <a:ext cx="5692536" cy="378973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53346270" name="Group 83"/>
                        <wpg:cNvGrpSpPr/>
                        <wpg:grpSpPr>
                          <a:xfrm>
                            <a:off x="153281" y="158567"/>
                            <a:ext cx="5387340" cy="3590925"/>
                            <a:chOff x="0" y="0"/>
                            <a:chExt cx="5387340" cy="3590925"/>
                          </a:xfrm>
                        </wpg:grpSpPr>
                        <wpg:grpSp>
                          <wpg:cNvPr id="222433983" name="Group 82"/>
                          <wpg:cNvGrpSpPr/>
                          <wpg:grpSpPr>
                            <a:xfrm>
                              <a:off x="0" y="0"/>
                              <a:ext cx="4347210" cy="3556000"/>
                              <a:chOff x="0" y="0"/>
                              <a:chExt cx="4347210" cy="3556000"/>
                            </a:xfrm>
                          </wpg:grpSpPr>
                          <wps:wsp>
                            <wps:cNvPr id="2076440132" name="Shape 491"/>
                            <wps:cNvSpPr/>
                            <wps:spPr>
                              <a:xfrm rot="5400000">
                                <a:off x="1441450" y="238125"/>
                                <a:ext cx="156177"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g:cNvPr id="1243142861" name="Group 81"/>
                            <wpg:cNvGrpSpPr/>
                            <wpg:grpSpPr>
                              <a:xfrm>
                                <a:off x="0" y="0"/>
                                <a:ext cx="4347210" cy="3556000"/>
                                <a:chOff x="0" y="0"/>
                                <a:chExt cx="4347210" cy="3556000"/>
                              </a:xfrm>
                            </wpg:grpSpPr>
                            <wps:wsp>
                              <wps:cNvPr id="329740771" name="Shape 487"/>
                              <wps:cNvSpPr/>
                              <wps:spPr>
                                <a:xfrm>
                                  <a:off x="3352799" y="2311400"/>
                                  <a:ext cx="987425" cy="6985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191673391" name="Shape 492"/>
                              <wps:cNvSpPr/>
                              <wps:spPr>
                                <a:xfrm>
                                  <a:off x="3371850" y="3168650"/>
                                  <a:ext cx="962025" cy="889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643273960" name="Rectangle 74"/>
                              <wps:cNvSpPr/>
                              <wps:spPr>
                                <a:xfrm>
                                  <a:off x="101600" y="2692400"/>
                                  <a:ext cx="1435100" cy="863600"/>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703137" name="Rectangle 75"/>
                              <wps:cNvSpPr/>
                              <wps:spPr>
                                <a:xfrm>
                                  <a:off x="63500" y="241300"/>
                                  <a:ext cx="1181100" cy="914400"/>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5892368" name="Rectangle 76"/>
                              <wps:cNvSpPr/>
                              <wps:spPr>
                                <a:xfrm>
                                  <a:off x="495300" y="1377950"/>
                                  <a:ext cx="749300" cy="692150"/>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2629023" name="Rectangle 77"/>
                              <wps:cNvSpPr/>
                              <wps:spPr>
                                <a:xfrm>
                                  <a:off x="1746250" y="196850"/>
                                  <a:ext cx="1606550" cy="3359150"/>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06710" name="Shape 492"/>
                              <wps:cNvSpPr/>
                              <wps:spPr>
                                <a:xfrm rot="10800000">
                                  <a:off x="3362325" y="3362324"/>
                                  <a:ext cx="958850" cy="66675"/>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695894161" name="Shape 483"/>
                              <wps:cNvSpPr/>
                              <wps:spPr>
                                <a:xfrm>
                                  <a:off x="3359150" y="457200"/>
                                  <a:ext cx="98806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771082469" name="Shape 485"/>
                              <wps:cNvSpPr/>
                              <wps:spPr>
                                <a:xfrm>
                                  <a:off x="3352556" y="1587314"/>
                                  <a:ext cx="981007" cy="9349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84096104" name="Shape 490"/>
                              <wps:cNvSpPr/>
                              <wps:spPr>
                                <a:xfrm>
                                  <a:off x="3562350" y="2270125"/>
                                  <a:ext cx="156210"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g:cNvPr id="866374289" name="Group 79"/>
                              <wpg:cNvGrpSpPr/>
                              <wpg:grpSpPr>
                                <a:xfrm>
                                  <a:off x="3359150" y="257175"/>
                                  <a:ext cx="988060" cy="160655"/>
                                  <a:chOff x="0" y="0"/>
                                  <a:chExt cx="988060" cy="160655"/>
                                </a:xfrm>
                              </wpg:grpSpPr>
                              <wps:wsp>
                                <wps:cNvPr id="1808240649" name="Shape 481"/>
                                <wps:cNvSpPr/>
                                <wps:spPr>
                                  <a:xfrm>
                                    <a:off x="0" y="41275"/>
                                    <a:ext cx="98806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222705130" name="Shape 491"/>
                                <wps:cNvSpPr/>
                                <wps:spPr>
                                  <a:xfrm>
                                    <a:off x="282575" y="0"/>
                                    <a:ext cx="156210"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230560472" name="Shape 495"/>
                              <wps:cNvSpPr/>
                              <wps:spPr>
                                <a:xfrm>
                                  <a:off x="3641725" y="3130550"/>
                                  <a:ext cx="156608" cy="161092"/>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s:wsp>
                              <wps:cNvPr id="1875026000" name="Shape 483"/>
                              <wps:cNvSpPr/>
                              <wps:spPr>
                                <a:xfrm rot="10800000" flipH="1">
                                  <a:off x="1244600" y="1835150"/>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216700396" name="Shape 483"/>
                              <wps:cNvSpPr/>
                              <wps:spPr>
                                <a:xfrm flipH="1">
                                  <a:off x="1238250" y="147955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786037005" name="Shape 414"/>
                              <wps:cNvSpPr/>
                              <wps:spPr>
                                <a:xfrm>
                                  <a:off x="1752600" y="3346450"/>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1366100901" name="Shape 414"/>
                              <wps:cNvSpPr/>
                              <wps:spPr>
                                <a:xfrm>
                                  <a:off x="488950" y="1876425"/>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1601272166" name="Shape 414"/>
                              <wps:cNvSpPr/>
                              <wps:spPr>
                                <a:xfrm>
                                  <a:off x="63500" y="962025"/>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80486086" name="Text Box 69"/>
                              <wps:cNvSpPr txBox="1"/>
                              <wps:spPr>
                                <a:xfrm>
                                  <a:off x="1006475" y="2260600"/>
                                  <a:ext cx="349250" cy="291298"/>
                                </a:xfrm>
                                <a:prstGeom prst="rect">
                                  <a:avLst/>
                                </a:prstGeom>
                                <a:noFill/>
                                <a:ln w="6350">
                                  <a:noFill/>
                                </a:ln>
                              </wps:spPr>
                              <wps:txbx>
                                <w:txbxContent>
                                  <w:p w14:paraId="31CA04FF" w14:textId="77777777" w:rsidR="004A0B14" w:rsidRDefault="004A0B14" w:rsidP="004A0B14">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45955983" name="Group 79"/>
                              <wpg:cNvGrpSpPr/>
                              <wpg:grpSpPr>
                                <a:xfrm rot="5400000">
                                  <a:off x="-483870" y="1837690"/>
                                  <a:ext cx="1523048" cy="160655"/>
                                  <a:chOff x="-534988" y="0"/>
                                  <a:chExt cx="1523048" cy="160655"/>
                                </a:xfrm>
                              </wpg:grpSpPr>
                              <wps:wsp>
                                <wps:cNvPr id="6405901" name="Shape 481"/>
                                <wps:cNvSpPr/>
                                <wps:spPr>
                                  <a:xfrm>
                                    <a:off x="-534988" y="51752"/>
                                    <a:ext cx="1523048" cy="58103"/>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308188250" name="Shape 491"/>
                                <wps:cNvSpPr/>
                                <wps:spPr>
                                  <a:xfrm>
                                    <a:off x="149225" y="0"/>
                                    <a:ext cx="156210"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g:grpSp>
                              <wpg:cNvPr id="536801491" name="Group 79"/>
                              <wpg:cNvGrpSpPr/>
                              <wpg:grpSpPr>
                                <a:xfrm rot="16200000">
                                  <a:off x="695642" y="2311718"/>
                                  <a:ext cx="609917" cy="160655"/>
                                  <a:chOff x="-2" y="-6348"/>
                                  <a:chExt cx="988060" cy="160655"/>
                                </a:xfrm>
                              </wpg:grpSpPr>
                              <wps:wsp>
                                <wps:cNvPr id="1057985465" name="Shape 481"/>
                                <wps:cNvSpPr/>
                                <wps:spPr>
                                  <a:xfrm>
                                    <a:off x="-2" y="29847"/>
                                    <a:ext cx="98806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427939454" name="Shape 491"/>
                                <wps:cNvSpPr/>
                                <wps:spPr>
                                  <a:xfrm>
                                    <a:off x="415989" y="-6348"/>
                                    <a:ext cx="156209"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2104013866" name="Text Box 69"/>
                              <wps:cNvSpPr txBox="1"/>
                              <wps:spPr>
                                <a:xfrm>
                                  <a:off x="0" y="1793875"/>
                                  <a:ext cx="288925" cy="273050"/>
                                </a:xfrm>
                                <a:prstGeom prst="rect">
                                  <a:avLst/>
                                </a:prstGeom>
                                <a:noFill/>
                                <a:ln w="6350">
                                  <a:noFill/>
                                </a:ln>
                              </wps:spPr>
                              <wps:txbx>
                                <w:txbxContent>
                                  <w:p w14:paraId="2E2E88AC" w14:textId="77777777" w:rsidR="004A0B14" w:rsidRDefault="004A0B14" w:rsidP="004A0B14">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826987" name="Shape 483"/>
                              <wps:cNvSpPr/>
                              <wps:spPr>
                                <a:xfrm flipH="1">
                                  <a:off x="1247775" y="511175"/>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2036054628" name="Shape 483"/>
                              <wps:cNvSpPr/>
                              <wps:spPr>
                                <a:xfrm flipH="1">
                                  <a:off x="1257300" y="27940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131603112" name="Shape 483"/>
                              <wps:cNvSpPr/>
                              <wps:spPr>
                                <a:xfrm flipH="1">
                                  <a:off x="1250950" y="981075"/>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351002309" name="Shape 483"/>
                              <wps:cNvSpPr/>
                              <wps:spPr>
                                <a:xfrm flipH="1">
                                  <a:off x="1257300" y="74930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112103922" name="Text Box 69"/>
                              <wps:cNvSpPr txBox="1"/>
                              <wps:spPr>
                                <a:xfrm>
                                  <a:off x="1416050" y="0"/>
                                  <a:ext cx="288925" cy="273050"/>
                                </a:xfrm>
                                <a:prstGeom prst="rect">
                                  <a:avLst/>
                                </a:prstGeom>
                                <a:noFill/>
                                <a:ln w="6350">
                                  <a:noFill/>
                                </a:ln>
                              </wps:spPr>
                              <wps:txbx>
                                <w:txbxContent>
                                  <w:p w14:paraId="4A3E06C0" w14:textId="77777777" w:rsidR="004A0B14" w:rsidRDefault="004A0B14" w:rsidP="004A0B14">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7911106" name="Text Box 80"/>
                              <wps:cNvSpPr txBox="1"/>
                              <wps:spPr>
                                <a:xfrm>
                                  <a:off x="447675" y="552450"/>
                                  <a:ext cx="393700" cy="295275"/>
                                </a:xfrm>
                                <a:prstGeom prst="rect">
                                  <a:avLst/>
                                </a:prstGeom>
                                <a:noFill/>
                                <a:ln w="6350">
                                  <a:noFill/>
                                </a:ln>
                              </wps:spPr>
                              <wps:txbx>
                                <w:txbxContent>
                                  <w:p w14:paraId="4895CC8A" w14:textId="77777777" w:rsidR="004A0B14" w:rsidRDefault="004A0B14" w:rsidP="004A0B14">
                                    <w:r>
                                      <w:t>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7810452" name="Text Box 80"/>
                              <wps:cNvSpPr txBox="1"/>
                              <wps:spPr>
                                <a:xfrm>
                                  <a:off x="2095500" y="1625600"/>
                                  <a:ext cx="825500" cy="498475"/>
                                </a:xfrm>
                                <a:prstGeom prst="rect">
                                  <a:avLst/>
                                </a:prstGeom>
                                <a:noFill/>
                                <a:ln w="6350">
                                  <a:noFill/>
                                </a:ln>
                              </wps:spPr>
                              <wps:txbx>
                                <w:txbxContent>
                                  <w:p w14:paraId="3B0AA8F7" w14:textId="77777777" w:rsidR="004A0B14" w:rsidRDefault="004A0B14" w:rsidP="004A0B14">
                                    <w:pPr>
                                      <w:jc w:val="center"/>
                                    </w:pPr>
                                    <w:r>
                                      <w:t>State Machine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3134195" name="Text Box 80"/>
                              <wps:cNvSpPr txBox="1"/>
                              <wps:spPr>
                                <a:xfrm>
                                  <a:off x="698500" y="1565275"/>
                                  <a:ext cx="393700" cy="295275"/>
                                </a:xfrm>
                                <a:prstGeom prst="rect">
                                  <a:avLst/>
                                </a:prstGeom>
                                <a:noFill/>
                                <a:ln w="6350">
                                  <a:noFill/>
                                </a:ln>
                              </wps:spPr>
                              <wps:txbx>
                                <w:txbxContent>
                                  <w:p w14:paraId="71ED20CE" w14:textId="77777777" w:rsidR="004A0B14" w:rsidRDefault="004A0B14" w:rsidP="004A0B14">
                                    <w:r>
                                      <w: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102411" name="Text Box 80"/>
                              <wps:cNvSpPr txBox="1"/>
                              <wps:spPr>
                                <a:xfrm>
                                  <a:off x="85725" y="2905125"/>
                                  <a:ext cx="1450975" cy="479425"/>
                                </a:xfrm>
                                <a:prstGeom prst="rect">
                                  <a:avLst/>
                                </a:prstGeom>
                                <a:noFill/>
                                <a:ln w="6350">
                                  <a:noFill/>
                                </a:ln>
                              </wps:spPr>
                              <wps:txbx>
                                <w:txbxContent>
                                  <w:p w14:paraId="61CF49D4" w14:textId="77777777" w:rsidR="004A0B14" w:rsidRDefault="004A0B14" w:rsidP="004A0B14">
                                    <w:pPr>
                                      <w:jc w:val="center"/>
                                    </w:pPr>
                                    <w:r>
                                      <w:t>Instruction memory (ROM)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2650053" name="Shape 491"/>
                              <wps:cNvSpPr/>
                              <wps:spPr>
                                <a:xfrm rot="5400000">
                                  <a:off x="1400175" y="1800225"/>
                                  <a:ext cx="156177"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1927763076" name="Text Box 69"/>
                            <wps:cNvSpPr txBox="1"/>
                            <wps:spPr>
                              <a:xfrm>
                                <a:off x="1279525" y="1911350"/>
                                <a:ext cx="349250" cy="291298"/>
                              </a:xfrm>
                              <a:prstGeom prst="rect">
                                <a:avLst/>
                              </a:prstGeom>
                              <a:noFill/>
                              <a:ln w="6350">
                                <a:noFill/>
                              </a:ln>
                            </wps:spPr>
                            <wps:txbx>
                              <w:txbxContent>
                                <w:p w14:paraId="6722E738" w14:textId="77777777" w:rsidR="004A0B14" w:rsidRDefault="004A0B14" w:rsidP="004A0B14">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2551320" name="Text Box 4"/>
                          <wps:cNvSpPr txBox="1"/>
                          <wps:spPr>
                            <a:xfrm>
                              <a:off x="4295775" y="180975"/>
                              <a:ext cx="507365" cy="260350"/>
                            </a:xfrm>
                            <a:prstGeom prst="rect">
                              <a:avLst/>
                            </a:prstGeom>
                            <a:noFill/>
                            <a:ln w="6350">
                              <a:noFill/>
                            </a:ln>
                          </wps:spPr>
                          <wps:txbx>
                            <w:txbxContent>
                              <w:p w14:paraId="321414AF" w14:textId="77777777" w:rsidR="004A0B14" w:rsidRDefault="004A0B14" w:rsidP="004A0B14">
                                <w:proofErr w:type="spellStart"/>
                                <w:r>
                                  <w:t>addr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9515739" name="Text Box 5"/>
                          <wps:cNvSpPr txBox="1"/>
                          <wps:spPr>
                            <a:xfrm>
                              <a:off x="4286250" y="355600"/>
                              <a:ext cx="526415" cy="323850"/>
                            </a:xfrm>
                            <a:prstGeom prst="rect">
                              <a:avLst/>
                            </a:prstGeom>
                            <a:noFill/>
                            <a:ln w="6350">
                              <a:noFill/>
                            </a:ln>
                          </wps:spPr>
                          <wps:txbx>
                            <w:txbxContent>
                              <w:p w14:paraId="567465FF" w14:textId="77777777" w:rsidR="004A0B14" w:rsidRDefault="004A0B14" w:rsidP="004A0B14">
                                <w:proofErr w:type="spellStart"/>
                                <w:r>
                                  <w:t>w_en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8672391" name="Text Box 63"/>
                          <wps:cNvSpPr txBox="1"/>
                          <wps:spPr>
                            <a:xfrm>
                              <a:off x="4295775" y="1463675"/>
                              <a:ext cx="551815" cy="317500"/>
                            </a:xfrm>
                            <a:prstGeom prst="rect">
                              <a:avLst/>
                            </a:prstGeom>
                            <a:noFill/>
                            <a:ln w="6350">
                              <a:noFill/>
                            </a:ln>
                          </wps:spPr>
                          <wps:txbx>
                            <w:txbxContent>
                              <w:p w14:paraId="3E13FF11" w14:textId="77777777" w:rsidR="004A0B14" w:rsidRDefault="004A0B14" w:rsidP="004A0B14">
                                <w:r>
                                  <w:t>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8131551" name="Text Box 64"/>
                          <wps:cNvSpPr txBox="1"/>
                          <wps:spPr>
                            <a:xfrm>
                              <a:off x="4295775" y="2212975"/>
                              <a:ext cx="1009015" cy="298450"/>
                            </a:xfrm>
                            <a:prstGeom prst="rect">
                              <a:avLst/>
                            </a:prstGeom>
                            <a:noFill/>
                            <a:ln w="6350">
                              <a:noFill/>
                            </a:ln>
                          </wps:spPr>
                          <wps:txbx>
                            <w:txbxContent>
                              <w:p w14:paraId="7B69487E" w14:textId="77777777" w:rsidR="004A0B14" w:rsidRDefault="004A0B14" w:rsidP="004A0B14">
                                <w:r>
                                  <w:t>R/W controls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1157922" name="Text Box 65"/>
                          <wps:cNvSpPr txBox="1"/>
                          <wps:spPr>
                            <a:xfrm>
                              <a:off x="4295775" y="3070225"/>
                              <a:ext cx="1091565" cy="266700"/>
                            </a:xfrm>
                            <a:prstGeom prst="rect">
                              <a:avLst/>
                            </a:prstGeom>
                            <a:noFill/>
                            <a:ln w="6350">
                              <a:noFill/>
                            </a:ln>
                          </wps:spPr>
                          <wps:txbx>
                            <w:txbxContent>
                              <w:p w14:paraId="06FC04A5" w14:textId="77777777" w:rsidR="004A0B14" w:rsidRDefault="004A0B14" w:rsidP="004A0B14">
                                <w:r>
                                  <w:t xml:space="preserve">function </w:t>
                                </w:r>
                                <w:proofErr w:type="gramStart"/>
                                <w:r>
                                  <w:t>select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396870" name="Text Box 70"/>
                          <wps:cNvSpPr txBox="1"/>
                          <wps:spPr>
                            <a:xfrm>
                              <a:off x="4295775" y="3279775"/>
                              <a:ext cx="838200" cy="311150"/>
                            </a:xfrm>
                            <a:prstGeom prst="rect">
                              <a:avLst/>
                            </a:prstGeom>
                            <a:noFill/>
                            <a:ln w="6350">
                              <a:noFill/>
                            </a:ln>
                          </wps:spPr>
                          <wps:txbx>
                            <w:txbxContent>
                              <w:p w14:paraId="0DF5A931" w14:textId="77777777" w:rsidR="004A0B14" w:rsidRDefault="004A0B14" w:rsidP="004A0B14">
                                <w:r>
                                  <w:t>ALU flags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AF67ED0" id="Group 86" o:spid="_x0000_s1027" style="position:absolute;margin-left:6pt;margin-top:20.6pt;width:448.2pt;height:298.35pt;z-index:251656193;mso-position-horizontal-relative:margin;mso-height-relative:margin" coordsize="56925,37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">
                <v:rect id="Rectangle 85" o:spid="_x0000_s1028" style="position:absolute;width:56925;height:37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" filled="f" strokecolor="#202020 [484]" strokeweight="1pt"/>
                <v:group id="Group 83" o:spid="_x0000_s1029" style="position:absolute;left:1532;top:1585;width:53874;height:35909" coordsize="53873,3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">
                  <v:group id="Group 82" o:spid="_x0000_s1030" style="position:absolute;width:43472;height:35560" coordsize="43472,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">
                    <v:shape id="Shape 491" o:spid="_x0000_s1031" style="position:absolute;left:14414;top:2381;width:1562;height:1606;rotation:9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" path="m,l152400,152400e" filled="f" strokecolor="black [3213]">
                      <v:path arrowok="t" textboxrect="0,0,152400,152400"/>
                    </v:shape>
                    <v:group id="Group 81" o:spid="_x0000_s1032" style="position:absolute;width:43472;height:35560" coordsize="43472,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">
                      <v:shape id="Shape 487" o:spid="_x0000_s1033" style="position:absolute;left:33527;top:23114;width:9875;height:698;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" path="m1295400,r76200,38100l1295400,76200r,-33401l,42799,,33274r1295400,l1295400,xe" fillcolor="black" strokecolor="black [3213]" strokeweight="0">
                        <v:stroke miterlimit="83231f" joinstyle="miter"/>
                        <v:path arrowok="t" textboxrect="0,0,1371600,76200"/>
                      </v:shape>
                      <v:shape id="Shape 492" o:spid="_x0000_s1034" style="position:absolute;left:33718;top:31686;width:9620;height:889;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" path="m1295400,r76200,38100l1295400,76200r,-33401l,42799,,33274r1295400,l1295400,xe" fillcolor="black" strokecolor="black [3213]" strokeweight="0">
                        <v:stroke miterlimit="83231f" joinstyle="miter"/>
                        <v:path arrowok="t" textboxrect="0,0,1371600,76200"/>
                      </v:shape>
                      <v:rect id="Rectangle 74" o:spid="_x0000_s1035" style="position:absolute;left:1016;top:26924;width:14351;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" filled="f" strokecolor="#0070c0" strokeweight="1pt"/>
                      <v:rect id="Rectangle 75" o:spid="_x0000_s1036" style="position:absolute;left:635;top:2413;width:1181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" filled="f" strokecolor="#0070c0" strokeweight="1pt"/>
                      <v:rect id="Rectangle 76" o:spid="_x0000_s1037" style="position:absolute;left:4953;top:13779;width:7493;height:6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" filled="f" strokecolor="#0070c0" strokeweight="1pt"/>
                      <v:rect id="Rectangle 77" o:spid="_x0000_s1038" style="position:absolute;left:17462;top:1968;width:16066;height:3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" filled="f" strokecolor="#0070c0" strokeweight="1pt"/>
                      <v:shape id="Shape 492" o:spid="_x0000_s1039" style="position:absolute;left:33623;top:33623;width:9588;height:666;rotation:180;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" path="m1295400,r76200,38100l1295400,76200r,-33401l,42799,,33274r1295400,l1295400,xe" fillcolor="black" strokecolor="black [3213]" strokeweight="0">
                        <v:stroke miterlimit="83231f" joinstyle="miter"/>
                        <v:path arrowok="t" textboxrect="0,0,1371600,76200"/>
                      </v:shape>
                      <v:shape id="Shape 483" o:spid="_x0000_s1040" style="position:absolute;left:33591;top:4572;width:9881;height:889;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" path="m762000,r76200,38100l762000,76200r,-33401l,42799,,33274r762000,l762000,xe" fillcolor="black" strokecolor="black [3213]" strokeweight="0">
                        <v:stroke miterlimit="83231f" joinstyle="miter"/>
                        <v:path arrowok="t" textboxrect="0,0,838200,76200"/>
                      </v:shape>
                      <v:shape id="Shape 485" o:spid="_x0000_s1041" style="position:absolute;left:33525;top:15873;width:9810;height:935;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" path="m1295400,r76200,38100l1295400,76200r,-33401l,42799,,33274r1295400,l1295400,xe" fillcolor="black" strokecolor="black [3213]" strokeweight="0">
                        <v:stroke miterlimit="83231f" joinstyle="miter"/>
                        <v:path arrowok="t" textboxrect="0,0,1371600,76200"/>
                      </v:shape>
                      <v:shape id="Shape 490" o:spid="_x0000_s1042" style="position:absolute;left:35623;top:22701;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" path="m,l152400,152400e" filled="f" strokecolor="black [3213]">
                        <v:path arrowok="t" textboxrect="0,0,152400,152400"/>
                      </v:shape>
                      <v:group id="Group 79" o:spid="_x0000_s1043" style="position:absolute;left:33591;top:2571;width:9881;height:1607" coordsize="9880,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">
                        <v:shape id="Shape 481" o:spid="_x0000_s1044" style="position:absolute;top:412;width:9880;height:889;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" path="m762000,r76200,38100l762000,76200r,-33401l,42799,,33274r762000,l762000,xe" fillcolor="black" strokecolor="black [3213]" strokeweight="0">
                          <v:stroke miterlimit="83231f" joinstyle="miter"/>
                          <v:path arrowok="t" textboxrect="0,0,838200,76200"/>
                        </v:shape>
                        <v:shape id="Shape 491" o:spid="_x0000_s1045" style="position:absolute;left:2825;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" path="m,l152400,152400e" filled="f" strokecolor="black [3213]">
                          <v:path arrowok="t" textboxrect="0,0,152400,152400"/>
                        </v:shape>
                      </v:group>
                      <v:shape id="Shape 495" o:spid="_x0000_s1046" style="position:absolute;left:36417;top:31305;width:1566;height:1611;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" path="m,l152400,152400e" filled="f" strokecolor="black [3213]">
                        <v:path arrowok="t" textboxrect="0,0,152400,152400"/>
                      </v:shape>
                      <v:shape id="Shape 483" o:spid="_x0000_s1047" style="position:absolute;left:12446;top:18351;width:5080;height:889;rotation:180;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" path="m762000,r76200,38100l762000,76200r,-33401l,42799,,33274r762000,l762000,xe" fillcolor="black" strokecolor="black [3213]" strokeweight="0">
                        <v:stroke miterlimit="83231f" joinstyle="miter"/>
                        <v:path arrowok="t" textboxrect="0,0,838200,76200"/>
                      </v:shape>
                      <v:shape id="Shape 483" o:spid="_x0000_s1048" style="position:absolute;left:12382;top:14795;width:4890;height:826;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14" o:spid="_x0000_s1049" style="position:absolute;left:17526;top:33464;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" path="m,128651l128651,63500,,e" filled="f" strokecolor="black [3213]" strokeweight=".30869mm">
                        <v:stroke miterlimit="83231f" joinstyle="miter"/>
                        <v:path arrowok="t" textboxrect="0,0,128651,128651"/>
                      </v:shape>
                      <v:shape id="Shape 414" o:spid="_x0000_s1050" style="position:absolute;left:4889;top:18764;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" path="m,128651l128651,63500,,e" filled="f" strokecolor="black [3213]" strokeweight=".30869mm">
                        <v:stroke miterlimit="83231f" joinstyle="miter"/>
                        <v:path arrowok="t" textboxrect="0,0,128651,128651"/>
                      </v:shape>
                      <v:shape id="Shape 414" o:spid="_x0000_s1051" style="position:absolute;left:635;top:9620;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" path="m,128651l128651,63500,,e" filled="f" strokecolor="black [3213]" strokeweight=".30869mm">
                        <v:stroke miterlimit="83231f" joinstyle="miter"/>
                        <v:path arrowok="t" textboxrect="0,0,128651,128651"/>
                      </v:shape>
                      <v:shape id="Text Box 69" o:spid="_x0000_s1052" type="#_x0000_t202" style="position:absolute;left:10064;top:22606;width:3493;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" filled="f" stroked="f" strokeweight=".5pt">
                        <v:textbox>
                          <w:txbxContent>
                            <w:p w14:paraId="31CA04FF" w14:textId="77777777" w:rsidR="004A0B14" w:rsidRDefault="004A0B14" w:rsidP="004A0B14">
                              <w:r>
                                <w:t>16</w:t>
                              </w:r>
                            </w:p>
                          </w:txbxContent>
                        </v:textbox>
                      </v:shape>
                      <v:group id="Group 79" o:spid="_x0000_s1053" style="position:absolute;left:-4840;top:18377;width:15231;height:1606;rotation:90" coordorigin="-5349" coordsize="15230,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">
                        <v:shape id="Shape 481" o:spid="_x0000_s1054" style="position:absolute;left:-5349;top:517;width:15229;height:581;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" path="m762000,r76200,38100l762000,76200r,-33401l,42799,,33274r762000,l762000,xe" fillcolor="black" strokecolor="black [3213]" strokeweight="0">
                          <v:stroke miterlimit="83231f" joinstyle="miter"/>
                          <v:path arrowok="t" textboxrect="0,0,838200,76200"/>
                        </v:shape>
                        <v:shape id="Shape 491" o:spid="_x0000_s1055" style="position:absolute;left:1492;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" path="m,l152400,152400e" filled="f" strokecolor="black [3213]">
                          <v:path arrowok="t" textboxrect="0,0,152400,152400"/>
                        </v:shape>
                      </v:group>
                      <v:group id="Group 79" o:spid="_x0000_s1056" style="position:absolute;left:6956;top:23116;width:6100;height:1607;rotation:-90" coordorigin=",-63" coordsize="9880,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">
                        <v:shape id="Shape 481" o:spid="_x0000_s1057" style="position:absolute;top:298;width:9880;height:889;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" path="m762000,r76200,38100l762000,76200r,-33401l,42799,,33274r762000,l762000,xe" fillcolor="black" strokecolor="black [3213]" strokeweight="0">
                          <v:stroke miterlimit="83231f" joinstyle="miter"/>
                          <v:path arrowok="t" textboxrect="0,0,838200,76200"/>
                        </v:shape>
                        <v:shape id="Shape 491" o:spid="_x0000_s1058" style="position:absolute;left:4159;top:-63;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" path="m,l152400,152400e" filled="f" strokecolor="black [3213]">
                          <v:path arrowok="t" textboxrect="0,0,152400,152400"/>
                        </v:shape>
                      </v:group>
                      <v:shape id="Text Box 69" o:spid="_x0000_s1059" type="#_x0000_t202" style="position:absolute;top:17938;width:288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" filled="f" stroked="f" strokeweight=".5pt">
                        <v:textbox>
                          <w:txbxContent>
                            <w:p w14:paraId="2E2E88AC" w14:textId="77777777" w:rsidR="004A0B14" w:rsidRDefault="004A0B14" w:rsidP="004A0B14">
                              <w:r>
                                <w:t>8</w:t>
                              </w:r>
                            </w:p>
                          </w:txbxContent>
                        </v:textbox>
                      </v:shape>
                      <v:shape id="Shape 483" o:spid="_x0000_s1060" style="position:absolute;left:12477;top:5111;width:5080;height:889;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" path="m762000,r76200,38100l762000,76200r,-33401l,42799,,33274r762000,l762000,xe" fillcolor="black" strokecolor="black [3213]" strokeweight="0">
                        <v:stroke miterlimit="83231f" joinstyle="miter"/>
                        <v:path arrowok="t" textboxrect="0,0,838200,76200"/>
                      </v:shape>
                      <v:shape id="Shape 483" o:spid="_x0000_s1061" style="position:absolute;left:12573;top:2794;width:4889;height:825;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83" o:spid="_x0000_s1062" style="position:absolute;left:12509;top:9810;width:5080;height:889;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" path="m762000,r76200,38100l762000,76200r,-33401l,42799,,33274r762000,l762000,xe" fillcolor="black" strokecolor="black [3213]" strokeweight="0">
                        <v:stroke miterlimit="83231f" joinstyle="miter"/>
                        <v:path arrowok="t" textboxrect="0,0,838200,76200"/>
                      </v:shape>
                      <v:shape id="Shape 483" o:spid="_x0000_s1063" style="position:absolute;left:12573;top:7493;width:4889;height:825;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" path="m762000,r76200,38100l762000,76200r,-33401l,42799,,33274r762000,l762000,xe" fillcolor="black" strokecolor="black [3213]" strokeweight="0">
                        <v:stroke miterlimit="83231f" joinstyle="miter"/>
                        <v:path arrowok="t" textboxrect="0,0,838200,76200"/>
                      </v:shape>
                      <v:shape id="Text Box 69" o:spid="_x0000_s1064" type="#_x0000_t202" style="position:absolute;left:14160;width:2889;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" filled="f" stroked="f" strokeweight=".5pt">
                        <v:textbox>
                          <w:txbxContent>
                            <w:p w14:paraId="4A3E06C0" w14:textId="77777777" w:rsidR="004A0B14" w:rsidRDefault="004A0B14" w:rsidP="004A0B14">
                              <w:r>
                                <w:t>8</w:t>
                              </w:r>
                            </w:p>
                          </w:txbxContent>
                        </v:textbox>
                      </v:shape>
                      <v:shape id="Text Box 80" o:spid="_x0000_s1065" type="#_x0000_t202" style="position:absolute;left:4476;top:5524;width:393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" filled="f" stroked="f" strokeweight=".5pt">
                        <v:textbox>
                          <w:txbxContent>
                            <w:p w14:paraId="4895CC8A" w14:textId="77777777" w:rsidR="004A0B14" w:rsidRDefault="004A0B14" w:rsidP="004A0B14">
                              <w:r>
                                <w:t>PC</w:t>
                              </w:r>
                            </w:p>
                          </w:txbxContent>
                        </v:textbox>
                      </v:shape>
                      <v:shape id="Text Box 80" o:spid="_x0000_s1066" type="#_x0000_t202" style="position:absolute;left:20955;top:16256;width:8255;height:4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" filled="f" stroked="f" strokeweight=".5pt">
                        <v:textbox>
                          <w:txbxContent>
                            <w:p w14:paraId="3B0AA8F7" w14:textId="77777777" w:rsidR="004A0B14" w:rsidRDefault="004A0B14" w:rsidP="004A0B14">
                              <w:pPr>
                                <w:jc w:val="center"/>
                              </w:pPr>
                              <w:r>
                                <w:t>State Machine</w:t>
                              </w:r>
                            </w:p>
                          </w:txbxContent>
                        </v:textbox>
                      </v:shape>
                      <v:shape id="Text Box 80" o:spid="_x0000_s1067" type="#_x0000_t202" style="position:absolute;left:6985;top:15652;width:393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" filled="f" stroked="f" strokeweight=".5pt">
                        <v:textbox>
                          <w:txbxContent>
                            <w:p w14:paraId="71ED20CE" w14:textId="77777777" w:rsidR="004A0B14" w:rsidRDefault="004A0B14" w:rsidP="004A0B14">
                              <w:r>
                                <w:t>IR</w:t>
                              </w:r>
                            </w:p>
                          </w:txbxContent>
                        </v:textbox>
                      </v:shape>
                      <v:shape id="Text Box 80" o:spid="_x0000_s1068" type="#_x0000_t202" style="position:absolute;left:857;top:29051;width:14510;height: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" filled="f" stroked="f" strokeweight=".5pt">
                        <v:textbox>
                          <w:txbxContent>
                            <w:p w14:paraId="61CF49D4" w14:textId="77777777" w:rsidR="004A0B14" w:rsidRDefault="004A0B14" w:rsidP="004A0B14">
                              <w:pPr>
                                <w:jc w:val="center"/>
                              </w:pPr>
                              <w:r>
                                <w:t>Instruction memory (ROM)</w:t>
                              </w:r>
                            </w:p>
                          </w:txbxContent>
                        </v:textbox>
                      </v:shape>
                      <v:shape id="Shape 491" o:spid="_x0000_s1069" style="position:absolute;left:14001;top:18002;width:1562;height:1606;rotation:9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" path="m,l152400,152400e" filled="f" strokecolor="black [3213]">
                        <v:path arrowok="t" textboxrect="0,0,152400,152400"/>
                      </v:shape>
                    </v:group>
                    <v:shape id="Text Box 69" o:spid="_x0000_s1070" type="#_x0000_t202" style="position:absolute;left:12795;top:19113;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" filled="f" stroked="f" strokeweight=".5pt">
                      <v:textbox>
                        <w:txbxContent>
                          <w:p w14:paraId="6722E738" w14:textId="77777777" w:rsidR="004A0B14" w:rsidRDefault="004A0B14" w:rsidP="004A0B14">
                            <w:r>
                              <w:t>16</w:t>
                            </w:r>
                          </w:p>
                        </w:txbxContent>
                      </v:textbox>
                    </v:shape>
                  </v:group>
                  <v:shape id="Text Box 4" o:spid="_x0000_s1071" type="#_x0000_t202" style="position:absolute;left:42957;top:1809;width:5074;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" filled="f" stroked="f" strokeweight=".5pt">
                    <v:textbox>
                      <w:txbxContent>
                        <w:p w14:paraId="321414AF" w14:textId="77777777" w:rsidR="004A0B14" w:rsidRDefault="004A0B14" w:rsidP="004A0B14">
                          <w:proofErr w:type="spellStart"/>
                          <w:r>
                            <w:t>addr</w:t>
                          </w:r>
                          <w:proofErr w:type="spellEnd"/>
                        </w:p>
                      </w:txbxContent>
                    </v:textbox>
                  </v:shape>
                  <v:shape id="Text Box 5" o:spid="_x0000_s1072" type="#_x0000_t202" style="position:absolute;left:42862;top:3556;width:526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" filled="f" stroked="f" strokeweight=".5pt">
                    <v:textbox>
                      <w:txbxContent>
                        <w:p w14:paraId="567465FF" w14:textId="77777777" w:rsidR="004A0B14" w:rsidRDefault="004A0B14" w:rsidP="004A0B14">
                          <w:proofErr w:type="spellStart"/>
                          <w:r>
                            <w:t>w_en</w:t>
                          </w:r>
                          <w:proofErr w:type="spellEnd"/>
                        </w:p>
                      </w:txbxContent>
                    </v:textbox>
                  </v:shape>
                  <v:shape id="Text Box 63" o:spid="_x0000_s1073" type="#_x0000_t202" style="position:absolute;left:42957;top:14636;width:5518;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" filled="f" stroked="f" strokeweight=".5pt">
                    <v:textbox>
                      <w:txbxContent>
                        <w:p w14:paraId="3E13FF11" w14:textId="77777777" w:rsidR="004A0B14" w:rsidRDefault="004A0B14" w:rsidP="004A0B14">
                          <w:r>
                            <w:t>select</w:t>
                          </w:r>
                        </w:p>
                      </w:txbxContent>
                    </v:textbox>
                  </v:shape>
                  <v:shape id="Text Box 64" o:spid="_x0000_s1074" type="#_x0000_t202" style="position:absolute;left:42957;top:22129;width:1009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" filled="f" stroked="f" strokeweight=".5pt">
                    <v:textbox>
                      <w:txbxContent>
                        <w:p w14:paraId="7B69487E" w14:textId="77777777" w:rsidR="004A0B14" w:rsidRDefault="004A0B14" w:rsidP="004A0B14">
                          <w:r>
                            <w:t>R/W controls</w:t>
                          </w:r>
                        </w:p>
                      </w:txbxContent>
                    </v:textbox>
                  </v:shape>
                  <v:shape id="Text Box 65" o:spid="_x0000_s1075" type="#_x0000_t202" style="position:absolute;left:42957;top:30702;width:1091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" filled="f" stroked="f" strokeweight=".5pt">
                    <v:textbox>
                      <w:txbxContent>
                        <w:p w14:paraId="06FC04A5" w14:textId="77777777" w:rsidR="004A0B14" w:rsidRDefault="004A0B14" w:rsidP="004A0B14">
                          <w:r>
                            <w:t xml:space="preserve">function </w:t>
                          </w:r>
                          <w:proofErr w:type="gramStart"/>
                          <w:r>
                            <w:t>select</w:t>
                          </w:r>
                          <w:proofErr w:type="gramEnd"/>
                        </w:p>
                      </w:txbxContent>
                    </v:textbox>
                  </v:shape>
                  <v:shape id="Text Box 70" o:spid="_x0000_s1076" type="#_x0000_t202" style="position:absolute;left:42957;top:32797;width:8382;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" filled="f" stroked="f" strokeweight=".5pt">
                    <v:textbox>
                      <w:txbxContent>
                        <w:p w14:paraId="0DF5A931" w14:textId="77777777" w:rsidR="004A0B14" w:rsidRDefault="004A0B14" w:rsidP="004A0B14">
                          <w:r>
                            <w:t>ALU flags</w:t>
                          </w:r>
                        </w:p>
                      </w:txbxContent>
                    </v:textbox>
                  </v:shape>
                </v:group>
                <w10:wrap type="topAndBottom" anchorx="margin"/>
              </v:group>
            </w:pict>
          </mc:Fallback>
        </mc:AlternateContent>
      </w:r>
    </w:p>
    <w:p w14:paraId="0DE04CD8" w14:textId="7F347C1F" w:rsidR="004A0B14" w:rsidRDefault="004A0B14" w:rsidP="005D00E0">
      <w:pPr>
        <w:spacing w:line="360" w:lineRule="auto"/>
        <w:rPr>
          <w:rFonts w:ascii="Times New Roman" w:eastAsia="SimSun" w:hAnsi="Times New Roman"/>
        </w:rPr>
      </w:pPr>
    </w:p>
    <w:p w14:paraId="543165DD" w14:textId="77777777" w:rsidR="004A284A" w:rsidRDefault="004A0B14" w:rsidP="004A284A">
      <w:pPr>
        <w:keepNext/>
        <w:spacing w:line="360" w:lineRule="auto"/>
      </w:pPr>
      <w:r w:rsidRPr="00E0079F">
        <w:rPr>
          <w:noProof/>
        </w:rPr>
        <w:lastRenderedPageBreak/>
        <w:drawing>
          <wp:inline distT="0" distB="0" distL="0" distR="0" wp14:anchorId="5D134CD2" wp14:editId="460C24ED">
            <wp:extent cx="5811520" cy="7514406"/>
            <wp:effectExtent l="0" t="0" r="0" b="0"/>
            <wp:docPr id="68196372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6306" cy="7572315"/>
                    </a:xfrm>
                    <a:prstGeom prst="rect">
                      <a:avLst/>
                    </a:prstGeom>
                    <a:noFill/>
                    <a:ln>
                      <a:noFill/>
                    </a:ln>
                  </pic:spPr>
                </pic:pic>
              </a:graphicData>
            </a:graphic>
          </wp:inline>
        </w:drawing>
      </w:r>
    </w:p>
    <w:p w14:paraId="217C1F50" w14:textId="035B3D23" w:rsidR="004A0B14" w:rsidRPr="004A284A" w:rsidRDefault="004A284A" w:rsidP="004A284A">
      <w:pPr>
        <w:pStyle w:val="Caption"/>
      </w:pPr>
      <w:r>
        <w:t xml:space="preserve">Figure </w:t>
      </w:r>
      <w:fldSimple w:instr=" SEQ Figure \* ARABIC ">
        <w:r w:rsidR="00AB1366">
          <w:rPr>
            <w:noProof/>
          </w:rPr>
          <w:t>2</w:t>
        </w:r>
      </w:fldSimple>
      <w:r>
        <w:t xml:space="preserve"> </w:t>
      </w:r>
      <w:r w:rsidRPr="00E10F77">
        <w:t>Simplified FSM flowchart showing state transition</w:t>
      </w:r>
      <w:r>
        <w:t>s</w:t>
      </w:r>
      <w:r w:rsidRPr="00E10F77">
        <w:t>. Created by Seth Amico and John</w:t>
      </w:r>
      <w:r>
        <w:t xml:space="preserve"> R</w:t>
      </w:r>
      <w:r w:rsidRPr="00E10F77">
        <w:t xml:space="preserve"> Teal</w:t>
      </w:r>
      <w:r>
        <w:t xml:space="preserve"> Jr.</w:t>
      </w:r>
      <w:r w:rsidRPr="00E10F77">
        <w:t>, June 4, 2026, University of Washington.</w:t>
      </w:r>
    </w:p>
    <w:p w14:paraId="52427340" w14:textId="77777777" w:rsidR="00E97D28" w:rsidRPr="00E97D28" w:rsidRDefault="00E97D28" w:rsidP="005D00E0">
      <w:pPr>
        <w:spacing w:line="360" w:lineRule="auto"/>
        <w:rPr>
          <w:rFonts w:ascii="Times New Roman" w:eastAsia="SimSun" w:hAnsi="Times New Roman"/>
        </w:rPr>
      </w:pPr>
    </w:p>
    <w:p w14:paraId="0317046F" w14:textId="1EC2C9C5" w:rsidR="00EC593F" w:rsidRPr="00EC593F" w:rsidRDefault="00EC593F" w:rsidP="005D00E0">
      <w:pPr>
        <w:spacing w:line="360" w:lineRule="auto"/>
        <w:rPr>
          <w:rFonts w:ascii="Times New Roman" w:eastAsia="SimSun" w:hAnsi="Times New Roman"/>
          <w:b/>
          <w:bCs/>
          <w:sz w:val="28"/>
          <w:szCs w:val="28"/>
        </w:rPr>
      </w:pPr>
    </w:p>
    <w:p w14:paraId="0CACF3F2" w14:textId="6469E7AD" w:rsidR="000F1776" w:rsidRDefault="0BC1D1DB" w:rsidP="002E75DD">
      <w:pPr>
        <w:pStyle w:val="Heading2"/>
      </w:pPr>
      <w:bookmarkStart w:id="18" w:name="_Toc231576269"/>
      <w:bookmarkStart w:id="19" w:name="_Toc231586922"/>
      <w:r w:rsidRPr="5FA6C380">
        <w:t>2.2 Datapath.sv</w:t>
      </w:r>
      <w:bookmarkEnd w:id="18"/>
      <w:bookmarkEnd w:id="19"/>
    </w:p>
    <w:p w14:paraId="0FC73720" w14:textId="6E85AF58" w:rsidR="00EC593F" w:rsidRDefault="00EC593F" w:rsidP="00384E5B">
      <w:pPr>
        <w:spacing w:line="480" w:lineRule="auto"/>
        <w:ind w:firstLine="720"/>
        <w:rPr>
          <w:rFonts w:ascii="Times New Roman" w:eastAsia="SimSun" w:hAnsi="Times New Roman"/>
          <w:noProof/>
        </w:rPr>
      </w:pPr>
      <w:r>
        <w:rPr>
          <w:rFonts w:ascii="Times New Roman" w:eastAsia="SimSun" w:hAnsi="Times New Roman"/>
          <w:noProof/>
        </w:rPr>
        <w:t xml:space="preserve">The Datapath module is one of the two critical sections of the processor. It houses the Arithmetic Logic Unit (ALU), the Register File (RF) and the Data Memory (RAM). </w:t>
      </w:r>
      <w:r w:rsidR="00326AFE">
        <w:rPr>
          <w:rFonts w:ascii="Times New Roman" w:eastAsia="SimSun" w:hAnsi="Times New Roman"/>
          <w:noProof/>
        </w:rPr>
        <w:t>The Data Memory acts as the Random Access Memory (RAM) of the processor, holding 256 16-bit values.</w:t>
      </w:r>
      <w:r w:rsidR="00AB1366" w:rsidRPr="00AB1366">
        <w:rPr>
          <w:rFonts w:ascii="Times New Roman" w:eastAsia="SimSun" w:hAnsi="Times New Roman"/>
          <w:b/>
          <w:bCs/>
          <w:noProof/>
        </w:rPr>
        <w:t xml:space="preserve"> </w:t>
      </w:r>
      <w:r w:rsidR="00326AFE">
        <w:rPr>
          <w:rFonts w:ascii="Times New Roman" w:eastAsia="SimSun" w:hAnsi="Times New Roman"/>
          <w:noProof/>
        </w:rPr>
        <w:t>It provides data to the Register File during LOAD operations and receives data from the Register File during STORE operations.</w:t>
      </w:r>
      <w:r>
        <w:rPr>
          <w:rFonts w:ascii="Times New Roman" w:eastAsia="SimSun" w:hAnsi="Times New Roman"/>
          <w:noProof/>
        </w:rPr>
        <w:t xml:space="preserve"> </w:t>
      </w:r>
      <w:r w:rsidR="00326AFE">
        <w:rPr>
          <w:rFonts w:ascii="Times New Roman" w:eastAsia="SimSun" w:hAnsi="Times New Roman"/>
          <w:noProof/>
        </w:rPr>
        <w:t>The Register File contains sixteen 16-bit registers, allowing two simultaneous combinational read operations and one synchronous write operation.</w:t>
      </w:r>
      <w:r>
        <w:rPr>
          <w:rFonts w:ascii="Times New Roman" w:eastAsia="SimSun" w:hAnsi="Times New Roman"/>
          <w:noProof/>
        </w:rPr>
        <w:t xml:space="preserve"> </w:t>
      </w:r>
      <w:r w:rsidR="002A286C">
        <w:rPr>
          <w:rFonts w:ascii="Times New Roman" w:eastAsia="SimSun" w:hAnsi="Times New Roman"/>
          <w:noProof/>
        </w:rPr>
        <w:t>Both RF output ports are wired to the ALU inputs, and the A-side register output is also used as the data input to RAM during STORE operations.</w:t>
      </w:r>
      <w:r>
        <w:rPr>
          <w:rFonts w:ascii="Times New Roman" w:eastAsia="SimSun" w:hAnsi="Times New Roman"/>
          <w:noProof/>
        </w:rPr>
        <w:t xml:space="preserve"> </w:t>
      </w:r>
      <w:r w:rsidR="002A286C">
        <w:rPr>
          <w:rFonts w:ascii="Times New Roman" w:eastAsia="SimSun" w:hAnsi="Times New Roman"/>
          <w:noProof/>
        </w:rPr>
        <w:t>The RF receives write data from either the ALU output or the RAM output.</w:t>
      </w:r>
      <w:r>
        <w:rPr>
          <w:rFonts w:ascii="Times New Roman" w:eastAsia="SimSun" w:hAnsi="Times New Roman"/>
          <w:noProof/>
        </w:rPr>
        <w:t xml:space="preserve"> </w:t>
      </w:r>
      <w:r w:rsidR="002A286C">
        <w:rPr>
          <w:rFonts w:ascii="Times New Roman" w:eastAsia="SimSun" w:hAnsi="Times New Roman"/>
          <w:noProof/>
        </w:rPr>
        <w:t>The ALU submodule reads data from two 16-bit input register buses and combinationally performs one of eight operations based on the 3-bit function select bus.</w:t>
      </w:r>
      <w:r>
        <w:rPr>
          <w:rFonts w:ascii="Times New Roman" w:eastAsia="SimSun" w:hAnsi="Times New Roman"/>
          <w:noProof/>
        </w:rPr>
        <w:t xml:space="preserve"> Additionally, it sets three output flags based on the result of the operation. These three modules are augmented by a 16-bit two-to-one mux, which selects the input of the RF from the ALU output or the RAM output.</w:t>
      </w:r>
      <w:r w:rsidR="00AB1366" w:rsidRPr="00AB1366">
        <w:rPr>
          <w:rFonts w:ascii="Times New Roman" w:eastAsia="SimSun" w:hAnsi="Times New Roman"/>
          <w:b/>
          <w:bCs/>
          <w:noProof/>
        </w:rPr>
        <w:t xml:space="preserve"> </w:t>
      </w:r>
    </w:p>
    <w:p w14:paraId="689A6E7C" w14:textId="038542B4" w:rsidR="00EC593F" w:rsidRDefault="00326AFE" w:rsidP="00384E5B">
      <w:pPr>
        <w:spacing w:line="480" w:lineRule="auto"/>
        <w:ind w:firstLine="720"/>
        <w:rPr>
          <w:rFonts w:ascii="Times New Roman" w:eastAsia="SimSun" w:hAnsi="Times New Roman"/>
          <w:noProof/>
        </w:rPr>
      </w:pPr>
      <w:r>
        <w:rPr>
          <w:rFonts w:ascii="Times New Roman" w:eastAsia="SimSun" w:hAnsi="Times New Roman"/>
          <w:noProof/>
        </w:rPr>
        <w:t>The Datapath module interfaces with the Controller through several control and data signals.</w:t>
      </w:r>
      <w:r w:rsidR="00EC593F">
        <w:rPr>
          <w:rFonts w:ascii="Times New Roman" w:eastAsia="SimSun" w:hAnsi="Times New Roman"/>
          <w:noProof/>
        </w:rPr>
        <w:t xml:space="preserve"> The RAM submodule exposes an 8-bit data address line, a write enable line, and a global clock input. The control mux exposes its select line, with a logic high selecting the RAM as a source. The RF submodule exposes </w:t>
      </w:r>
      <w:r w:rsidR="00FD5E4F">
        <w:rPr>
          <w:rFonts w:ascii="Times New Roman" w:eastAsia="SimSun" w:hAnsi="Times New Roman"/>
          <w:noProof/>
        </w:rPr>
        <w:t>three</w:t>
      </w:r>
      <w:r w:rsidR="00EC593F">
        <w:rPr>
          <w:rFonts w:ascii="Times New Roman" w:eastAsia="SimSun" w:hAnsi="Times New Roman"/>
          <w:noProof/>
        </w:rPr>
        <w:t xml:space="preserve"> </w:t>
      </w:r>
      <w:r w:rsidR="00447BF6">
        <w:rPr>
          <w:rFonts w:ascii="Times New Roman" w:eastAsia="SimSun" w:hAnsi="Times New Roman"/>
          <w:noProof/>
        </w:rPr>
        <w:t>4</w:t>
      </w:r>
      <w:r>
        <w:rPr>
          <w:rFonts w:ascii="Times New Roman" w:eastAsia="SimSun" w:hAnsi="Times New Roman"/>
          <w:noProof/>
        </w:rPr>
        <w:t>-bit address select lines: two read addresses and one write address.</w:t>
      </w:r>
      <w:r w:rsidR="00EC593F">
        <w:rPr>
          <w:rFonts w:ascii="Times New Roman" w:eastAsia="SimSun" w:hAnsi="Times New Roman"/>
          <w:noProof/>
        </w:rPr>
        <w:t xml:space="preserve"> </w:t>
      </w:r>
      <w:r w:rsidR="00B21D8F">
        <w:t xml:space="preserve">These address lines are joined by a write enable line and clock input. </w:t>
      </w:r>
      <w:r w:rsidR="00EC593F">
        <w:rPr>
          <w:rFonts w:ascii="Times New Roman" w:eastAsia="SimSun" w:hAnsi="Times New Roman"/>
          <w:noProof/>
        </w:rPr>
        <w:t xml:space="preserve">The ALU submodule exposes a 3-bit function select line, </w:t>
      </w:r>
      <w:r w:rsidR="002A286C">
        <w:rPr>
          <w:rFonts w:ascii="Times New Roman" w:eastAsia="SimSun" w:hAnsi="Times New Roman"/>
          <w:noProof/>
        </w:rPr>
        <w:t>as well as three individual flags: Z, N, and V.</w:t>
      </w:r>
    </w:p>
    <w:p w14:paraId="446DDDAC" w14:textId="154A475B" w:rsidR="00F166D5" w:rsidRDefault="00504CC8" w:rsidP="005D00E0">
      <w:pPr>
        <w:spacing w:line="360" w:lineRule="auto"/>
        <w:rPr>
          <w:rFonts w:ascii="Times New Roman" w:eastAsia="SimSun" w:hAnsi="Times New Roman"/>
        </w:rPr>
      </w:pPr>
      <w:r>
        <w:rPr>
          <w:rFonts w:ascii="Times New Roman" w:eastAsia="SimSun" w:hAnsi="Times New Roman"/>
          <w:b/>
          <w:bCs/>
          <w:noProof/>
        </w:rPr>
        <w:lastRenderedPageBreak/>
        <mc:AlternateContent>
          <mc:Choice Requires="wpg">
            <w:drawing>
              <wp:anchor distT="0" distB="0" distL="114300" distR="114300" simplePos="0" relativeHeight="251666435" behindDoc="0" locked="0" layoutInCell="1" allowOverlap="1" wp14:anchorId="5DA02594" wp14:editId="4A41E572">
                <wp:simplePos x="0" y="0"/>
                <wp:positionH relativeFrom="column">
                  <wp:posOffset>1788160</wp:posOffset>
                </wp:positionH>
                <wp:positionV relativeFrom="paragraph">
                  <wp:posOffset>0</wp:posOffset>
                </wp:positionV>
                <wp:extent cx="692406" cy="3710570"/>
                <wp:effectExtent l="0" t="0" r="0" b="4445"/>
                <wp:wrapNone/>
                <wp:docPr id="1272519758" name="Group 188"/>
                <wp:cNvGraphicFramePr/>
                <a:graphic xmlns:a="http://schemas.openxmlformats.org/drawingml/2006/main">
                  <a:graphicData uri="http://schemas.microsoft.com/office/word/2010/wordprocessingGroup">
                    <wpg:wgp>
                      <wpg:cNvGrpSpPr/>
                      <wpg:grpSpPr>
                        <a:xfrm>
                          <a:off x="0" y="0"/>
                          <a:ext cx="692406" cy="3710570"/>
                          <a:chOff x="61168" y="-517790"/>
                          <a:chExt cx="692406" cy="3710570"/>
                        </a:xfrm>
                      </wpg:grpSpPr>
                      <wps:wsp>
                        <wps:cNvPr id="256572018" name="Text Box 69"/>
                        <wps:cNvSpPr txBox="1"/>
                        <wps:spPr>
                          <a:xfrm>
                            <a:off x="304800" y="2901950"/>
                            <a:ext cx="285115" cy="290830"/>
                          </a:xfrm>
                          <a:prstGeom prst="rect">
                            <a:avLst/>
                          </a:prstGeom>
                          <a:noFill/>
                          <a:ln w="6350">
                            <a:noFill/>
                          </a:ln>
                        </wps:spPr>
                        <wps:txbx>
                          <w:txbxContent>
                            <w:p w14:paraId="6A4D31F5" w14:textId="77777777" w:rsidR="00504CC8" w:rsidRDefault="00504CC8" w:rsidP="00504CC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4362965" name="Group 187"/>
                        <wpg:cNvGrpSpPr/>
                        <wpg:grpSpPr>
                          <a:xfrm>
                            <a:off x="61168" y="-517790"/>
                            <a:ext cx="692406" cy="2688568"/>
                            <a:chOff x="61168" y="-517790"/>
                            <a:chExt cx="692406" cy="2688568"/>
                          </a:xfrm>
                        </wpg:grpSpPr>
                        <wps:wsp>
                          <wps:cNvPr id="316159982" name="Text Box 69"/>
                          <wps:cNvSpPr txBox="1"/>
                          <wps:spPr>
                            <a:xfrm>
                              <a:off x="61168" y="1879600"/>
                              <a:ext cx="692406" cy="291178"/>
                            </a:xfrm>
                            <a:prstGeom prst="rect">
                              <a:avLst/>
                            </a:prstGeom>
                            <a:noFill/>
                            <a:ln w="6350">
                              <a:noFill/>
                            </a:ln>
                          </wps:spPr>
                          <wps:txbx>
                            <w:txbxContent>
                              <w:p w14:paraId="293A1C3F" w14:textId="77777777" w:rsidR="00504CC8" w:rsidRDefault="00504CC8" w:rsidP="00504CC8">
                                <w:r>
                                  <w:t>3x4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9490390" name="Text Box 69"/>
                          <wps:cNvSpPr txBox="1"/>
                          <wps:spPr>
                            <a:xfrm>
                              <a:off x="355600" y="-517790"/>
                              <a:ext cx="253365" cy="290830"/>
                            </a:xfrm>
                            <a:prstGeom prst="rect">
                              <a:avLst/>
                            </a:prstGeom>
                            <a:noFill/>
                            <a:ln w="6350">
                              <a:noFill/>
                            </a:ln>
                          </wps:spPr>
                          <wps:txbx>
                            <w:txbxContent>
                              <w:p w14:paraId="5BBE48F9" w14:textId="77777777" w:rsidR="00504CC8" w:rsidRDefault="00504CC8" w:rsidP="00504CC8">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5DA02594" id="Group 188" o:spid="_x0000_s1077" style="position:absolute;margin-left:140.8pt;margin-top:0;width:54.5pt;height:292.15pt;z-index:251666435;mso-height-relative:margin" coordorigin="611,-5177" coordsize="6924,37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">
                <v:shape id="Text Box 69" o:spid="_x0000_s1078" type="#_x0000_t202" style="position:absolute;left:3048;top:29019;width:2851;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" filled="f" stroked="f" strokeweight=".5pt">
                  <v:textbox>
                    <w:txbxContent>
                      <w:p w14:paraId="6A4D31F5" w14:textId="77777777" w:rsidR="00504CC8" w:rsidRDefault="00504CC8" w:rsidP="00504CC8">
                        <w:r>
                          <w:t>3</w:t>
                        </w:r>
                      </w:p>
                    </w:txbxContent>
                  </v:textbox>
                </v:shape>
                <v:group id="Group 187" o:spid="_x0000_s1079" style="position:absolute;left:611;top:-5177;width:6924;height:26884" coordorigin="611,-5177" coordsize="6924,26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">
                  <v:shape id="Text Box 69" o:spid="_x0000_s1080" type="#_x0000_t202" style="position:absolute;left:611;top:18796;width:6924;height: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" filled="f" stroked="f" strokeweight=".5pt">
                    <v:textbox>
                      <w:txbxContent>
                        <w:p w14:paraId="293A1C3F" w14:textId="77777777" w:rsidR="00504CC8" w:rsidRDefault="00504CC8" w:rsidP="00504CC8">
                          <w:r>
                            <w:t>3x4 + 1</w:t>
                          </w:r>
                        </w:p>
                      </w:txbxContent>
                    </v:textbox>
                  </v:shape>
                  <v:shape id="Text Box 69" o:spid="_x0000_s1081" type="#_x0000_t202" style="position:absolute;left:3556;top:-5177;width:2533;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" filled="f" stroked="f" strokeweight=".5pt">
                    <v:textbox>
                      <w:txbxContent>
                        <w:p w14:paraId="5BBE48F9" w14:textId="77777777" w:rsidR="00504CC8" w:rsidRDefault="00504CC8" w:rsidP="00504CC8">
                          <w:r>
                            <w:t>8</w:t>
                          </w:r>
                        </w:p>
                      </w:txbxContent>
                    </v:textbox>
                  </v:shape>
                </v:group>
              </v:group>
            </w:pict>
          </mc:Fallback>
        </mc:AlternateContent>
      </w:r>
      <w:r w:rsidR="00AB1366">
        <w:rPr>
          <w:rFonts w:ascii="Times New Roman" w:eastAsia="SimSun" w:hAnsi="Times New Roman"/>
          <w:b/>
          <w:bCs/>
          <w:noProof/>
        </w:rPr>
        <mc:AlternateContent>
          <mc:Choice Requires="wpg">
            <w:drawing>
              <wp:inline distT="0" distB="0" distL="0" distR="0" wp14:anchorId="653816DC" wp14:editId="3C147958">
                <wp:extent cx="5943600" cy="5130165"/>
                <wp:effectExtent l="0" t="0" r="19050" b="0"/>
                <wp:docPr id="1412896306" name="Group 88"/>
                <wp:cNvGraphicFramePr/>
                <a:graphic xmlns:a="http://schemas.openxmlformats.org/drawingml/2006/main">
                  <a:graphicData uri="http://schemas.microsoft.com/office/word/2010/wordprocessingGroup">
                    <wpg:wgp>
                      <wpg:cNvGrpSpPr/>
                      <wpg:grpSpPr>
                        <a:xfrm>
                          <a:off x="0" y="0"/>
                          <a:ext cx="5943600" cy="5130165"/>
                          <a:chOff x="0" y="0"/>
                          <a:chExt cx="4350007" cy="4293650"/>
                        </a:xfrm>
                      </wpg:grpSpPr>
                      <wpg:grpSp>
                        <wpg:cNvPr id="6983301" name="Group 73"/>
                        <wpg:cNvGrpSpPr/>
                        <wpg:grpSpPr>
                          <a:xfrm>
                            <a:off x="206136" y="116282"/>
                            <a:ext cx="3943350" cy="4177368"/>
                            <a:chOff x="0" y="0"/>
                            <a:chExt cx="3943350" cy="4177368"/>
                          </a:xfrm>
                        </wpg:grpSpPr>
                        <wps:wsp>
                          <wps:cNvPr id="1889872591" name="Shape 492"/>
                          <wps:cNvSpPr/>
                          <wps:spPr>
                            <a:xfrm rot="10800000">
                              <a:off x="1079500" y="3187700"/>
                              <a:ext cx="1091565" cy="80011"/>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g:grpSp>
                          <wpg:cNvPr id="784483636" name="Group 72"/>
                          <wpg:cNvGrpSpPr/>
                          <wpg:grpSpPr>
                            <a:xfrm>
                              <a:off x="0" y="0"/>
                              <a:ext cx="3943350" cy="4177368"/>
                              <a:chOff x="0" y="0"/>
                              <a:chExt cx="3943350" cy="4177368"/>
                            </a:xfrm>
                          </wpg:grpSpPr>
                          <wps:wsp>
                            <wps:cNvPr id="114623292" name="Text Box 1"/>
                            <wps:cNvSpPr txBox="1"/>
                            <wps:spPr>
                              <a:xfrm>
                                <a:off x="0" y="3636359"/>
                                <a:ext cx="3943350" cy="541009"/>
                              </a:xfrm>
                              <a:prstGeom prst="rect">
                                <a:avLst/>
                              </a:prstGeom>
                              <a:solidFill>
                                <a:prstClr val="white"/>
                              </a:solidFill>
                              <a:ln>
                                <a:noFill/>
                              </a:ln>
                            </wps:spPr>
                            <wps:txbx>
                              <w:txbxContent>
                                <w:p w14:paraId="595C8DCF" w14:textId="071B9616" w:rsidR="00AB1366" w:rsidRPr="00272E7C" w:rsidRDefault="00AB1366" w:rsidP="00AB1366">
                                  <w:pPr>
                                    <w:pStyle w:val="Caption"/>
                                    <w:rPr>
                                      <w:rFonts w:ascii="Times New Roman" w:eastAsia="SimSun" w:hAnsi="Times New Roman"/>
                                      <w:noProof/>
                                    </w:rPr>
                                  </w:pPr>
                                  <w:bookmarkStart w:id="20" w:name="_Toc231576283"/>
                                  <w:r>
                                    <w:t xml:space="preserve">Figure </w:t>
                                  </w:r>
                                  <w:fldSimple w:instr=" SEQ Figure \* ARABIC ">
                                    <w:r>
                                      <w:rPr>
                                        <w:noProof/>
                                      </w:rPr>
                                      <w:t>3</w:t>
                                    </w:r>
                                  </w:fldSimple>
                                  <w:r>
                                    <w:t xml:space="preserve">: Datapath module flowchart depicting Data Memory, source mux, Register file, and ALU. Uses materials from TCES 330 slide deck. </w:t>
                                  </w:r>
                                  <w:r>
                                    <w:rPr>
                                      <w:noProof/>
                                    </w:rPr>
                                    <w:t>Seth Amico, 6/4/2026. University of Washington</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273563425" name="Group 71"/>
                            <wpg:cNvGrpSpPr/>
                            <wpg:grpSpPr>
                              <a:xfrm>
                                <a:off x="298616" y="0"/>
                                <a:ext cx="3644734" cy="3543300"/>
                                <a:chOff x="298616" y="0"/>
                                <a:chExt cx="3644734" cy="3543300"/>
                              </a:xfrm>
                            </wpg:grpSpPr>
                            <wpg:grpSp>
                              <wpg:cNvPr id="397066306" name="Group 70"/>
                              <wpg:cNvGrpSpPr/>
                              <wpg:grpSpPr>
                                <a:xfrm>
                                  <a:off x="319025" y="0"/>
                                  <a:ext cx="3624325" cy="3543300"/>
                                  <a:chOff x="319025" y="0"/>
                                  <a:chExt cx="3624325" cy="3543300"/>
                                </a:xfrm>
                              </wpg:grpSpPr>
                              <wpg:grpSp>
                                <wpg:cNvPr id="343350076" name="Group 68"/>
                                <wpg:cNvGrpSpPr/>
                                <wpg:grpSpPr>
                                  <a:xfrm>
                                    <a:off x="319025" y="0"/>
                                    <a:ext cx="3342385" cy="3543300"/>
                                    <a:chOff x="319046" y="0"/>
                                    <a:chExt cx="3342599" cy="3543300"/>
                                  </a:xfrm>
                                </wpg:grpSpPr>
                                <wpg:grpSp>
                                  <wpg:cNvPr id="1326610491" name="Group 66"/>
                                  <wpg:cNvGrpSpPr/>
                                  <wpg:grpSpPr>
                                    <a:xfrm>
                                      <a:off x="319046" y="0"/>
                                      <a:ext cx="3342599" cy="3543300"/>
                                      <a:chOff x="319046" y="0"/>
                                      <a:chExt cx="3342599" cy="3543300"/>
                                    </a:xfrm>
                                  </wpg:grpSpPr>
                                  <wpg:grpSp>
                                    <wpg:cNvPr id="1554779223" name="Group 62"/>
                                    <wpg:cNvGrpSpPr/>
                                    <wpg:grpSpPr>
                                      <a:xfrm>
                                        <a:off x="609763" y="0"/>
                                        <a:ext cx="3051882" cy="3543300"/>
                                        <a:chOff x="25563" y="0"/>
                                        <a:chExt cx="3051882" cy="3543300"/>
                                      </a:xfrm>
                                    </wpg:grpSpPr>
                                    <wpg:grpSp>
                                      <wpg:cNvPr id="829446117" name="Group 829446117"/>
                                      <wpg:cNvGrpSpPr/>
                                      <wpg:grpSpPr>
                                        <a:xfrm>
                                          <a:off x="215900" y="12700"/>
                                          <a:ext cx="2861545" cy="3530600"/>
                                          <a:chOff x="975360" y="0"/>
                                          <a:chExt cx="2784475" cy="3340100"/>
                                        </a:xfrm>
                                      </wpg:grpSpPr>
                                      <wps:wsp>
                                        <wps:cNvPr id="418062282" name="Shape 412"/>
                                        <wps:cNvSpPr/>
                                        <wps:spPr>
                                          <a:xfrm>
                                            <a:off x="2739136" y="492125"/>
                                            <a:ext cx="1524" cy="357124"/>
                                          </a:xfrm>
                                          <a:custGeom>
                                            <a:avLst/>
                                            <a:gdLst/>
                                            <a:ahLst/>
                                            <a:cxnLst/>
                                            <a:rect l="0" t="0" r="0" b="0"/>
                                            <a:pathLst>
                                              <a:path w="1524" h="357124">
                                                <a:moveTo>
                                                  <a:pt x="0" y="0"/>
                                                </a:moveTo>
                                                <a:lnTo>
                                                  <a:pt x="1524" y="357124"/>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853234790" name="Shape 413"/>
                                        <wps:cNvSpPr/>
                                        <wps:spPr>
                                          <a:xfrm>
                                            <a:off x="2178685" y="307975"/>
                                            <a:ext cx="123825" cy="128524"/>
                                          </a:xfrm>
                                          <a:custGeom>
                                            <a:avLst/>
                                            <a:gdLst/>
                                            <a:ahLst/>
                                            <a:cxnLst/>
                                            <a:rect l="0" t="0" r="0" b="0"/>
                                            <a:pathLst>
                                              <a:path w="123825" h="128524">
                                                <a:moveTo>
                                                  <a:pt x="0" y="128524"/>
                                                </a:moveTo>
                                                <a:lnTo>
                                                  <a:pt x="123825" y="65024"/>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189834085" name="Shape 414"/>
                                        <wps:cNvSpPr/>
                                        <wps:spPr>
                                          <a:xfrm>
                                            <a:off x="2337435" y="2154174"/>
                                            <a:ext cx="128651" cy="128651"/>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1105000150" name="Shape 415"/>
                                        <wps:cNvSpPr/>
                                        <wps:spPr>
                                          <a:xfrm>
                                            <a:off x="2932811" y="625475"/>
                                            <a:ext cx="758825" cy="2714625"/>
                                          </a:xfrm>
                                          <a:custGeom>
                                            <a:avLst/>
                                            <a:gdLst/>
                                            <a:ahLst/>
                                            <a:cxnLst/>
                                            <a:rect l="0" t="0" r="0" b="0"/>
                                            <a:pathLst>
                                              <a:path w="758825" h="2714625">
                                                <a:moveTo>
                                                  <a:pt x="187325" y="242824"/>
                                                </a:moveTo>
                                                <a:lnTo>
                                                  <a:pt x="187325" y="0"/>
                                                </a:lnTo>
                                                <a:lnTo>
                                                  <a:pt x="758825" y="0"/>
                                                </a:lnTo>
                                                <a:lnTo>
                                                  <a:pt x="758825" y="2714625"/>
                                                </a:lnTo>
                                                <a:lnTo>
                                                  <a:pt x="0" y="2714625"/>
                                                </a:lnTo>
                                                <a:lnTo>
                                                  <a:pt x="0" y="2525649"/>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912900648" name="Shape 416"/>
                                        <wps:cNvSpPr/>
                                        <wps:spPr>
                                          <a:xfrm>
                                            <a:off x="2183511" y="550799"/>
                                            <a:ext cx="555625" cy="1860550"/>
                                          </a:xfrm>
                                          <a:custGeom>
                                            <a:avLst/>
                                            <a:gdLst/>
                                            <a:ahLst/>
                                            <a:cxnLst/>
                                            <a:rect l="0" t="0" r="0" b="0"/>
                                            <a:pathLst>
                                              <a:path w="555625" h="1860550">
                                                <a:moveTo>
                                                  <a:pt x="273050" y="0"/>
                                                </a:moveTo>
                                                <a:lnTo>
                                                  <a:pt x="273050" y="368300"/>
                                                </a:lnTo>
                                                <a:lnTo>
                                                  <a:pt x="0" y="368300"/>
                                                </a:lnTo>
                                                <a:lnTo>
                                                  <a:pt x="0" y="1860550"/>
                                                </a:lnTo>
                                                <a:lnTo>
                                                  <a:pt x="555625" y="18605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307463771" name="Shape 417"/>
                                        <wps:cNvSpPr/>
                                        <wps:spPr>
                                          <a:xfrm>
                                            <a:off x="2921635" y="1468374"/>
                                            <a:ext cx="1651" cy="249301"/>
                                          </a:xfrm>
                                          <a:custGeom>
                                            <a:avLst/>
                                            <a:gdLst/>
                                            <a:ahLst/>
                                            <a:cxnLst/>
                                            <a:rect l="0" t="0" r="0" b="0"/>
                                            <a:pathLst>
                                              <a:path w="1651" h="249301">
                                                <a:moveTo>
                                                  <a:pt x="0" y="0"/>
                                                </a:moveTo>
                                                <a:lnTo>
                                                  <a:pt x="1651" y="249301"/>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820332394" name="Shape 418"/>
                                        <wps:cNvSpPr/>
                                        <wps:spPr>
                                          <a:xfrm>
                                            <a:off x="2739136" y="2312924"/>
                                            <a:ext cx="1524" cy="361950"/>
                                          </a:xfrm>
                                          <a:custGeom>
                                            <a:avLst/>
                                            <a:gdLst/>
                                            <a:ahLst/>
                                            <a:cxnLst/>
                                            <a:rect l="0" t="0" r="0" b="0"/>
                                            <a:pathLst>
                                              <a:path w="1524" h="361950">
                                                <a:moveTo>
                                                  <a:pt x="0" y="0"/>
                                                </a:moveTo>
                                                <a:lnTo>
                                                  <a:pt x="1524" y="3619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365740724" name="Shape 419"/>
                                        <wps:cNvSpPr/>
                                        <wps:spPr>
                                          <a:xfrm>
                                            <a:off x="2699385" y="2630424"/>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161807902" name="Shape 420"/>
                                        <wps:cNvSpPr/>
                                        <wps:spPr>
                                          <a:xfrm>
                                            <a:off x="3070860" y="2635250"/>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507843430" name="Shape 421"/>
                                        <wps:cNvSpPr/>
                                        <wps:spPr>
                                          <a:xfrm>
                                            <a:off x="3085211" y="819150"/>
                                            <a:ext cx="79375" cy="158750"/>
                                          </a:xfrm>
                                          <a:custGeom>
                                            <a:avLst/>
                                            <a:gdLst/>
                                            <a:ahLst/>
                                            <a:cxnLst/>
                                            <a:rect l="0" t="0" r="0" b="0"/>
                                            <a:pathLst>
                                              <a:path w="79375" h="158750">
                                                <a:moveTo>
                                                  <a:pt x="0" y="0"/>
                                                </a:moveTo>
                                                <a:lnTo>
                                                  <a:pt x="79375" y="0"/>
                                                </a:lnTo>
                                                <a:lnTo>
                                                  <a:pt x="39624"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698561516" name="Shape 422"/>
                                        <wps:cNvSpPr/>
                                        <wps:spPr>
                                          <a:xfrm>
                                            <a:off x="2882011" y="1682750"/>
                                            <a:ext cx="79375" cy="158750"/>
                                          </a:xfrm>
                                          <a:custGeom>
                                            <a:avLst/>
                                            <a:gdLst/>
                                            <a:ahLst/>
                                            <a:cxnLst/>
                                            <a:rect l="0" t="0" r="0" b="0"/>
                                            <a:pathLst>
                                              <a:path w="79375" h="158750">
                                                <a:moveTo>
                                                  <a:pt x="0" y="0"/>
                                                </a:moveTo>
                                                <a:lnTo>
                                                  <a:pt x="79375" y="0"/>
                                                </a:lnTo>
                                                <a:lnTo>
                                                  <a:pt x="39624"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789222924" name="Shape 423"/>
                                        <wps:cNvSpPr/>
                                        <wps:spPr>
                                          <a:xfrm>
                                            <a:off x="2699385" y="819150"/>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682057938" name="Shape 424"/>
                                        <wps:cNvSpPr/>
                                        <wps:spPr>
                                          <a:xfrm>
                                            <a:off x="2416810" y="492125"/>
                                            <a:ext cx="79375" cy="158750"/>
                                          </a:xfrm>
                                          <a:custGeom>
                                            <a:avLst/>
                                            <a:gdLst/>
                                            <a:ahLst/>
                                            <a:cxnLst/>
                                            <a:rect l="0" t="0" r="0" b="0"/>
                                            <a:pathLst>
                                              <a:path w="79375" h="158750">
                                                <a:moveTo>
                                                  <a:pt x="39751" y="0"/>
                                                </a:moveTo>
                                                <a:lnTo>
                                                  <a:pt x="79375" y="158750"/>
                                                </a:lnTo>
                                                <a:lnTo>
                                                  <a:pt x="0" y="158750"/>
                                                </a:lnTo>
                                                <a:lnTo>
                                                  <a:pt x="39751"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228392916" name="Shape 425"/>
                                        <wps:cNvSpPr/>
                                        <wps:spPr>
                                          <a:xfrm>
                                            <a:off x="3110611" y="2312924"/>
                                            <a:ext cx="1524" cy="361950"/>
                                          </a:xfrm>
                                          <a:custGeom>
                                            <a:avLst/>
                                            <a:gdLst/>
                                            <a:ahLst/>
                                            <a:cxnLst/>
                                            <a:rect l="0" t="0" r="0" b="0"/>
                                            <a:pathLst>
                                              <a:path w="1524" h="361950">
                                                <a:moveTo>
                                                  <a:pt x="0" y="0"/>
                                                </a:moveTo>
                                                <a:lnTo>
                                                  <a:pt x="1524" y="3619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278135742" name="Shape 426"/>
                                        <wps:cNvSpPr/>
                                        <wps:spPr>
                                          <a:xfrm>
                                            <a:off x="2669286" y="2471674"/>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470016057" name="Shape 427"/>
                                        <wps:cNvSpPr/>
                                        <wps:spPr>
                                          <a:xfrm>
                                            <a:off x="2669286" y="2471674"/>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491147884" name="Shape 428"/>
                                        <wps:cNvSpPr/>
                                        <wps:spPr>
                                          <a:xfrm>
                                            <a:off x="3040761" y="2471674"/>
                                            <a:ext cx="134874" cy="128651"/>
                                          </a:xfrm>
                                          <a:custGeom>
                                            <a:avLst/>
                                            <a:gdLst/>
                                            <a:ahLst/>
                                            <a:cxnLst/>
                                            <a:rect l="0" t="0" r="0" b="0"/>
                                            <a:pathLst>
                                              <a:path w="134874" h="128651">
                                                <a:moveTo>
                                                  <a:pt x="0" y="128651"/>
                                                </a:moveTo>
                                                <a:lnTo>
                                                  <a:pt x="134874"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603283178" name="Shape 429"/>
                                        <wps:cNvSpPr/>
                                        <wps:spPr>
                                          <a:xfrm>
                                            <a:off x="3040761" y="2471674"/>
                                            <a:ext cx="134874" cy="128651"/>
                                          </a:xfrm>
                                          <a:custGeom>
                                            <a:avLst/>
                                            <a:gdLst/>
                                            <a:ahLst/>
                                            <a:cxnLst/>
                                            <a:rect l="0" t="0" r="0" b="0"/>
                                            <a:pathLst>
                                              <a:path w="134874" h="128651">
                                                <a:moveTo>
                                                  <a:pt x="134874"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86264553" name="Shape 430"/>
                                        <wps:cNvSpPr/>
                                        <wps:spPr>
                                          <a:xfrm>
                                            <a:off x="3626485" y="1077849"/>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94259564" name="Shape 431"/>
                                        <wps:cNvSpPr/>
                                        <wps:spPr>
                                          <a:xfrm>
                                            <a:off x="3626485" y="1077849"/>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125394914" name="Shape 432"/>
                                        <wps:cNvSpPr/>
                                        <wps:spPr>
                                          <a:xfrm>
                                            <a:off x="2118360" y="1077849"/>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275697617" name="Shape 433"/>
                                        <wps:cNvSpPr/>
                                        <wps:spPr>
                                          <a:xfrm>
                                            <a:off x="2118360" y="1077849"/>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463063828" name="Shape 434"/>
                                        <wps:cNvSpPr/>
                                        <wps:spPr>
                                          <a:xfrm>
                                            <a:off x="2858135" y="1503299"/>
                                            <a:ext cx="128651" cy="135001"/>
                                          </a:xfrm>
                                          <a:custGeom>
                                            <a:avLst/>
                                            <a:gdLst/>
                                            <a:ahLst/>
                                            <a:cxnLst/>
                                            <a:rect l="0" t="0" r="0" b="0"/>
                                            <a:pathLst>
                                              <a:path w="128651" h="135001">
                                                <a:moveTo>
                                                  <a:pt x="0" y="135001"/>
                                                </a:moveTo>
                                                <a:lnTo>
                                                  <a:pt x="128651"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359310104" name="Shape 435"/>
                                        <wps:cNvSpPr/>
                                        <wps:spPr>
                                          <a:xfrm>
                                            <a:off x="2858135" y="1503299"/>
                                            <a:ext cx="128651" cy="135001"/>
                                          </a:xfrm>
                                          <a:custGeom>
                                            <a:avLst/>
                                            <a:gdLst/>
                                            <a:ahLst/>
                                            <a:cxnLst/>
                                            <a:rect l="0" t="0" r="0" b="0"/>
                                            <a:pathLst>
                                              <a:path w="128651" h="135001">
                                                <a:moveTo>
                                                  <a:pt x="128651" y="0"/>
                                                </a:moveTo>
                                                <a:lnTo>
                                                  <a:pt x="0" y="13500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091985320" name="Shape 436"/>
                                        <wps:cNvSpPr/>
                                        <wps:spPr>
                                          <a:xfrm>
                                            <a:off x="2673985" y="601599"/>
                                            <a:ext cx="128651" cy="128651"/>
                                          </a:xfrm>
                                          <a:custGeom>
                                            <a:avLst/>
                                            <a:gdLst/>
                                            <a:ahLst/>
                                            <a:cxnLst/>
                                            <a:rect l="0" t="0" r="0" b="0"/>
                                            <a:pathLst>
                                              <a:path w="128651" h="128651">
                                                <a:moveTo>
                                                  <a:pt x="0" y="128651"/>
                                                </a:moveTo>
                                                <a:lnTo>
                                                  <a:pt x="128651"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331935079" name="Shape 437"/>
                                        <wps:cNvSpPr/>
                                        <wps:spPr>
                                          <a:xfrm>
                                            <a:off x="2673985" y="601599"/>
                                            <a:ext cx="128651" cy="128651"/>
                                          </a:xfrm>
                                          <a:custGeom>
                                            <a:avLst/>
                                            <a:gdLst/>
                                            <a:ahLst/>
                                            <a:cxnLst/>
                                            <a:rect l="0" t="0" r="0" b="0"/>
                                            <a:pathLst>
                                              <a:path w="128651" h="128651">
                                                <a:moveTo>
                                                  <a:pt x="128651"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376468077" name="Shape 438"/>
                                        <wps:cNvSpPr/>
                                        <wps:spPr>
                                          <a:xfrm>
                                            <a:off x="2178685" y="0"/>
                                            <a:ext cx="1512951" cy="492125"/>
                                          </a:xfrm>
                                          <a:custGeom>
                                            <a:avLst/>
                                            <a:gdLst/>
                                            <a:ahLst/>
                                            <a:cxnLst/>
                                            <a:rect l="0" t="0" r="0" b="0"/>
                                            <a:pathLst>
                                              <a:path w="1512951" h="492125">
                                                <a:moveTo>
                                                  <a:pt x="0" y="492125"/>
                                                </a:moveTo>
                                                <a:lnTo>
                                                  <a:pt x="1512951" y="492125"/>
                                                </a:lnTo>
                                                <a:lnTo>
                                                  <a:pt x="1512951" y="0"/>
                                                </a:lnTo>
                                                <a:lnTo>
                                                  <a:pt x="0" y="0"/>
                                                </a:lnTo>
                                                <a:close/>
                                              </a:path>
                                            </a:pathLst>
                                          </a:custGeom>
                                          <a:ln w="15875"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539383110" name="Rectangle 539383110"/>
                                        <wps:cNvSpPr/>
                                        <wps:spPr>
                                          <a:xfrm>
                                            <a:off x="2335338" y="138102"/>
                                            <a:ext cx="1291147" cy="322482"/>
                                          </a:xfrm>
                                          <a:prstGeom prst="rect">
                                            <a:avLst/>
                                          </a:prstGeom>
                                          <a:ln>
                                            <a:noFill/>
                                          </a:ln>
                                        </wps:spPr>
                                        <wps:txbx>
                                          <w:txbxContent>
                                            <w:p w14:paraId="4EB928E6" w14:textId="77777777" w:rsidR="00AB1366" w:rsidRPr="008645B2" w:rsidRDefault="00AB1366" w:rsidP="00AB1366">
                                              <w:pPr>
                                                <w:rPr>
                                                  <w:rFonts w:ascii="Times New Roman" w:eastAsia="Times New Roman" w:hAnsi="Times New Roman"/>
                                                  <w:sz w:val="28"/>
                                                </w:rPr>
                                              </w:pPr>
                                              <w:r w:rsidRPr="008645B2">
                                                <w:rPr>
                                                  <w:rFonts w:ascii="Times New Roman" w:eastAsia="Times New Roman" w:hAnsi="Times New Roman"/>
                                                  <w:sz w:val="28"/>
                                                </w:rPr>
                                                <w:t>Data Memory</w:t>
                                              </w:r>
                                              <w:r>
                                                <w:rPr>
                                                  <w:rFonts w:ascii="Times New Roman" w:eastAsia="Times New Roman" w:hAnsi="Times New Roman"/>
                                                  <w:sz w:val="28"/>
                                                </w:rPr>
                                                <w:t xml:space="preserve"> (RAM)</w:t>
                                              </w:r>
                                              <w:r w:rsidRPr="008645B2">
                                                <w:rPr>
                                                  <w:rFonts w:ascii="Times New Roman" w:eastAsia="Times New Roman" w:hAnsi="Times New Roman"/>
                                                  <w:sz w:val="28"/>
                                                </w:rPr>
                                                <w:t xml:space="preserve"> </w:t>
                                              </w:r>
                                            </w:p>
                                          </w:txbxContent>
                                        </wps:txbx>
                                        <wps:bodyPr horzOverflow="overflow" vert="horz" lIns="0" tIns="0" rIns="0" bIns="0" rtlCol="0">
                                          <a:noAutofit/>
                                        </wps:bodyPr>
                                      </wps:wsp>
                                      <wps:wsp>
                                        <wps:cNvPr id="2094026857" name="Shape 441"/>
                                        <wps:cNvSpPr/>
                                        <wps:spPr>
                                          <a:xfrm>
                                            <a:off x="2559685" y="982663"/>
                                            <a:ext cx="749300" cy="481013"/>
                                          </a:xfrm>
                                          <a:custGeom>
                                            <a:avLst/>
                                            <a:gdLst/>
                                            <a:ahLst/>
                                            <a:cxnLst/>
                                            <a:rect l="0" t="0" r="0" b="0"/>
                                            <a:pathLst>
                                              <a:path w="749300" h="481013">
                                                <a:moveTo>
                                                  <a:pt x="0" y="481013"/>
                                                </a:moveTo>
                                                <a:lnTo>
                                                  <a:pt x="749300" y="481013"/>
                                                </a:lnTo>
                                                <a:lnTo>
                                                  <a:pt x="749300" y="0"/>
                                                </a:lnTo>
                                                <a:lnTo>
                                                  <a:pt x="0" y="0"/>
                                                </a:lnTo>
                                                <a:close/>
                                              </a:path>
                                            </a:pathLst>
                                          </a:custGeom>
                                          <a:ln w="15875"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1151546860" name="Shape 448"/>
                                        <wps:cNvSpPr/>
                                        <wps:spPr>
                                          <a:xfrm>
                                            <a:off x="2337435" y="1850962"/>
                                            <a:ext cx="1200150" cy="471488"/>
                                          </a:xfrm>
                                          <a:custGeom>
                                            <a:avLst/>
                                            <a:gdLst/>
                                            <a:ahLst/>
                                            <a:cxnLst/>
                                            <a:rect l="0" t="0" r="0" b="0"/>
                                            <a:pathLst>
                                              <a:path w="1200150" h="471488">
                                                <a:moveTo>
                                                  <a:pt x="0" y="471488"/>
                                                </a:moveTo>
                                                <a:lnTo>
                                                  <a:pt x="1200150" y="471488"/>
                                                </a:lnTo>
                                                <a:lnTo>
                                                  <a:pt x="1200150" y="0"/>
                                                </a:lnTo>
                                                <a:lnTo>
                                                  <a:pt x="0" y="0"/>
                                                </a:lnTo>
                                                <a:close/>
                                              </a:path>
                                            </a:pathLst>
                                          </a:custGeom>
                                          <a:ln w="15875"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1925666239" name="Rectangle 1925666239"/>
                                        <wps:cNvSpPr/>
                                        <wps:spPr>
                                          <a:xfrm>
                                            <a:off x="2476997" y="1971675"/>
                                            <a:ext cx="1044339" cy="313066"/>
                                          </a:xfrm>
                                          <a:prstGeom prst="rect">
                                            <a:avLst/>
                                          </a:prstGeom>
                                          <a:ln>
                                            <a:noFill/>
                                          </a:ln>
                                        </wps:spPr>
                                        <wps:txbx>
                                          <w:txbxContent>
                                            <w:p w14:paraId="3062CC35" w14:textId="77777777" w:rsidR="00AB1366" w:rsidRDefault="00AB1366" w:rsidP="00AB1366">
                                              <w:r>
                                                <w:rPr>
                                                  <w:rFonts w:ascii="Times New Roman" w:eastAsia="Times New Roman" w:hAnsi="Times New Roman"/>
                                                  <w:sz w:val="28"/>
                                                </w:rPr>
                                                <w:t>Register File</w:t>
                                              </w:r>
                                            </w:p>
                                          </w:txbxContent>
                                        </wps:txbx>
                                        <wps:bodyPr horzOverflow="overflow" vert="horz" lIns="0" tIns="0" rIns="0" bIns="0" rtlCol="0">
                                          <a:noAutofit/>
                                        </wps:bodyPr>
                                      </wps:wsp>
                                      <wps:wsp>
                                        <wps:cNvPr id="1762433547" name="Shape 450"/>
                                        <wps:cNvSpPr/>
                                        <wps:spPr>
                                          <a:xfrm>
                                            <a:off x="2337435" y="2798699"/>
                                            <a:ext cx="1200150" cy="352425"/>
                                          </a:xfrm>
                                          <a:custGeom>
                                            <a:avLst/>
                                            <a:gdLst/>
                                            <a:ahLst/>
                                            <a:cxnLst/>
                                            <a:rect l="0" t="0" r="0" b="0"/>
                                            <a:pathLst>
                                              <a:path w="1200150" h="352425">
                                                <a:moveTo>
                                                  <a:pt x="0" y="352425"/>
                                                </a:moveTo>
                                                <a:lnTo>
                                                  <a:pt x="1200150" y="352425"/>
                                                </a:lnTo>
                                                <a:lnTo>
                                                  <a:pt x="1200150" y="0"/>
                                                </a:lnTo>
                                                <a:lnTo>
                                                  <a:pt x="0" y="0"/>
                                                </a:lnTo>
                                                <a:close/>
                                              </a:path>
                                            </a:pathLst>
                                          </a:custGeom>
                                          <a:ln w="15875"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975312385" name="Rectangle 975312385"/>
                                        <wps:cNvSpPr/>
                                        <wps:spPr>
                                          <a:xfrm>
                                            <a:off x="2302510" y="2823466"/>
                                            <a:ext cx="1303848" cy="348150"/>
                                          </a:xfrm>
                                          <a:prstGeom prst="rect">
                                            <a:avLst/>
                                          </a:prstGeom>
                                          <a:ln>
                                            <a:noFill/>
                                          </a:ln>
                                        </wps:spPr>
                                        <wps:txbx>
                                          <w:txbxContent>
                                            <w:p w14:paraId="5940E020" w14:textId="77777777" w:rsidR="00AB1366" w:rsidRDefault="00AB1366" w:rsidP="00AB1366">
                                              <w:pPr>
                                                <w:jc w:val="center"/>
                                              </w:pPr>
                                              <w:r>
                                                <w:t>Arithmetic Logic Unit</w:t>
                                              </w:r>
                                            </w:p>
                                          </w:txbxContent>
                                        </wps:txbx>
                                        <wps:bodyPr horzOverflow="overflow" vert="horz" lIns="0" tIns="0" rIns="0" bIns="0" rtlCol="0">
                                          <a:noAutofit/>
                                        </wps:bodyPr>
                                      </wps:wsp>
                                      <wps:wsp>
                                        <wps:cNvPr id="905926903" name="Shape 452"/>
                                        <wps:cNvSpPr/>
                                        <wps:spPr>
                                          <a:xfrm>
                                            <a:off x="2699385" y="2376424"/>
                                            <a:ext cx="74676" cy="74676"/>
                                          </a:xfrm>
                                          <a:custGeom>
                                            <a:avLst/>
                                            <a:gdLst/>
                                            <a:ahLst/>
                                            <a:cxnLst/>
                                            <a:rect l="0" t="0" r="0" b="0"/>
                                            <a:pathLst>
                                              <a:path w="74676" h="74676">
                                                <a:moveTo>
                                                  <a:pt x="37338" y="0"/>
                                                </a:moveTo>
                                                <a:cubicBezTo>
                                                  <a:pt x="57912" y="0"/>
                                                  <a:pt x="74676" y="16764"/>
                                                  <a:pt x="74676" y="37338"/>
                                                </a:cubicBezTo>
                                                <a:cubicBezTo>
                                                  <a:pt x="74676" y="57912"/>
                                                  <a:pt x="57912" y="74676"/>
                                                  <a:pt x="37338" y="74676"/>
                                                </a:cubicBezTo>
                                                <a:cubicBezTo>
                                                  <a:pt x="16764" y="74676"/>
                                                  <a:pt x="0" y="57912"/>
                                                  <a:pt x="0" y="37338"/>
                                                </a:cubicBezTo>
                                                <a:cubicBezTo>
                                                  <a:pt x="0" y="16764"/>
                                                  <a:pt x="16764" y="0"/>
                                                  <a:pt x="37338" y="0"/>
                                                </a:cubicBez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743316017" name="Shape 453"/>
                                        <wps:cNvSpPr/>
                                        <wps:spPr>
                                          <a:xfrm>
                                            <a:off x="2699385" y="2376424"/>
                                            <a:ext cx="74676" cy="74676"/>
                                          </a:xfrm>
                                          <a:custGeom>
                                            <a:avLst/>
                                            <a:gdLst/>
                                            <a:ahLst/>
                                            <a:cxnLst/>
                                            <a:rect l="0" t="0" r="0" b="0"/>
                                            <a:pathLst>
                                              <a:path w="74676" h="74676">
                                                <a:moveTo>
                                                  <a:pt x="0" y="37338"/>
                                                </a:moveTo>
                                                <a:cubicBezTo>
                                                  <a:pt x="0" y="16764"/>
                                                  <a:pt x="16764" y="0"/>
                                                  <a:pt x="37338" y="0"/>
                                                </a:cubicBezTo>
                                                <a:cubicBezTo>
                                                  <a:pt x="57912" y="0"/>
                                                  <a:pt x="74676" y="16764"/>
                                                  <a:pt x="74676" y="37338"/>
                                                </a:cubicBezTo>
                                                <a:cubicBezTo>
                                                  <a:pt x="74676" y="57912"/>
                                                  <a:pt x="57912" y="74676"/>
                                                  <a:pt x="37338" y="74676"/>
                                                </a:cubicBezTo>
                                                <a:cubicBezTo>
                                                  <a:pt x="16764" y="74676"/>
                                                  <a:pt x="0" y="57912"/>
                                                  <a:pt x="0" y="37338"/>
                                                </a:cubicBezTo>
                                                <a:close/>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378182165" name="Shape 481"/>
                                        <wps:cNvSpPr/>
                                        <wps:spPr>
                                          <a:xfrm>
                                            <a:off x="1356360" y="104775"/>
                                            <a:ext cx="838200" cy="762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291687226" name="Shape 483"/>
                                        <wps:cNvSpPr/>
                                        <wps:spPr>
                                          <a:xfrm>
                                            <a:off x="1356360" y="257175"/>
                                            <a:ext cx="838200" cy="762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83974298" name="Shape 485"/>
                                        <wps:cNvSpPr/>
                                        <wps:spPr>
                                          <a:xfrm>
                                            <a:off x="1185422" y="1323975"/>
                                            <a:ext cx="1371600" cy="762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61445179" name="Shape 487"/>
                                        <wps:cNvSpPr/>
                                        <wps:spPr>
                                          <a:xfrm>
                                            <a:off x="975360" y="2009775"/>
                                            <a:ext cx="1371600" cy="762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787655716" name="Shape 490"/>
                                        <wps:cNvSpPr/>
                                        <wps:spPr>
                                          <a:xfrm>
                                            <a:off x="1432560" y="1971675"/>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s:wsp>
                                        <wps:cNvPr id="827857014" name="Shape 491"/>
                                        <wps:cNvSpPr/>
                                        <wps:spPr>
                                          <a:xfrm>
                                            <a:off x="1508760" y="66675"/>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s:wsp>
                                        <wps:cNvPr id="628772414" name="Shape 492"/>
                                        <wps:cNvSpPr/>
                                        <wps:spPr>
                                          <a:xfrm>
                                            <a:off x="1267053" y="2822050"/>
                                            <a:ext cx="1079907" cy="762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254957233" name="Shape 495"/>
                                        <wps:cNvSpPr/>
                                        <wps:spPr>
                                          <a:xfrm>
                                            <a:off x="1508760" y="2783950"/>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957302311" name="Text Box 4"/>
                                      <wps:cNvSpPr txBox="1"/>
                                      <wps:spPr>
                                        <a:xfrm>
                                          <a:off x="44450" y="0"/>
                                          <a:ext cx="508000" cy="260350"/>
                                        </a:xfrm>
                                        <a:prstGeom prst="rect">
                                          <a:avLst/>
                                        </a:prstGeom>
                                        <a:solidFill>
                                          <a:schemeClr val="lt1"/>
                                        </a:solidFill>
                                        <a:ln w="6350">
                                          <a:noFill/>
                                        </a:ln>
                                      </wps:spPr>
                                      <wps:txbx>
                                        <w:txbxContent>
                                          <w:p w14:paraId="28E3016B" w14:textId="77777777" w:rsidR="00AB1366" w:rsidRDefault="00AB1366" w:rsidP="00AB1366">
                                            <w:proofErr w:type="spellStart"/>
                                            <w:r>
                                              <w:t>addr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3579259" name="Text Box 5"/>
                                      <wps:cNvSpPr txBox="1"/>
                                      <wps:spPr>
                                        <a:xfrm>
                                          <a:off x="25563" y="222250"/>
                                          <a:ext cx="527050" cy="323850"/>
                                        </a:xfrm>
                                        <a:prstGeom prst="rect">
                                          <a:avLst/>
                                        </a:prstGeom>
                                        <a:solidFill>
                                          <a:schemeClr val="lt1"/>
                                        </a:solidFill>
                                        <a:ln w="6350">
                                          <a:noFill/>
                                        </a:ln>
                                      </wps:spPr>
                                      <wps:txbx>
                                        <w:txbxContent>
                                          <w:p w14:paraId="27BA3EE3" w14:textId="77777777" w:rsidR="00AB1366" w:rsidRDefault="00AB1366" w:rsidP="00AB1366">
                                            <w:proofErr w:type="spellStart"/>
                                            <w:r>
                                              <w:t>w_en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87209332" name="Text Box 63"/>
                                    <wps:cNvSpPr txBox="1"/>
                                    <wps:spPr>
                                      <a:xfrm>
                                        <a:off x="584229" y="1282700"/>
                                        <a:ext cx="552450" cy="317500"/>
                                      </a:xfrm>
                                      <a:prstGeom prst="rect">
                                        <a:avLst/>
                                      </a:prstGeom>
                                      <a:solidFill>
                                        <a:schemeClr val="lt1"/>
                                      </a:solidFill>
                                      <a:ln w="6350">
                                        <a:noFill/>
                                      </a:ln>
                                    </wps:spPr>
                                    <wps:txbx>
                                      <w:txbxContent>
                                        <w:p w14:paraId="2F0B5C37" w14:textId="77777777" w:rsidR="00AB1366" w:rsidRDefault="00AB1366" w:rsidP="00AB1366">
                                          <w:r>
                                            <w:t>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6533921" name="Text Box 64"/>
                                    <wps:cNvSpPr txBox="1"/>
                                    <wps:spPr>
                                      <a:xfrm>
                                        <a:off x="387298" y="2032000"/>
                                        <a:ext cx="749299" cy="298450"/>
                                      </a:xfrm>
                                      <a:prstGeom prst="rect">
                                        <a:avLst/>
                                      </a:prstGeom>
                                      <a:solidFill>
                                        <a:schemeClr val="lt1"/>
                                      </a:solidFill>
                                      <a:ln w="6350">
                                        <a:noFill/>
                                      </a:ln>
                                    </wps:spPr>
                                    <wps:txbx>
                                      <w:txbxContent>
                                        <w:p w14:paraId="61DD63F9" w14:textId="77777777" w:rsidR="00AB1366" w:rsidRDefault="00AB1366" w:rsidP="00AB1366">
                                          <w:r>
                                            <w:t>R/W controls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072468" name="Text Box 65"/>
                                    <wps:cNvSpPr txBox="1"/>
                                    <wps:spPr>
                                      <a:xfrm>
                                        <a:off x="319046" y="2889250"/>
                                        <a:ext cx="817771" cy="266700"/>
                                      </a:xfrm>
                                      <a:prstGeom prst="rect">
                                        <a:avLst/>
                                      </a:prstGeom>
                                      <a:solidFill>
                                        <a:schemeClr val="lt1"/>
                                      </a:solidFill>
                                      <a:ln w="6350">
                                        <a:noFill/>
                                      </a:ln>
                                    </wps:spPr>
                                    <wps:txbx>
                                      <w:txbxContent>
                                        <w:p w14:paraId="055137EE" w14:textId="77777777" w:rsidR="00AB1366" w:rsidRDefault="00AB1366" w:rsidP="00AB1366">
                                          <w:r>
                                            <w:t xml:space="preserve">function </w:t>
                                          </w:r>
                                          <w:proofErr w:type="gramStart"/>
                                          <w:r>
                                            <w:t>select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07038097" name="Text Box 67"/>
                                  <wps:cNvSpPr txBox="1"/>
                                  <wps:spPr>
                                    <a:xfrm>
                                      <a:off x="2394104" y="1104900"/>
                                      <a:ext cx="825553" cy="558800"/>
                                    </a:xfrm>
                                    <a:prstGeom prst="rect">
                                      <a:avLst/>
                                    </a:prstGeom>
                                    <a:noFill/>
                                    <a:ln w="6350">
                                      <a:noFill/>
                                    </a:ln>
                                  </wps:spPr>
                                  <wps:txbx>
                                    <w:txbxContent>
                                      <w:p w14:paraId="17DB4B3A" w14:textId="77777777" w:rsidR="00AB1366" w:rsidRDefault="00AB1366" w:rsidP="00AB1366">
                                        <w:pPr>
                                          <w:jc w:val="center"/>
                                        </w:pPr>
                                        <w:r>
                                          <w:t>16-bit 2-1 mux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19446266" name="Text Box 69"/>
                                <wps:cNvSpPr txBox="1"/>
                                <wps:spPr>
                                  <a:xfrm>
                                    <a:off x="3594100" y="1066800"/>
                                    <a:ext cx="349250" cy="291298"/>
                                  </a:xfrm>
                                  <a:prstGeom prst="rect">
                                    <a:avLst/>
                                  </a:prstGeom>
                                  <a:noFill/>
                                  <a:ln w="6350">
                                    <a:noFill/>
                                  </a:ln>
                                </wps:spPr>
                                <wps:txbx>
                                  <w:txbxContent>
                                    <w:p w14:paraId="52E1B886" w14:textId="77777777" w:rsidR="00AB1366" w:rsidRDefault="00AB1366" w:rsidP="00AB1366">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4642809" name="Text Box 69"/>
                                <wps:cNvSpPr txBox="1"/>
                                <wps:spPr>
                                  <a:xfrm>
                                    <a:off x="2590800" y="577850"/>
                                    <a:ext cx="361950" cy="273050"/>
                                  </a:xfrm>
                                  <a:prstGeom prst="rect">
                                    <a:avLst/>
                                  </a:prstGeom>
                                  <a:noFill/>
                                  <a:ln w="6350">
                                    <a:noFill/>
                                  </a:ln>
                                </wps:spPr>
                                <wps:txbx>
                                  <w:txbxContent>
                                    <w:p w14:paraId="3870DF52" w14:textId="77777777" w:rsidR="00AB1366" w:rsidRDefault="00AB1366" w:rsidP="00AB1366">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3259555" name="Text Box 69"/>
                                <wps:cNvSpPr txBox="1"/>
                                <wps:spPr>
                                  <a:xfrm>
                                    <a:off x="1701800" y="1073150"/>
                                    <a:ext cx="349250" cy="291298"/>
                                  </a:xfrm>
                                  <a:prstGeom prst="rect">
                                    <a:avLst/>
                                  </a:prstGeom>
                                  <a:noFill/>
                                  <a:ln w="6350">
                                    <a:noFill/>
                                  </a:ln>
                                </wps:spPr>
                                <wps:txbx>
                                  <w:txbxContent>
                                    <w:p w14:paraId="5D34232E" w14:textId="77777777" w:rsidR="00AB1366" w:rsidRDefault="00AB1366" w:rsidP="00AB1366">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6028199" name="Text Box 69"/>
                                <wps:cNvSpPr txBox="1"/>
                                <wps:spPr>
                                  <a:xfrm>
                                    <a:off x="2266950" y="2546350"/>
                                    <a:ext cx="349250" cy="291298"/>
                                  </a:xfrm>
                                  <a:prstGeom prst="rect">
                                    <a:avLst/>
                                  </a:prstGeom>
                                  <a:noFill/>
                                  <a:ln w="6350">
                                    <a:noFill/>
                                  </a:ln>
                                </wps:spPr>
                                <wps:txbx>
                                  <w:txbxContent>
                                    <w:p w14:paraId="3436861C" w14:textId="77777777" w:rsidR="00AB1366" w:rsidRDefault="00AB1366" w:rsidP="00AB1366">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5075456" name="Text Box 69"/>
                                <wps:cNvSpPr txBox="1"/>
                                <wps:spPr>
                                  <a:xfrm>
                                    <a:off x="2997200" y="2559050"/>
                                    <a:ext cx="349250" cy="291298"/>
                                  </a:xfrm>
                                  <a:prstGeom prst="rect">
                                    <a:avLst/>
                                  </a:prstGeom>
                                  <a:noFill/>
                                  <a:ln w="6350">
                                    <a:noFill/>
                                  </a:ln>
                                </wps:spPr>
                                <wps:txbx>
                                  <w:txbxContent>
                                    <w:p w14:paraId="2AC3B751" w14:textId="77777777" w:rsidR="00AB1366" w:rsidRDefault="00AB1366" w:rsidP="00AB1366">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512540" name="Text Box 69"/>
                                <wps:cNvSpPr txBox="1"/>
                                <wps:spPr>
                                  <a:xfrm>
                                    <a:off x="2825750" y="1568450"/>
                                    <a:ext cx="349250" cy="291298"/>
                                  </a:xfrm>
                                  <a:prstGeom prst="rect">
                                    <a:avLst/>
                                  </a:prstGeom>
                                  <a:noFill/>
                                  <a:ln w="6350">
                                    <a:noFill/>
                                  </a:ln>
                                </wps:spPr>
                                <wps:txbx>
                                  <w:txbxContent>
                                    <w:p w14:paraId="315C5B6B" w14:textId="77777777" w:rsidR="00AB1366" w:rsidRDefault="00AB1366" w:rsidP="00AB1366">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85523226" name="Text Box 70"/>
                              <wps:cNvSpPr txBox="1"/>
                              <wps:spPr>
                                <a:xfrm>
                                  <a:off x="298616" y="3098800"/>
                                  <a:ext cx="838200" cy="311150"/>
                                </a:xfrm>
                                <a:prstGeom prst="rect">
                                  <a:avLst/>
                                </a:prstGeom>
                                <a:noFill/>
                                <a:ln w="6350">
                                  <a:noFill/>
                                </a:ln>
                              </wps:spPr>
                              <wps:txbx>
                                <w:txbxContent>
                                  <w:p w14:paraId="3F2BEC2A" w14:textId="77777777" w:rsidR="00AB1366" w:rsidRDefault="00AB1366" w:rsidP="00AB1366">
                                    <w:r>
                                      <w:t>ALU flags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s:wsp>
                        <wps:cNvPr id="870028816" name="Rectangle 87"/>
                        <wps:cNvSpPr/>
                        <wps:spPr>
                          <a:xfrm>
                            <a:off x="0" y="0"/>
                            <a:ext cx="4350007" cy="369988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53816DC" id="Group 88" o:spid="_x0000_s1082" style="width:468pt;height:403.95pt;mso-position-horizontal-relative:char;mso-position-vertical-relative:line" coordsize="43500,42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">
                <v:group id="Group 73" o:spid="_x0000_s1083" style="position:absolute;left:2061;top:1162;width:39433;height:41774" coordsize="39433,41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">
                  <v:shape id="Shape 492" o:spid="_x0000_s1084" style="position:absolute;left:10795;top:31877;width:10915;height:800;rotation:180;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" path="m1295400,r76200,38100l1295400,76200r,-33401l,42799,,33274r1295400,l1295400,xe" fillcolor="black" strokecolor="black [3213]" strokeweight="0">
                    <v:stroke miterlimit="83231f" joinstyle="miter"/>
                    <v:path arrowok="t" textboxrect="0,0,1371600,76200"/>
                  </v:shape>
                  <v:group id="Group 72" o:spid="_x0000_s1085" style="position:absolute;width:39433;height:41773" coordsize="39433,41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">
                    <v:shape id="_x0000_s1086" type="#_x0000_t202" style="position:absolute;top:36363;width:39433;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" stroked="f">
                      <v:textbox inset="0,0,0,0">
                        <w:txbxContent>
                          <w:p w14:paraId="595C8DCF" w14:textId="071B9616" w:rsidR="00AB1366" w:rsidRPr="00272E7C" w:rsidRDefault="00AB1366" w:rsidP="00AB1366">
                            <w:pPr>
                              <w:pStyle w:val="Caption"/>
                              <w:rPr>
                                <w:rFonts w:ascii="Times New Roman" w:eastAsia="SimSun" w:hAnsi="Times New Roman"/>
                                <w:noProof/>
                              </w:rPr>
                            </w:pPr>
                            <w:bookmarkStart w:id="21" w:name="_Toc231576283"/>
                            <w:r>
                              <w:t xml:space="preserve">Figure </w:t>
                            </w:r>
                            <w:fldSimple w:instr=" SEQ Figure \* ARABIC ">
                              <w:r>
                                <w:rPr>
                                  <w:noProof/>
                                </w:rPr>
                                <w:t>3</w:t>
                              </w:r>
                            </w:fldSimple>
                            <w:r>
                              <w:t xml:space="preserve">: Datapath module flowchart depicting Data Memory, source mux, Register file, and ALU. Uses materials from TCES 330 slide deck. </w:t>
                            </w:r>
                            <w:r>
                              <w:rPr>
                                <w:noProof/>
                              </w:rPr>
                              <w:t>Seth Amico, 6/4/2026. University of Washington</w:t>
                            </w:r>
                            <w:bookmarkEnd w:id="21"/>
                          </w:p>
                        </w:txbxContent>
                      </v:textbox>
                    </v:shape>
                    <v:group id="Group 71" o:spid="_x0000_s1087" style="position:absolute;left:2986;width:36447;height:35433" coordorigin="2986" coordsize="36447,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">
                      <v:group id="Group 70" o:spid="_x0000_s1088" style="position:absolute;left:3190;width:36243;height:35433" coordorigin="3190" coordsize="36243,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">
                        <v:group id="Group 68" o:spid="_x0000_s1089" style="position:absolute;left:3190;width:33424;height:35433" coordorigin="3190" coordsize="33425,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">
                          <v:group id="Group 66" o:spid="_x0000_s1090" style="position:absolute;left:3190;width:33426;height:35433" coordorigin="3190" coordsize="33425,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">
                            <v:group id="Group 62" o:spid="_x0000_s1091" style="position:absolute;left:6097;width:30519;height:35433" coordorigin="255" coordsize="30518,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">
                              <v:group id="Group 829446117" o:spid="_x0000_s1092" style="position:absolute;left:2159;top:127;width:28615;height:35306" coordorigin="9753" coordsize="27844,33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">
                                <v:shape id="Shape 412" o:spid="_x0000_s1093" style="position:absolute;left:27391;top:4921;width:15;height:3571;visibility:visible;mso-wrap-style:square;v-text-anchor:top" coordsize="1524,357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" path="m,l1524,357124e" filled="f" strokecolor="black [3213]" strokeweight=".83786mm">
                                  <v:stroke miterlimit="83231f" joinstyle="miter"/>
                                  <v:path arrowok="t" textboxrect="0,0,1524,357124"/>
                                </v:shape>
                                <v:shape id="Shape 413" o:spid="_x0000_s1094" style="position:absolute;left:21786;top:3079;width:1239;height:1285;visibility:visible;mso-wrap-style:square;v-text-anchor:top" coordsize="123825,128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" path="m,128524l123825,65024,,e" filled="f" strokecolor="black [3213]" strokeweight=".30869mm">
                                  <v:stroke miterlimit="83231f" joinstyle="miter"/>
                                  <v:path arrowok="t" textboxrect="0,0,123825,128524"/>
                                </v:shape>
                                <v:shape id="Shape 414" o:spid="_x0000_s1095" style="position:absolute;left:23374;top:21541;width:1286;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" path="m,128651l128651,63500,,e" filled="f" strokecolor="black [3213]" strokeweight=".30869mm">
                                  <v:stroke miterlimit="83231f" joinstyle="miter"/>
                                  <v:path arrowok="t" textboxrect="0,0,128651,128651"/>
                                </v:shape>
                                <v:shape id="Shape 415" o:spid="_x0000_s1096" style="position:absolute;left:29328;top:6254;width:7588;height:27147;visibility:visible;mso-wrap-style:square;v-text-anchor:top" coordsize="758825,271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" path="m187325,242824l187325,,758825,r,2714625l,2714625,,2525649e" filled="f" strokecolor="black [3213]" strokeweight=".83786mm">
                                  <v:stroke miterlimit="83231f" joinstyle="miter"/>
                                  <v:path arrowok="t" textboxrect="0,0,758825,2714625"/>
                                </v:shape>
                                <v:shape id="Shape 416" o:spid="_x0000_s1097" style="position:absolute;left:21835;top:5507;width:5556;height:18606;visibility:visible;mso-wrap-style:square;v-text-anchor:top" coordsize="555625,186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" path="m273050,r,368300l,368300,,1860550r555625,e" filled="f" strokecolor="black [3213]" strokeweight=".83786mm">
                                  <v:stroke miterlimit="83231f" joinstyle="miter"/>
                                  <v:path arrowok="t" textboxrect="0,0,555625,1860550"/>
                                </v:shape>
                                <v:shape id="Shape 417" o:spid="_x0000_s1098" style="position:absolute;left:29216;top:14683;width:16;height:2493;visibility:visible;mso-wrap-style:square;v-text-anchor:top" coordsize="1651,249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" path="m,l1651,249301e" filled="f" strokecolor="black [3213]" strokeweight=".83786mm">
                                  <v:stroke miterlimit="83231f" joinstyle="miter"/>
                                  <v:path arrowok="t" textboxrect="0,0,1651,249301"/>
                                </v:shape>
                                <v:shape id="Shape 418" o:spid="_x0000_s1099" style="position:absolute;left:27391;top:23129;width:15;height:3619;visibility:visible;mso-wrap-style:square;v-text-anchor:top" coordsize="152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" path="m,l1524,361950e" filled="f" strokecolor="black [3213]" strokeweight=".83786mm">
                                  <v:stroke miterlimit="83231f" joinstyle="miter"/>
                                  <v:path arrowok="t" textboxrect="0,0,1524,361950"/>
                                </v:shape>
                                <v:shape id="Shape 419" o:spid="_x0000_s1100" style="position:absolute;left:26993;top:26304;width:794;height:1587;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" path="m,l79375,,39751,158750,,xe" fillcolor="black" strokecolor="black [3213]" strokeweight="0">
                                  <v:stroke miterlimit="83231f" joinstyle="miter"/>
                                  <v:path arrowok="t" textboxrect="0,0,79375,158750"/>
                                </v:shape>
                                <v:shape id="Shape 420" o:spid="_x0000_s1101" style="position:absolute;left:30708;top:26352;width:794;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" path="m,l79375,,39751,158750,,xe" fillcolor="black" strokecolor="black [3213]" strokeweight="0">
                                  <v:stroke miterlimit="83231f" joinstyle="miter"/>
                                  <v:path arrowok="t" textboxrect="0,0,79375,158750"/>
                                </v:shape>
                                <v:shape id="Shape 421" o:spid="_x0000_s1102" style="position:absolute;left:30852;top:8191;width:793;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" path="m,l79375,,39624,158750,,xe" fillcolor="black" strokecolor="black [3213]" strokeweight="0">
                                  <v:stroke miterlimit="83231f" joinstyle="miter"/>
                                  <v:path arrowok="t" textboxrect="0,0,79375,158750"/>
                                </v:shape>
                                <v:shape id="Shape 422" o:spid="_x0000_s1103" style="position:absolute;left:28820;top:16827;width:793;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" path="m,l79375,,39624,158750,,xe" fillcolor="black" strokecolor="black [3213]" strokeweight="0">
                                  <v:stroke miterlimit="83231f" joinstyle="miter"/>
                                  <v:path arrowok="t" textboxrect="0,0,79375,158750"/>
                                </v:shape>
                                <v:shape id="Shape 423" o:spid="_x0000_s1104" style="position:absolute;left:26993;top:8191;width:794;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" path="m,l79375,,39751,158750,,xe" fillcolor="black" strokecolor="black [3213]" strokeweight="0">
                                  <v:stroke miterlimit="83231f" joinstyle="miter"/>
                                  <v:path arrowok="t" textboxrect="0,0,79375,158750"/>
                                </v:shape>
                                <v:shape id="Shape 424" o:spid="_x0000_s1105" style="position:absolute;left:24168;top:4921;width:793;height:1587;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" path="m39751,l79375,158750,,158750,39751,xe" fillcolor="black" strokecolor="black [3213]" strokeweight="0">
                                  <v:stroke miterlimit="83231f" joinstyle="miter"/>
                                  <v:path arrowok="t" textboxrect="0,0,79375,158750"/>
                                </v:shape>
                                <v:shape id="Shape 425" o:spid="_x0000_s1106" style="position:absolute;left:31106;top:23129;width:15;height:3619;visibility:visible;mso-wrap-style:square;v-text-anchor:top" coordsize="152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" path="m,l1524,361950e" filled="f" strokecolor="black [3213]" strokeweight=".83786mm">
                                  <v:stroke miterlimit="83231f" joinstyle="miter"/>
                                  <v:path arrowok="t" textboxrect="0,0,1524,361950"/>
                                </v:shape>
                                <v:shape id="Shape 426" o:spid="_x0000_s1107" style="position:absolute;left:26692;top:24716;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" path="m,128651l133350,,,128651xe" strokecolor="black [3213]" strokeweight="0">
                                  <v:stroke miterlimit="83231f" joinstyle="miter"/>
                                  <v:path arrowok="t" textboxrect="0,0,133350,128651"/>
                                </v:shape>
                                <v:shape id="Shape 427" o:spid="_x0000_s1108" style="position:absolute;left:26692;top:24716;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" path="m133350,l,128651e" filled="f" strokecolor="black [3213]" strokeweight=".30869mm">
                                  <v:stroke miterlimit="83231f" joinstyle="miter"/>
                                  <v:path arrowok="t" textboxrect="0,0,133350,128651"/>
                                </v:shape>
                                <v:shape id="Shape 428" o:spid="_x0000_s1109" style="position:absolute;left:30407;top:24716;width:1349;height:1287;visibility:visible;mso-wrap-style:square;v-text-anchor:top" coordsize="134874,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" path="m,128651l134874,,,128651xe" strokecolor="black [3213]" strokeweight="0">
                                  <v:stroke miterlimit="83231f" joinstyle="miter"/>
                                  <v:path arrowok="t" textboxrect="0,0,134874,128651"/>
                                </v:shape>
                                <v:shape id="Shape 429" o:spid="_x0000_s1110" style="position:absolute;left:30407;top:24716;width:1349;height:1287;visibility:visible;mso-wrap-style:square;v-text-anchor:top" coordsize="134874,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" path="m134874,l,128651e" filled="f" strokecolor="black [3213]" strokeweight=".30869mm">
                                  <v:stroke miterlimit="83231f" joinstyle="miter"/>
                                  <v:path arrowok="t" textboxrect="0,0,134874,128651"/>
                                </v:shape>
                                <v:shape id="Shape 430" o:spid="_x0000_s1111" style="position:absolute;left:36264;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" path="m,128651l133350,,,128651xe" strokecolor="black [3213]" strokeweight="0">
                                  <v:stroke miterlimit="83231f" joinstyle="miter"/>
                                  <v:path arrowok="t" textboxrect="0,0,133350,128651"/>
                                </v:shape>
                                <v:shape id="Shape 431" o:spid="_x0000_s1112" style="position:absolute;left:36264;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" path="m133350,l,128651e" filled="f" strokecolor="black [3213]" strokeweight=".30869mm">
                                  <v:stroke miterlimit="83231f" joinstyle="miter"/>
                                  <v:path arrowok="t" textboxrect="0,0,133350,128651"/>
                                </v:shape>
                                <v:shape id="Shape 432" o:spid="_x0000_s1113" style="position:absolute;left:21183;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" path="m,128651l133350,,,128651xe" strokecolor="black [3213]" strokeweight="0">
                                  <v:stroke miterlimit="83231f" joinstyle="miter"/>
                                  <v:path arrowok="t" textboxrect="0,0,133350,128651"/>
                                </v:shape>
                                <v:shape id="Shape 433" o:spid="_x0000_s1114" style="position:absolute;left:21183;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" path="m133350,l,128651e" filled="f" strokecolor="black [3213]" strokeweight=".30869mm">
                                  <v:stroke miterlimit="83231f" joinstyle="miter"/>
                                  <v:path arrowok="t" textboxrect="0,0,133350,128651"/>
                                </v:shape>
                                <v:shape id="Shape 434" o:spid="_x0000_s1115" style="position:absolute;left:28581;top:15032;width:1286;height:1351;visibility:visible;mso-wrap-style:square;v-text-anchor:top" coordsize="128651,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" path="m,135001l128651,,,135001xe" strokecolor="black [3213]" strokeweight="0">
                                  <v:stroke miterlimit="83231f" joinstyle="miter"/>
                                  <v:path arrowok="t" textboxrect="0,0,128651,135001"/>
                                </v:shape>
                                <v:shape id="Shape 435" o:spid="_x0000_s1116" style="position:absolute;left:28581;top:15032;width:1286;height:1351;visibility:visible;mso-wrap-style:square;v-text-anchor:top" coordsize="128651,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" path="m128651,l,135001e" filled="f" strokecolor="black [3213]" strokeweight=".30869mm">
                                  <v:stroke miterlimit="83231f" joinstyle="miter"/>
                                  <v:path arrowok="t" textboxrect="0,0,128651,135001"/>
                                </v:shape>
                                <v:shape id="Shape 436" o:spid="_x0000_s1117" style="position:absolute;left:26739;top:6015;width:1287;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" path="m,128651l128651,,,128651xe" strokecolor="black [3213]" strokeweight="0">
                                  <v:stroke miterlimit="83231f" joinstyle="miter"/>
                                  <v:path arrowok="t" textboxrect="0,0,128651,128651"/>
                                </v:shape>
                                <v:shape id="Shape 437" o:spid="_x0000_s1118" style="position:absolute;left:26739;top:6015;width:1287;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" path="m128651,l,128651e" filled="f" strokecolor="black [3213]" strokeweight=".30869mm">
                                  <v:stroke miterlimit="83231f" joinstyle="miter"/>
                                  <v:path arrowok="t" textboxrect="0,0,128651,128651"/>
                                </v:shape>
                                <v:shape id="Shape 438" o:spid="_x0000_s1119" style="position:absolute;left:21786;width:15130;height:4921;visibility:visible;mso-wrap-style:square;v-text-anchor:top" coordsize="1512951,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" path="m,492125r1512951,l1512951,,,,,492125xe" filled="f" strokecolor="#0070c0" strokeweight="1.25pt">
                                  <v:stroke miterlimit="83231f" joinstyle="miter"/>
                                  <v:path arrowok="t" textboxrect="0,0,1512951,492125"/>
                                </v:shape>
                                <v:rect id="Rectangle 539383110" o:spid="_x0000_s1120" style="position:absolute;left:23353;top:1381;width:12911;height:3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" filled="f" stroked="f">
                                  <v:textbox inset="0,0,0,0">
                                    <w:txbxContent>
                                      <w:p w14:paraId="4EB928E6" w14:textId="77777777" w:rsidR="00AB1366" w:rsidRPr="008645B2" w:rsidRDefault="00AB1366" w:rsidP="00AB1366">
                                        <w:pPr>
                                          <w:rPr>
                                            <w:rFonts w:ascii="Times New Roman" w:eastAsia="Times New Roman" w:hAnsi="Times New Roman"/>
                                            <w:sz w:val="28"/>
                                          </w:rPr>
                                        </w:pPr>
                                        <w:r w:rsidRPr="008645B2">
                                          <w:rPr>
                                            <w:rFonts w:ascii="Times New Roman" w:eastAsia="Times New Roman" w:hAnsi="Times New Roman"/>
                                            <w:sz w:val="28"/>
                                          </w:rPr>
                                          <w:t>Data Memory</w:t>
                                        </w:r>
                                        <w:r>
                                          <w:rPr>
                                            <w:rFonts w:ascii="Times New Roman" w:eastAsia="Times New Roman" w:hAnsi="Times New Roman"/>
                                            <w:sz w:val="28"/>
                                          </w:rPr>
                                          <w:t xml:space="preserve"> (RAM)</w:t>
                                        </w:r>
                                        <w:r w:rsidRPr="008645B2">
                                          <w:rPr>
                                            <w:rFonts w:ascii="Times New Roman" w:eastAsia="Times New Roman" w:hAnsi="Times New Roman"/>
                                            <w:sz w:val="28"/>
                                          </w:rPr>
                                          <w:t xml:space="preserve"> </w:t>
                                        </w:r>
                                      </w:p>
                                    </w:txbxContent>
                                  </v:textbox>
                                </v:rect>
                                <v:shape id="Shape 441" o:spid="_x0000_s1121" style="position:absolute;left:25596;top:9826;width:7493;height:4810;visibility:visible;mso-wrap-style:square;v-text-anchor:top" coordsize="749300,48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" path="m,481013r749300,l749300,,,,,481013xe" filled="f" strokecolor="#0070c0" strokeweight="1.25pt">
                                  <v:stroke miterlimit="83231f" joinstyle="miter"/>
                                  <v:path arrowok="t" textboxrect="0,0,749300,481013"/>
                                </v:shape>
                                <v:shape id="Shape 448" o:spid="_x0000_s1122" style="position:absolute;left:23374;top:18509;width:12001;height:4715;visibility:visible;mso-wrap-style:square;v-text-anchor:top" coordsize="1200150,47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" path="m,471488r1200150,l1200150,,,,,471488xe" filled="f" strokecolor="#0070c0" strokeweight="1.25pt">
                                  <v:stroke miterlimit="83231f" joinstyle="miter"/>
                                  <v:path arrowok="t" textboxrect="0,0,1200150,471488"/>
                                </v:shape>
                                <v:rect id="Rectangle 1925666239" o:spid="_x0000_s1123" style="position:absolute;left:24769;top:19716;width:10444;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" filled="f" stroked="f">
                                  <v:textbox inset="0,0,0,0">
                                    <w:txbxContent>
                                      <w:p w14:paraId="3062CC35" w14:textId="77777777" w:rsidR="00AB1366" w:rsidRDefault="00AB1366" w:rsidP="00AB1366">
                                        <w:r>
                                          <w:rPr>
                                            <w:rFonts w:ascii="Times New Roman" w:eastAsia="Times New Roman" w:hAnsi="Times New Roman"/>
                                            <w:sz w:val="28"/>
                                          </w:rPr>
                                          <w:t>Register File</w:t>
                                        </w:r>
                                      </w:p>
                                    </w:txbxContent>
                                  </v:textbox>
                                </v:rect>
                                <v:shape id="Shape 450" o:spid="_x0000_s1124" style="position:absolute;left:23374;top:27986;width:12001;height:3525;visibility:visible;mso-wrap-style:square;v-text-anchor:top" coordsize="120015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" path="m,352425r1200150,l1200150,,,,,352425xe" filled="f" strokecolor="#0070c0" strokeweight="1.25pt">
                                  <v:stroke miterlimit="83231f" joinstyle="miter"/>
                                  <v:path arrowok="t" textboxrect="0,0,1200150,352425"/>
                                </v:shape>
                                <v:rect id="Rectangle 975312385" o:spid="_x0000_s1125" style="position:absolute;left:23025;top:28234;width:13038;height:3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" filled="f" stroked="f">
                                  <v:textbox inset="0,0,0,0">
                                    <w:txbxContent>
                                      <w:p w14:paraId="5940E020" w14:textId="77777777" w:rsidR="00AB1366" w:rsidRDefault="00AB1366" w:rsidP="00AB1366">
                                        <w:pPr>
                                          <w:jc w:val="center"/>
                                        </w:pPr>
                                        <w:r>
                                          <w:t>Arithmetic Logic Unit</w:t>
                                        </w:r>
                                      </w:p>
                                    </w:txbxContent>
                                  </v:textbox>
                                </v:rect>
                                <v:shape id="Shape 452" o:spid="_x0000_s1126" style="position:absolute;left:26993;top:23764;width:747;height:747;visibility:visible;mso-wrap-style:square;v-text-anchor:top" coordsize="7467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" path="m37338,c57912,,74676,16764,74676,37338v,20574,-16764,37338,-37338,37338c16764,74676,,57912,,37338,,16764,16764,,37338,xe" fillcolor="black" strokecolor="black [3213]" strokeweight="0">
                                  <v:stroke miterlimit="83231f" joinstyle="miter"/>
                                  <v:path arrowok="t" textboxrect="0,0,74676,74676"/>
                                </v:shape>
                                <v:shape id="Shape 453" o:spid="_x0000_s1127" style="position:absolute;left:26993;top:23764;width:747;height:747;visibility:visible;mso-wrap-style:square;v-text-anchor:top" coordsize="7467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" path="m,37338c,16764,16764,,37338,,57912,,74676,16764,74676,37338v,20574,-16764,37338,-37338,37338c16764,74676,,57912,,37338xe" filled="f" strokecolor="black [3213]" strokeweight=".30869mm">
                                  <v:stroke miterlimit="83231f" joinstyle="miter"/>
                                  <v:path arrowok="t" textboxrect="0,0,74676,74676"/>
                                </v:shape>
                                <v:shape id="Shape 481" o:spid="_x0000_s1128" style="position:absolute;left:13563;top:1047;width:8382;height:762;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" path="m762000,r76200,38100l762000,76200r,-33401l,42799,,33274r762000,l762000,xe" fillcolor="black" strokecolor="black [3213]" strokeweight="0">
                                  <v:stroke miterlimit="83231f" joinstyle="miter"/>
                                  <v:path arrowok="t" textboxrect="0,0,838200,76200"/>
                                </v:shape>
                                <v:shape id="Shape 483" o:spid="_x0000_s1129" style="position:absolute;left:13563;top:2571;width:8382;height:762;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" path="m762000,r76200,38100l762000,76200r,-33401l,42799,,33274r762000,l762000,xe" fillcolor="black" strokecolor="black [3213]" strokeweight="0">
                                  <v:stroke miterlimit="83231f" joinstyle="miter"/>
                                  <v:path arrowok="t" textboxrect="0,0,838200,76200"/>
                                </v:shape>
                                <v:shape id="Shape 485" o:spid="_x0000_s1130" style="position:absolute;left:11854;top:13239;width:13716;height:762;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" path="m1295400,r76200,38100l1295400,76200r,-33401l,42799,,33274r1295400,l1295400,xe" fillcolor="black" strokecolor="black [3213]" strokeweight="0">
                                  <v:stroke miterlimit="83231f" joinstyle="miter"/>
                                  <v:path arrowok="t" textboxrect="0,0,1371600,76200"/>
                                </v:shape>
                                <v:shape id="Shape 487" o:spid="_x0000_s1131" style="position:absolute;left:9753;top:20097;width:13716;height:762;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" path="m1295400,r76200,38100l1295400,76200r,-33401l,42799,,33274r1295400,l1295400,xe" fillcolor="black" strokecolor="black [3213]" strokeweight="0">
                                  <v:stroke miterlimit="83231f" joinstyle="miter"/>
                                  <v:path arrowok="t" textboxrect="0,0,1371600,76200"/>
                                </v:shape>
                                <v:shape id="Shape 490" o:spid="_x0000_s1132" style="position:absolute;left:14325;top:1971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" path="m,l152400,152400e" filled="f" strokecolor="black [3213]">
                                  <v:path arrowok="t" textboxrect="0,0,152400,152400"/>
                                </v:shape>
                                <v:shape id="Shape 491" o:spid="_x0000_s1133" style="position:absolute;left:15087;top:66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" path="m,l152400,152400e" filled="f" strokecolor="black [3213]">
                                  <v:path arrowok="t" textboxrect="0,0,152400,152400"/>
                                </v:shape>
                                <v:shape id="Shape 492" o:spid="_x0000_s1134" style="position:absolute;left:12670;top:28220;width:10799;height:762;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" path="m1295400,r76200,38100l1295400,76200r,-33401l,42799,,33274r1295400,l1295400,xe" fillcolor="black" strokecolor="black [3213]" strokeweight="0">
                                  <v:stroke miterlimit="83231f" joinstyle="miter"/>
                                  <v:path arrowok="t" textboxrect="0,0,1371600,76200"/>
                                </v:shape>
                                <v:shape id="Shape 495" o:spid="_x0000_s1135" style="position:absolute;left:15087;top:27839;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" path="m,l152400,152400e" filled="f" strokecolor="black [3213]">
                                  <v:path arrowok="t" textboxrect="0,0,152400,152400"/>
                                </v:shape>
                              </v:group>
                              <v:shape id="Text Box 4" o:spid="_x0000_s1136" type="#_x0000_t202" style="position:absolute;left:444;width:508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" fillcolor="white [3201]" stroked="f" strokeweight=".5pt">
                                <v:textbox>
                                  <w:txbxContent>
                                    <w:p w14:paraId="28E3016B" w14:textId="77777777" w:rsidR="00AB1366" w:rsidRDefault="00AB1366" w:rsidP="00AB1366">
                                      <w:proofErr w:type="spellStart"/>
                                      <w:r>
                                        <w:t>addr</w:t>
                                      </w:r>
                                      <w:proofErr w:type="spellEnd"/>
                                    </w:p>
                                  </w:txbxContent>
                                </v:textbox>
                              </v:shape>
                              <v:shape id="Text Box 5" o:spid="_x0000_s1137" type="#_x0000_t202" style="position:absolute;left:255;top:2222;width:5271;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" fillcolor="white [3201]" stroked="f" strokeweight=".5pt">
                                <v:textbox>
                                  <w:txbxContent>
                                    <w:p w14:paraId="27BA3EE3" w14:textId="77777777" w:rsidR="00AB1366" w:rsidRDefault="00AB1366" w:rsidP="00AB1366">
                                      <w:proofErr w:type="spellStart"/>
                                      <w:r>
                                        <w:t>w_en</w:t>
                                      </w:r>
                                      <w:proofErr w:type="spellEnd"/>
                                    </w:p>
                                  </w:txbxContent>
                                </v:textbox>
                              </v:shape>
                            </v:group>
                            <v:shape id="Text Box 63" o:spid="_x0000_s1138" type="#_x0000_t202" style="position:absolute;left:5842;top:12827;width:5524;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" fillcolor="white [3201]" stroked="f" strokeweight=".5pt">
                              <v:textbox>
                                <w:txbxContent>
                                  <w:p w14:paraId="2F0B5C37" w14:textId="77777777" w:rsidR="00AB1366" w:rsidRDefault="00AB1366" w:rsidP="00AB1366">
                                    <w:r>
                                      <w:t>select</w:t>
                                    </w:r>
                                  </w:p>
                                </w:txbxContent>
                              </v:textbox>
                            </v:shape>
                            <v:shape id="Text Box 64" o:spid="_x0000_s1139" type="#_x0000_t202" style="position:absolute;left:3872;top:20320;width:749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" fillcolor="white [3201]" stroked="f" strokeweight=".5pt">
                              <v:textbox>
                                <w:txbxContent>
                                  <w:p w14:paraId="61DD63F9" w14:textId="77777777" w:rsidR="00AB1366" w:rsidRDefault="00AB1366" w:rsidP="00AB1366">
                                    <w:r>
                                      <w:t>R/W controls</w:t>
                                    </w:r>
                                  </w:p>
                                </w:txbxContent>
                              </v:textbox>
                            </v:shape>
                            <v:shape id="Text Box 65" o:spid="_x0000_s1140" type="#_x0000_t202" style="position:absolute;left:3190;top:28892;width:817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" fillcolor="white [3201]" stroked="f" strokeweight=".5pt">
                              <v:textbox>
                                <w:txbxContent>
                                  <w:p w14:paraId="055137EE" w14:textId="77777777" w:rsidR="00AB1366" w:rsidRDefault="00AB1366" w:rsidP="00AB1366">
                                    <w:r>
                                      <w:t xml:space="preserve">function </w:t>
                                    </w:r>
                                    <w:proofErr w:type="gramStart"/>
                                    <w:r>
                                      <w:t>select</w:t>
                                    </w:r>
                                    <w:proofErr w:type="gramEnd"/>
                                  </w:p>
                                </w:txbxContent>
                              </v:textbox>
                            </v:shape>
                          </v:group>
                          <v:shape id="Text Box 67" o:spid="_x0000_s1141" type="#_x0000_t202" style="position:absolute;left:23941;top:11049;width:8255;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" filled="f" stroked="f" strokeweight=".5pt">
                            <v:textbox>
                              <w:txbxContent>
                                <w:p w14:paraId="17DB4B3A" w14:textId="77777777" w:rsidR="00AB1366" w:rsidRDefault="00AB1366" w:rsidP="00AB1366">
                                  <w:pPr>
                                    <w:jc w:val="center"/>
                                  </w:pPr>
                                  <w:r>
                                    <w:t>16-bit 2-1 mux</w:t>
                                  </w:r>
                                </w:p>
                              </w:txbxContent>
                            </v:textbox>
                          </v:shape>
                        </v:group>
                        <v:shape id="Text Box 69" o:spid="_x0000_s1142" type="#_x0000_t202" style="position:absolute;left:35941;top:10668;width:3492;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" filled="f" stroked="f" strokeweight=".5pt">
                          <v:textbox>
                            <w:txbxContent>
                              <w:p w14:paraId="52E1B886" w14:textId="77777777" w:rsidR="00AB1366" w:rsidRDefault="00AB1366" w:rsidP="00AB1366">
                                <w:r>
                                  <w:t>16</w:t>
                                </w:r>
                              </w:p>
                            </w:txbxContent>
                          </v:textbox>
                        </v:shape>
                        <v:shape id="Text Box 69" o:spid="_x0000_s1143" type="#_x0000_t202" style="position:absolute;left:25908;top:5778;width:361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" filled="f" stroked="f" strokeweight=".5pt">
                          <v:textbox>
                            <w:txbxContent>
                              <w:p w14:paraId="3870DF52" w14:textId="77777777" w:rsidR="00AB1366" w:rsidRDefault="00AB1366" w:rsidP="00AB1366">
                                <w:r>
                                  <w:t>16</w:t>
                                </w:r>
                              </w:p>
                            </w:txbxContent>
                          </v:textbox>
                        </v:shape>
                        <v:shape id="Text Box 69" o:spid="_x0000_s1144" type="#_x0000_t202" style="position:absolute;left:17018;top:10731;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" filled="f" stroked="f" strokeweight=".5pt">
                          <v:textbox>
                            <w:txbxContent>
                              <w:p w14:paraId="5D34232E" w14:textId="77777777" w:rsidR="00AB1366" w:rsidRDefault="00AB1366" w:rsidP="00AB1366">
                                <w:r>
                                  <w:t>16</w:t>
                                </w:r>
                              </w:p>
                            </w:txbxContent>
                          </v:textbox>
                        </v:shape>
                        <v:shape id="Text Box 69" o:spid="_x0000_s1145" type="#_x0000_t202" style="position:absolute;left:22669;top:25463;width:3493;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" filled="f" stroked="f" strokeweight=".5pt">
                          <v:textbox>
                            <w:txbxContent>
                              <w:p w14:paraId="3436861C" w14:textId="77777777" w:rsidR="00AB1366" w:rsidRDefault="00AB1366" w:rsidP="00AB1366">
                                <w:r>
                                  <w:t>16</w:t>
                                </w:r>
                              </w:p>
                            </w:txbxContent>
                          </v:textbox>
                        </v:shape>
                        <v:shape id="Text Box 69" o:spid="_x0000_s1146" type="#_x0000_t202" style="position:absolute;left:29972;top:25590;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" filled="f" stroked="f" strokeweight=".5pt">
                          <v:textbox>
                            <w:txbxContent>
                              <w:p w14:paraId="2AC3B751" w14:textId="77777777" w:rsidR="00AB1366" w:rsidRDefault="00AB1366" w:rsidP="00AB1366">
                                <w:r>
                                  <w:t>16</w:t>
                                </w:r>
                              </w:p>
                            </w:txbxContent>
                          </v:textbox>
                        </v:shape>
                        <v:shape id="Text Box 69" o:spid="_x0000_s1147" type="#_x0000_t202" style="position:absolute;left:28257;top:15684;width:3493;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" filled="f" stroked="f" strokeweight=".5pt">
                          <v:textbox>
                            <w:txbxContent>
                              <w:p w14:paraId="315C5B6B" w14:textId="77777777" w:rsidR="00AB1366" w:rsidRDefault="00AB1366" w:rsidP="00AB1366">
                                <w:r>
                                  <w:t>16</w:t>
                                </w:r>
                              </w:p>
                            </w:txbxContent>
                          </v:textbox>
                        </v:shape>
                      </v:group>
                      <v:shape id="Text Box 70" o:spid="_x0000_s1148" type="#_x0000_t202" style="position:absolute;left:2986;top:30988;width:8382;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" filled="f" stroked="f" strokeweight=".5pt">
                        <v:textbox>
                          <w:txbxContent>
                            <w:p w14:paraId="3F2BEC2A" w14:textId="77777777" w:rsidR="00AB1366" w:rsidRDefault="00AB1366" w:rsidP="00AB1366">
                              <w:r>
                                <w:t>ALU flags</w:t>
                              </w:r>
                            </w:p>
                          </w:txbxContent>
                        </v:textbox>
                      </v:shape>
                    </v:group>
                  </v:group>
                </v:group>
                <v:rect id="Rectangle 87" o:spid="_x0000_s1149" style="position:absolute;width:43500;height:369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" filled="f" strokecolor="#202020 [484]" strokeweight="1pt"/>
                <w10:anchorlock/>
              </v:group>
            </w:pict>
          </mc:Fallback>
        </mc:AlternateContent>
      </w:r>
    </w:p>
    <w:p w14:paraId="64377112" w14:textId="2CF79EBE" w:rsidR="000923C0" w:rsidRDefault="000923C0" w:rsidP="002E75DD">
      <w:pPr>
        <w:pStyle w:val="Heading2"/>
      </w:pPr>
      <w:bookmarkStart w:id="22" w:name="_Toc231576270"/>
      <w:bookmarkStart w:id="23" w:name="_Toc231586923"/>
      <w:r>
        <w:t>2.</w:t>
      </w:r>
      <w:r w:rsidR="00E97D28">
        <w:t>3</w:t>
      </w:r>
      <w:r>
        <w:t xml:space="preserve"> Processor.sv</w:t>
      </w:r>
      <w:bookmarkEnd w:id="22"/>
      <w:bookmarkEnd w:id="23"/>
    </w:p>
    <w:p w14:paraId="56C70A9F" w14:textId="1AA04FA3" w:rsidR="000923C0" w:rsidRDefault="2444AB08" w:rsidP="00384E5B">
      <w:pPr>
        <w:spacing w:line="480" w:lineRule="auto"/>
        <w:ind w:firstLine="720"/>
        <w:rPr>
          <w:rFonts w:ascii="Times New Roman" w:eastAsia="SimSun" w:hAnsi="Times New Roman"/>
        </w:rPr>
      </w:pPr>
      <w:bookmarkStart w:id="24" w:name="_Hlk42606986"/>
      <w:r w:rsidRPr="7AA33EA0">
        <w:rPr>
          <w:rFonts w:ascii="Times New Roman" w:eastAsia="SimSun" w:hAnsi="Times New Roman"/>
        </w:rPr>
        <w:t xml:space="preserve">The </w:t>
      </w:r>
      <w:r w:rsidRPr="70889E27">
        <w:rPr>
          <w:rFonts w:ascii="Times New Roman" w:eastAsia="SimSun" w:hAnsi="Times New Roman"/>
        </w:rPr>
        <w:t xml:space="preserve">Processor module </w:t>
      </w:r>
      <w:r w:rsidRPr="70FB9714">
        <w:rPr>
          <w:rFonts w:ascii="Times New Roman" w:eastAsia="SimSun" w:hAnsi="Times New Roman"/>
        </w:rPr>
        <w:t xml:space="preserve">connects the Controller </w:t>
      </w:r>
      <w:r w:rsidRPr="426EC020">
        <w:rPr>
          <w:rFonts w:ascii="Times New Roman" w:eastAsia="SimSun" w:hAnsi="Times New Roman"/>
        </w:rPr>
        <w:t xml:space="preserve">and </w:t>
      </w:r>
      <w:r w:rsidRPr="41C8FF28">
        <w:rPr>
          <w:rFonts w:ascii="Times New Roman" w:eastAsia="SimSun" w:hAnsi="Times New Roman"/>
        </w:rPr>
        <w:t xml:space="preserve">Datapath into one </w:t>
      </w:r>
      <w:r w:rsidRPr="0ADA9F77">
        <w:rPr>
          <w:rFonts w:ascii="Times New Roman" w:eastAsia="SimSun" w:hAnsi="Times New Roman"/>
        </w:rPr>
        <w:t>complete</w:t>
      </w:r>
      <w:r w:rsidRPr="41C8FF28">
        <w:rPr>
          <w:rFonts w:ascii="Times New Roman" w:eastAsia="SimSun" w:hAnsi="Times New Roman"/>
        </w:rPr>
        <w:t xml:space="preserve"> processor. </w:t>
      </w:r>
      <w:bookmarkEnd w:id="24"/>
      <w:r w:rsidR="75F82C65" w:rsidRPr="14D6A467">
        <w:rPr>
          <w:rFonts w:ascii="Times New Roman" w:eastAsia="SimSun" w:hAnsi="Times New Roman"/>
        </w:rPr>
        <w:t xml:space="preserve">Internal wires carry the Controller outputs into the </w:t>
      </w:r>
      <w:r w:rsidR="75F82C65" w:rsidRPr="28DD9544">
        <w:rPr>
          <w:rFonts w:ascii="Times New Roman" w:eastAsia="SimSun" w:hAnsi="Times New Roman"/>
        </w:rPr>
        <w:t xml:space="preserve">Datapath, including </w:t>
      </w:r>
      <w:r w:rsidR="75F82C65" w:rsidRPr="35B1FA96">
        <w:rPr>
          <w:rFonts w:ascii="Times New Roman" w:eastAsia="SimSun" w:hAnsi="Times New Roman"/>
        </w:rPr>
        <w:t xml:space="preserve">the RAM address, RAM write enable, </w:t>
      </w:r>
      <w:r w:rsidR="75F82C65" w:rsidRPr="2A870C15">
        <w:rPr>
          <w:rFonts w:ascii="Times New Roman" w:eastAsia="SimSun" w:hAnsi="Times New Roman"/>
        </w:rPr>
        <w:t>R</w:t>
      </w:r>
      <w:r w:rsidR="405B217D" w:rsidRPr="2A870C15">
        <w:rPr>
          <w:rFonts w:ascii="Times New Roman" w:eastAsia="SimSun" w:hAnsi="Times New Roman"/>
        </w:rPr>
        <w:t>e</w:t>
      </w:r>
      <w:r w:rsidR="75F82C65" w:rsidRPr="2A870C15">
        <w:rPr>
          <w:rFonts w:ascii="Times New Roman" w:eastAsia="SimSun" w:hAnsi="Times New Roman"/>
        </w:rPr>
        <w:t>gister</w:t>
      </w:r>
      <w:r w:rsidR="75F82C65" w:rsidRPr="14466629">
        <w:rPr>
          <w:rFonts w:ascii="Times New Roman" w:eastAsia="SimSun" w:hAnsi="Times New Roman"/>
        </w:rPr>
        <w:t xml:space="preserve"> File controls, mux select, and ALU function select.</w:t>
      </w:r>
      <w:r w:rsidR="000923C0" w:rsidRPr="14D6A467">
        <w:rPr>
          <w:rFonts w:ascii="Times New Roman" w:eastAsia="SimSun" w:hAnsi="Times New Roman"/>
        </w:rPr>
        <w:t xml:space="preserve">  </w:t>
      </w:r>
      <w:r w:rsidR="00326AFE">
        <w:rPr>
          <w:rFonts w:ascii="Times New Roman" w:eastAsia="SimSun" w:hAnsi="Times New Roman"/>
        </w:rPr>
        <w:t>The design was extended with ALU flag signals for optional conditional jump support, allowing the FSM to make conditional decisions when those instructions are tested.</w:t>
      </w:r>
    </w:p>
    <w:p w14:paraId="521BBC45" w14:textId="5F3677EF" w:rsidR="000923C0" w:rsidRDefault="780AF2E8" w:rsidP="00384E5B">
      <w:pPr>
        <w:spacing w:line="480" w:lineRule="auto"/>
        <w:ind w:firstLine="720"/>
        <w:rPr>
          <w:rFonts w:ascii="Times New Roman" w:eastAsia="SimSun" w:hAnsi="Times New Roman"/>
        </w:rPr>
      </w:pPr>
      <w:r w:rsidRPr="5C58433D">
        <w:rPr>
          <w:rFonts w:ascii="Times New Roman" w:eastAsia="SimSun" w:hAnsi="Times New Roman"/>
        </w:rPr>
        <w:t xml:space="preserve">The Processor module also exposes key internal signals for simulation and board testing.  </w:t>
      </w:r>
      <w:r w:rsidRPr="6BE000AA">
        <w:rPr>
          <w:rFonts w:ascii="Times New Roman" w:eastAsia="SimSun" w:hAnsi="Times New Roman"/>
        </w:rPr>
        <w:t xml:space="preserve">These include the PC, IR, ALU inputs, ALU outputs, current FSM state, and next FSM </w:t>
      </w:r>
      <w:r w:rsidRPr="023449A3">
        <w:rPr>
          <w:rFonts w:ascii="Times New Roman" w:eastAsia="SimSun" w:hAnsi="Times New Roman"/>
        </w:rPr>
        <w:t xml:space="preserve">state. </w:t>
      </w:r>
      <w:r w:rsidRPr="023449A3">
        <w:rPr>
          <w:rFonts w:ascii="Times New Roman" w:eastAsia="SimSun" w:hAnsi="Times New Roman"/>
        </w:rPr>
        <w:lastRenderedPageBreak/>
        <w:t>These outputs made it easier to verify the processor in ModelSim and displa</w:t>
      </w:r>
      <w:r w:rsidR="023185C7" w:rsidRPr="023449A3">
        <w:rPr>
          <w:rFonts w:ascii="Times New Roman" w:eastAsia="SimSun" w:hAnsi="Times New Roman"/>
        </w:rPr>
        <w:t xml:space="preserve">y selected values on the DE10 board.  </w:t>
      </w:r>
      <w:r w:rsidR="023185C7" w:rsidRPr="0E192617">
        <w:rPr>
          <w:rFonts w:ascii="Times New Roman" w:eastAsia="SimSun" w:hAnsi="Times New Roman"/>
        </w:rPr>
        <w:t>Figure 4 shows the combined Controller and Datapath layout.</w:t>
      </w:r>
      <w:r w:rsidR="000923C0" w:rsidRPr="0E192617">
        <w:rPr>
          <w:rFonts w:ascii="Times New Roman" w:eastAsia="SimSun" w:hAnsi="Times New Roman"/>
        </w:rPr>
        <w:t xml:space="preserve">       </w:t>
      </w:r>
    </w:p>
    <w:p w14:paraId="5EA4BC9B" w14:textId="08AC457F" w:rsidR="000923C0" w:rsidRDefault="000923C0" w:rsidP="005D00E0">
      <w:pPr>
        <w:spacing w:line="360" w:lineRule="auto"/>
        <w:rPr>
          <w:rFonts w:ascii="Times New Roman" w:eastAsia="SimSun" w:hAnsi="Times New Roman"/>
        </w:rPr>
      </w:pPr>
    </w:p>
    <w:p w14:paraId="5C31AE25" w14:textId="1A039CE0" w:rsidR="00EC593F" w:rsidRDefault="004A284A" w:rsidP="005D00E0">
      <w:pPr>
        <w:spacing w:line="360" w:lineRule="auto"/>
        <w:rPr>
          <w:rFonts w:ascii="Times New Roman" w:eastAsia="SimSun" w:hAnsi="Times New Roman"/>
        </w:rPr>
      </w:pPr>
      <w:r>
        <w:rPr>
          <w:noProof/>
        </w:rPr>
        <mc:AlternateContent>
          <mc:Choice Requires="wps">
            <w:drawing>
              <wp:anchor distT="0" distB="0" distL="114300" distR="114300" simplePos="0" relativeHeight="251660291" behindDoc="0" locked="0" layoutInCell="1" allowOverlap="1" wp14:anchorId="17A5EA09" wp14:editId="51E87753">
                <wp:simplePos x="0" y="0"/>
                <wp:positionH relativeFrom="column">
                  <wp:posOffset>0</wp:posOffset>
                </wp:positionH>
                <wp:positionV relativeFrom="paragraph">
                  <wp:posOffset>4145280</wp:posOffset>
                </wp:positionV>
                <wp:extent cx="6231255" cy="635"/>
                <wp:effectExtent l="0" t="0" r="0" b="0"/>
                <wp:wrapTopAndBottom/>
                <wp:docPr id="1588664503" name="Text Box 1"/>
                <wp:cNvGraphicFramePr/>
                <a:graphic xmlns:a="http://schemas.openxmlformats.org/drawingml/2006/main">
                  <a:graphicData uri="http://schemas.microsoft.com/office/word/2010/wordprocessingShape">
                    <wps:wsp>
                      <wps:cNvSpPr txBox="1"/>
                      <wps:spPr>
                        <a:xfrm>
                          <a:off x="0" y="0"/>
                          <a:ext cx="6231255" cy="635"/>
                        </a:xfrm>
                        <a:prstGeom prst="rect">
                          <a:avLst/>
                        </a:prstGeom>
                        <a:solidFill>
                          <a:prstClr val="white"/>
                        </a:solidFill>
                        <a:ln>
                          <a:noFill/>
                        </a:ln>
                      </wps:spPr>
                      <wps:txbx>
                        <w:txbxContent>
                          <w:p w14:paraId="03817F77" w14:textId="4A8B45CF" w:rsidR="004A284A" w:rsidRPr="00704F46" w:rsidRDefault="004A284A" w:rsidP="004A284A">
                            <w:pPr>
                              <w:pStyle w:val="Caption"/>
                              <w:rPr>
                                <w:rFonts w:ascii="Times New Roman" w:eastAsia="SimSun" w:hAnsi="Times New Roman"/>
                                <w:noProof/>
                              </w:rPr>
                            </w:pPr>
                            <w:r>
                              <w:t xml:space="preserve">Figure </w:t>
                            </w:r>
                            <w:fldSimple w:instr=" SEQ Figure \* ARABIC ">
                              <w:r w:rsidR="00AB1366">
                                <w:rPr>
                                  <w:noProof/>
                                </w:rPr>
                                <w:t>4</w:t>
                              </w:r>
                            </w:fldSimple>
                            <w:r w:rsidR="00745779">
                              <w:rPr>
                                <w:noProof/>
                              </w:rPr>
                              <w:t>:</w:t>
                            </w:r>
                            <w:r>
                              <w:t xml:space="preserve"> </w:t>
                            </w:r>
                            <w:r w:rsidRPr="00CF2D95">
                              <w:t>Combined processor layout showing the connection between the Controller and Datapath. Created by Seth Amico, June 4, 2026, University of Washington.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A5EA09" id="_x0000_s1150" type="#_x0000_t202" style="position:absolute;margin-left:0;margin-top:326.4pt;width:490.65pt;height:.05pt;z-index:2516602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" stroked="f">
                <v:textbox style="mso-fit-shape-to-text:t" inset="0,0,0,0">
                  <w:txbxContent>
                    <w:p w14:paraId="03817F77" w14:textId="4A8B45CF" w:rsidR="004A284A" w:rsidRPr="00704F46" w:rsidRDefault="004A284A" w:rsidP="004A284A">
                      <w:pPr>
                        <w:pStyle w:val="Caption"/>
                        <w:rPr>
                          <w:rFonts w:ascii="Times New Roman" w:eastAsia="SimSun" w:hAnsi="Times New Roman"/>
                          <w:noProof/>
                        </w:rPr>
                      </w:pPr>
                      <w:r>
                        <w:t xml:space="preserve">Figure </w:t>
                      </w:r>
                      <w:fldSimple w:instr=" SEQ Figure \* ARABIC ">
                        <w:r w:rsidR="00AB1366">
                          <w:rPr>
                            <w:noProof/>
                          </w:rPr>
                          <w:t>4</w:t>
                        </w:r>
                      </w:fldSimple>
                      <w:r w:rsidR="00745779">
                        <w:rPr>
                          <w:noProof/>
                        </w:rPr>
                        <w:t>:</w:t>
                      </w:r>
                      <w:r>
                        <w:t xml:space="preserve"> </w:t>
                      </w:r>
                      <w:r w:rsidRPr="00CF2D95">
                        <w:t>Combined processor layout showing the connection between the Controller and Datapath. Created by Seth Amico, June 4, 2026, University of Washington.</w:t>
                      </w:r>
                    </w:p>
                  </w:txbxContent>
                </v:textbox>
                <w10:wrap type="topAndBottom"/>
              </v:shape>
            </w:pict>
          </mc:Fallback>
        </mc:AlternateContent>
      </w:r>
      <w:r w:rsidR="00EC593F">
        <w:rPr>
          <w:rFonts w:ascii="Times New Roman" w:eastAsia="SimSun" w:hAnsi="Times New Roman"/>
          <w:noProof/>
        </w:rPr>
        <mc:AlternateContent>
          <mc:Choice Requires="wpg">
            <w:drawing>
              <wp:inline distT="0" distB="0" distL="0" distR="0" wp14:anchorId="0A8A0145" wp14:editId="17700E02">
                <wp:extent cx="6231255" cy="3821430"/>
                <wp:effectExtent l="0" t="0" r="17145" b="26670"/>
                <wp:docPr id="987443052" name="Group 110"/>
                <wp:cNvGraphicFramePr/>
                <a:graphic xmlns:a="http://schemas.openxmlformats.org/drawingml/2006/main">
                  <a:graphicData uri="http://schemas.microsoft.com/office/word/2010/wordprocessingGroup">
                    <wpg:wgp>
                      <wpg:cNvGrpSpPr/>
                      <wpg:grpSpPr>
                        <a:xfrm>
                          <a:off x="0" y="0"/>
                          <a:ext cx="6231255" cy="3821430"/>
                          <a:chOff x="0" y="0"/>
                          <a:chExt cx="6231255" cy="3821452"/>
                        </a:xfrm>
                      </wpg:grpSpPr>
                      <wpg:grpSp>
                        <wpg:cNvPr id="742183105" name="Group 109"/>
                        <wpg:cNvGrpSpPr/>
                        <wpg:grpSpPr>
                          <a:xfrm>
                            <a:off x="0" y="0"/>
                            <a:ext cx="6231255" cy="3821452"/>
                            <a:chOff x="0" y="0"/>
                            <a:chExt cx="6231662" cy="3821452"/>
                          </a:xfrm>
                        </wpg:grpSpPr>
                        <wpg:grpSp>
                          <wpg:cNvPr id="1779153173" name="Group 106"/>
                          <wpg:cNvGrpSpPr/>
                          <wpg:grpSpPr>
                            <a:xfrm>
                              <a:off x="84569" y="0"/>
                              <a:ext cx="6113780" cy="3745865"/>
                              <a:chOff x="0" y="0"/>
                              <a:chExt cx="6113901" cy="3746038"/>
                            </a:xfrm>
                          </wpg:grpSpPr>
                          <wpg:grpSp>
                            <wpg:cNvPr id="815188540" name="Group 73"/>
                            <wpg:cNvGrpSpPr/>
                            <wpg:grpSpPr>
                              <a:xfrm>
                                <a:off x="3341110" y="216708"/>
                                <a:ext cx="2772791" cy="3529330"/>
                                <a:chOff x="1169873" y="12700"/>
                                <a:chExt cx="2773477" cy="3530600"/>
                              </a:xfrm>
                            </wpg:grpSpPr>
                            <wps:wsp>
                              <wps:cNvPr id="880274021" name="Shape 492"/>
                              <wps:cNvSpPr/>
                              <wps:spPr>
                                <a:xfrm rot="10800000">
                                  <a:off x="1191567" y="3187698"/>
                                  <a:ext cx="1017877" cy="108508"/>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g:grpSp>
                              <wpg:cNvPr id="2083167291" name="Group 70"/>
                              <wpg:cNvGrpSpPr/>
                              <wpg:grpSpPr>
                                <a:xfrm>
                                  <a:off x="1169873" y="12700"/>
                                  <a:ext cx="2773477" cy="3530600"/>
                                  <a:chOff x="1169873" y="12700"/>
                                  <a:chExt cx="2773477" cy="3530600"/>
                                </a:xfrm>
                              </wpg:grpSpPr>
                              <wpg:grpSp>
                                <wpg:cNvPr id="1261845708" name="Group 68"/>
                                <wpg:cNvGrpSpPr/>
                                <wpg:grpSpPr>
                                  <a:xfrm>
                                    <a:off x="1169873" y="12700"/>
                                    <a:ext cx="2491537" cy="3530600"/>
                                    <a:chOff x="1169948" y="12700"/>
                                    <a:chExt cx="2491697" cy="3530600"/>
                                  </a:xfrm>
                                </wpg:grpSpPr>
                                <wpg:grpSp>
                                  <wpg:cNvPr id="2023682656" name="Group 2023682656"/>
                                  <wpg:cNvGrpSpPr/>
                                  <wpg:grpSpPr>
                                    <a:xfrm>
                                      <a:off x="1169948" y="12700"/>
                                      <a:ext cx="2491697" cy="3530600"/>
                                      <a:chOff x="1335247" y="0"/>
                                      <a:chExt cx="2424588" cy="3340100"/>
                                    </a:xfrm>
                                  </wpg:grpSpPr>
                                  <wps:wsp>
                                    <wps:cNvPr id="1180185896" name="Shape 412"/>
                                    <wps:cNvSpPr/>
                                    <wps:spPr>
                                      <a:xfrm>
                                        <a:off x="2739136" y="492125"/>
                                        <a:ext cx="1524" cy="357124"/>
                                      </a:xfrm>
                                      <a:custGeom>
                                        <a:avLst/>
                                        <a:gdLst/>
                                        <a:ahLst/>
                                        <a:cxnLst/>
                                        <a:rect l="0" t="0" r="0" b="0"/>
                                        <a:pathLst>
                                          <a:path w="1524" h="357124">
                                            <a:moveTo>
                                              <a:pt x="0" y="0"/>
                                            </a:moveTo>
                                            <a:lnTo>
                                              <a:pt x="1524" y="357124"/>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090388542" name="Shape 413"/>
                                    <wps:cNvSpPr/>
                                    <wps:spPr>
                                      <a:xfrm>
                                        <a:off x="2178685" y="307975"/>
                                        <a:ext cx="123825" cy="128524"/>
                                      </a:xfrm>
                                      <a:custGeom>
                                        <a:avLst/>
                                        <a:gdLst/>
                                        <a:ahLst/>
                                        <a:cxnLst/>
                                        <a:rect l="0" t="0" r="0" b="0"/>
                                        <a:pathLst>
                                          <a:path w="123825" h="128524">
                                            <a:moveTo>
                                              <a:pt x="0" y="128524"/>
                                            </a:moveTo>
                                            <a:lnTo>
                                              <a:pt x="123825" y="65024"/>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700805000" name="Shape 414"/>
                                    <wps:cNvSpPr/>
                                    <wps:spPr>
                                      <a:xfrm>
                                        <a:off x="2337435" y="2154174"/>
                                        <a:ext cx="128651" cy="128651"/>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347268576" name="Shape 415"/>
                                    <wps:cNvSpPr/>
                                    <wps:spPr>
                                      <a:xfrm>
                                        <a:off x="2932811" y="625475"/>
                                        <a:ext cx="758825" cy="2714625"/>
                                      </a:xfrm>
                                      <a:custGeom>
                                        <a:avLst/>
                                        <a:gdLst/>
                                        <a:ahLst/>
                                        <a:cxnLst/>
                                        <a:rect l="0" t="0" r="0" b="0"/>
                                        <a:pathLst>
                                          <a:path w="758825" h="2714625">
                                            <a:moveTo>
                                              <a:pt x="187325" y="242824"/>
                                            </a:moveTo>
                                            <a:lnTo>
                                              <a:pt x="187325" y="0"/>
                                            </a:lnTo>
                                            <a:lnTo>
                                              <a:pt x="758825" y="0"/>
                                            </a:lnTo>
                                            <a:lnTo>
                                              <a:pt x="758825" y="2714625"/>
                                            </a:lnTo>
                                            <a:lnTo>
                                              <a:pt x="0" y="2714625"/>
                                            </a:lnTo>
                                            <a:lnTo>
                                              <a:pt x="0" y="2525649"/>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993376757" name="Shape 416"/>
                                    <wps:cNvSpPr/>
                                    <wps:spPr>
                                      <a:xfrm>
                                        <a:off x="2183511" y="550799"/>
                                        <a:ext cx="555625" cy="1860550"/>
                                      </a:xfrm>
                                      <a:custGeom>
                                        <a:avLst/>
                                        <a:gdLst/>
                                        <a:ahLst/>
                                        <a:cxnLst/>
                                        <a:rect l="0" t="0" r="0" b="0"/>
                                        <a:pathLst>
                                          <a:path w="555625" h="1860550">
                                            <a:moveTo>
                                              <a:pt x="273050" y="0"/>
                                            </a:moveTo>
                                            <a:lnTo>
                                              <a:pt x="273050" y="368300"/>
                                            </a:lnTo>
                                            <a:lnTo>
                                              <a:pt x="0" y="368300"/>
                                            </a:lnTo>
                                            <a:lnTo>
                                              <a:pt x="0" y="1860550"/>
                                            </a:lnTo>
                                            <a:lnTo>
                                              <a:pt x="555625" y="18605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572703921" name="Shape 417"/>
                                    <wps:cNvSpPr/>
                                    <wps:spPr>
                                      <a:xfrm>
                                        <a:off x="2921635" y="1468374"/>
                                        <a:ext cx="1651" cy="249301"/>
                                      </a:xfrm>
                                      <a:custGeom>
                                        <a:avLst/>
                                        <a:gdLst/>
                                        <a:ahLst/>
                                        <a:cxnLst/>
                                        <a:rect l="0" t="0" r="0" b="0"/>
                                        <a:pathLst>
                                          <a:path w="1651" h="249301">
                                            <a:moveTo>
                                              <a:pt x="0" y="0"/>
                                            </a:moveTo>
                                            <a:lnTo>
                                              <a:pt x="1651" y="249301"/>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2091518899" name="Shape 418"/>
                                    <wps:cNvSpPr/>
                                    <wps:spPr>
                                      <a:xfrm>
                                        <a:off x="2739136" y="2312924"/>
                                        <a:ext cx="1524" cy="361950"/>
                                      </a:xfrm>
                                      <a:custGeom>
                                        <a:avLst/>
                                        <a:gdLst/>
                                        <a:ahLst/>
                                        <a:cxnLst/>
                                        <a:rect l="0" t="0" r="0" b="0"/>
                                        <a:pathLst>
                                          <a:path w="1524" h="361950">
                                            <a:moveTo>
                                              <a:pt x="0" y="0"/>
                                            </a:moveTo>
                                            <a:lnTo>
                                              <a:pt x="1524" y="3619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242699359" name="Shape 419"/>
                                    <wps:cNvSpPr/>
                                    <wps:spPr>
                                      <a:xfrm>
                                        <a:off x="2699385" y="2630424"/>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2139670056" name="Shape 420"/>
                                    <wps:cNvSpPr/>
                                    <wps:spPr>
                                      <a:xfrm>
                                        <a:off x="3070860" y="2635250"/>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126916997" name="Shape 421"/>
                                    <wps:cNvSpPr/>
                                    <wps:spPr>
                                      <a:xfrm>
                                        <a:off x="3085211" y="819150"/>
                                        <a:ext cx="79375" cy="158750"/>
                                      </a:xfrm>
                                      <a:custGeom>
                                        <a:avLst/>
                                        <a:gdLst/>
                                        <a:ahLst/>
                                        <a:cxnLst/>
                                        <a:rect l="0" t="0" r="0" b="0"/>
                                        <a:pathLst>
                                          <a:path w="79375" h="158750">
                                            <a:moveTo>
                                              <a:pt x="0" y="0"/>
                                            </a:moveTo>
                                            <a:lnTo>
                                              <a:pt x="79375" y="0"/>
                                            </a:lnTo>
                                            <a:lnTo>
                                              <a:pt x="39624"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264223797" name="Shape 422"/>
                                    <wps:cNvSpPr/>
                                    <wps:spPr>
                                      <a:xfrm>
                                        <a:off x="2882011" y="1682750"/>
                                        <a:ext cx="79375" cy="158750"/>
                                      </a:xfrm>
                                      <a:custGeom>
                                        <a:avLst/>
                                        <a:gdLst/>
                                        <a:ahLst/>
                                        <a:cxnLst/>
                                        <a:rect l="0" t="0" r="0" b="0"/>
                                        <a:pathLst>
                                          <a:path w="79375" h="158750">
                                            <a:moveTo>
                                              <a:pt x="0" y="0"/>
                                            </a:moveTo>
                                            <a:lnTo>
                                              <a:pt x="79375" y="0"/>
                                            </a:lnTo>
                                            <a:lnTo>
                                              <a:pt x="39624"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739406704" name="Shape 423"/>
                                    <wps:cNvSpPr/>
                                    <wps:spPr>
                                      <a:xfrm>
                                        <a:off x="2699385" y="819150"/>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648171392" name="Shape 424"/>
                                    <wps:cNvSpPr/>
                                    <wps:spPr>
                                      <a:xfrm>
                                        <a:off x="2416810" y="492125"/>
                                        <a:ext cx="79375" cy="158750"/>
                                      </a:xfrm>
                                      <a:custGeom>
                                        <a:avLst/>
                                        <a:gdLst/>
                                        <a:ahLst/>
                                        <a:cxnLst/>
                                        <a:rect l="0" t="0" r="0" b="0"/>
                                        <a:pathLst>
                                          <a:path w="79375" h="158750">
                                            <a:moveTo>
                                              <a:pt x="39751" y="0"/>
                                            </a:moveTo>
                                            <a:lnTo>
                                              <a:pt x="79375" y="158750"/>
                                            </a:lnTo>
                                            <a:lnTo>
                                              <a:pt x="0" y="158750"/>
                                            </a:lnTo>
                                            <a:lnTo>
                                              <a:pt x="39751"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457014745" name="Shape 425"/>
                                    <wps:cNvSpPr/>
                                    <wps:spPr>
                                      <a:xfrm>
                                        <a:off x="3110611" y="2312924"/>
                                        <a:ext cx="1524" cy="361950"/>
                                      </a:xfrm>
                                      <a:custGeom>
                                        <a:avLst/>
                                        <a:gdLst/>
                                        <a:ahLst/>
                                        <a:cxnLst/>
                                        <a:rect l="0" t="0" r="0" b="0"/>
                                        <a:pathLst>
                                          <a:path w="1524" h="361950">
                                            <a:moveTo>
                                              <a:pt x="0" y="0"/>
                                            </a:moveTo>
                                            <a:lnTo>
                                              <a:pt x="1524" y="3619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770125178" name="Shape 426"/>
                                    <wps:cNvSpPr/>
                                    <wps:spPr>
                                      <a:xfrm>
                                        <a:off x="2669286" y="2471674"/>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518249335" name="Shape 427"/>
                                    <wps:cNvSpPr/>
                                    <wps:spPr>
                                      <a:xfrm>
                                        <a:off x="2669286" y="2471674"/>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900605433" name="Shape 428"/>
                                    <wps:cNvSpPr/>
                                    <wps:spPr>
                                      <a:xfrm>
                                        <a:off x="3040761" y="2471674"/>
                                        <a:ext cx="134874" cy="128651"/>
                                      </a:xfrm>
                                      <a:custGeom>
                                        <a:avLst/>
                                        <a:gdLst/>
                                        <a:ahLst/>
                                        <a:cxnLst/>
                                        <a:rect l="0" t="0" r="0" b="0"/>
                                        <a:pathLst>
                                          <a:path w="134874" h="128651">
                                            <a:moveTo>
                                              <a:pt x="0" y="128651"/>
                                            </a:moveTo>
                                            <a:lnTo>
                                              <a:pt x="134874"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962738279" name="Shape 429"/>
                                    <wps:cNvSpPr/>
                                    <wps:spPr>
                                      <a:xfrm>
                                        <a:off x="3040761" y="2471674"/>
                                        <a:ext cx="134874" cy="128651"/>
                                      </a:xfrm>
                                      <a:custGeom>
                                        <a:avLst/>
                                        <a:gdLst/>
                                        <a:ahLst/>
                                        <a:cxnLst/>
                                        <a:rect l="0" t="0" r="0" b="0"/>
                                        <a:pathLst>
                                          <a:path w="134874" h="128651">
                                            <a:moveTo>
                                              <a:pt x="134874"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905844791" name="Shape 430"/>
                                    <wps:cNvSpPr/>
                                    <wps:spPr>
                                      <a:xfrm>
                                        <a:off x="3626485" y="1077849"/>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376574919" name="Shape 431"/>
                                    <wps:cNvSpPr/>
                                    <wps:spPr>
                                      <a:xfrm>
                                        <a:off x="3626485" y="1077849"/>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628473912" name="Shape 432"/>
                                    <wps:cNvSpPr/>
                                    <wps:spPr>
                                      <a:xfrm>
                                        <a:off x="2118360" y="1077849"/>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429004853" name="Shape 433"/>
                                    <wps:cNvSpPr/>
                                    <wps:spPr>
                                      <a:xfrm>
                                        <a:off x="2118360" y="1077849"/>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904045146" name="Shape 434"/>
                                    <wps:cNvSpPr/>
                                    <wps:spPr>
                                      <a:xfrm>
                                        <a:off x="2858135" y="1503299"/>
                                        <a:ext cx="128651" cy="135001"/>
                                      </a:xfrm>
                                      <a:custGeom>
                                        <a:avLst/>
                                        <a:gdLst/>
                                        <a:ahLst/>
                                        <a:cxnLst/>
                                        <a:rect l="0" t="0" r="0" b="0"/>
                                        <a:pathLst>
                                          <a:path w="128651" h="135001">
                                            <a:moveTo>
                                              <a:pt x="0" y="135001"/>
                                            </a:moveTo>
                                            <a:lnTo>
                                              <a:pt x="128651"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381616740" name="Shape 435"/>
                                    <wps:cNvSpPr/>
                                    <wps:spPr>
                                      <a:xfrm>
                                        <a:off x="2858135" y="1503299"/>
                                        <a:ext cx="128651" cy="135001"/>
                                      </a:xfrm>
                                      <a:custGeom>
                                        <a:avLst/>
                                        <a:gdLst/>
                                        <a:ahLst/>
                                        <a:cxnLst/>
                                        <a:rect l="0" t="0" r="0" b="0"/>
                                        <a:pathLst>
                                          <a:path w="128651" h="135001">
                                            <a:moveTo>
                                              <a:pt x="128651" y="0"/>
                                            </a:moveTo>
                                            <a:lnTo>
                                              <a:pt x="0" y="13500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6785251" name="Shape 436"/>
                                    <wps:cNvSpPr/>
                                    <wps:spPr>
                                      <a:xfrm>
                                        <a:off x="2673985" y="601599"/>
                                        <a:ext cx="128651" cy="128651"/>
                                      </a:xfrm>
                                      <a:custGeom>
                                        <a:avLst/>
                                        <a:gdLst/>
                                        <a:ahLst/>
                                        <a:cxnLst/>
                                        <a:rect l="0" t="0" r="0" b="0"/>
                                        <a:pathLst>
                                          <a:path w="128651" h="128651">
                                            <a:moveTo>
                                              <a:pt x="0" y="128651"/>
                                            </a:moveTo>
                                            <a:lnTo>
                                              <a:pt x="128651"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695502138" name="Shape 437"/>
                                    <wps:cNvSpPr/>
                                    <wps:spPr>
                                      <a:xfrm>
                                        <a:off x="2673985" y="601599"/>
                                        <a:ext cx="128651" cy="128651"/>
                                      </a:xfrm>
                                      <a:custGeom>
                                        <a:avLst/>
                                        <a:gdLst/>
                                        <a:ahLst/>
                                        <a:cxnLst/>
                                        <a:rect l="0" t="0" r="0" b="0"/>
                                        <a:pathLst>
                                          <a:path w="128651" h="128651">
                                            <a:moveTo>
                                              <a:pt x="128651"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612599671" name="Shape 438"/>
                                    <wps:cNvSpPr/>
                                    <wps:spPr>
                                      <a:xfrm>
                                        <a:off x="2178685" y="0"/>
                                        <a:ext cx="1512951" cy="492125"/>
                                      </a:xfrm>
                                      <a:custGeom>
                                        <a:avLst/>
                                        <a:gdLst/>
                                        <a:ahLst/>
                                        <a:cxnLst/>
                                        <a:rect l="0" t="0" r="0" b="0"/>
                                        <a:pathLst>
                                          <a:path w="1512951" h="492125">
                                            <a:moveTo>
                                              <a:pt x="0" y="492125"/>
                                            </a:moveTo>
                                            <a:lnTo>
                                              <a:pt x="1512951" y="492125"/>
                                            </a:lnTo>
                                            <a:lnTo>
                                              <a:pt x="1512951" y="0"/>
                                            </a:lnTo>
                                            <a:lnTo>
                                              <a:pt x="0" y="0"/>
                                            </a:lnTo>
                                            <a:close/>
                                          </a:path>
                                        </a:pathLst>
                                      </a:custGeom>
                                      <a:ln w="19050"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1760898937" name="Rectangle 1760898937"/>
                                    <wps:cNvSpPr/>
                                    <wps:spPr>
                                      <a:xfrm>
                                        <a:off x="2385300" y="47883"/>
                                        <a:ext cx="1105457" cy="462370"/>
                                      </a:xfrm>
                                      <a:prstGeom prst="rect">
                                        <a:avLst/>
                                      </a:prstGeom>
                                      <a:ln>
                                        <a:noFill/>
                                      </a:ln>
                                    </wps:spPr>
                                    <wps:txbx>
                                      <w:txbxContent>
                                        <w:p w14:paraId="11BB7CDB" w14:textId="77777777" w:rsidR="00EC593F" w:rsidRPr="008645B2" w:rsidRDefault="00EC593F" w:rsidP="00EC593F">
                                          <w:pPr>
                                            <w:jc w:val="center"/>
                                            <w:rPr>
                                              <w:rFonts w:ascii="Times New Roman" w:eastAsia="Times New Roman" w:hAnsi="Times New Roman"/>
                                              <w:sz w:val="28"/>
                                            </w:rPr>
                                          </w:pPr>
                                          <w:r w:rsidRPr="008645B2">
                                            <w:rPr>
                                              <w:rFonts w:ascii="Times New Roman" w:eastAsia="Times New Roman" w:hAnsi="Times New Roman"/>
                                              <w:sz w:val="28"/>
                                            </w:rPr>
                                            <w:t>Data Memory</w:t>
                                          </w:r>
                                          <w:r>
                                            <w:rPr>
                                              <w:rFonts w:ascii="Times New Roman" w:eastAsia="Times New Roman" w:hAnsi="Times New Roman"/>
                                              <w:sz w:val="28"/>
                                            </w:rPr>
                                            <w:t xml:space="preserve"> (RAM)</w:t>
                                          </w:r>
                                        </w:p>
                                      </w:txbxContent>
                                    </wps:txbx>
                                    <wps:bodyPr horzOverflow="overflow" vert="horz" lIns="0" tIns="0" rIns="0" bIns="0" rtlCol="0">
                                      <a:noAutofit/>
                                    </wps:bodyPr>
                                  </wps:wsp>
                                  <wps:wsp>
                                    <wps:cNvPr id="1855980593" name="Shape 441"/>
                                    <wps:cNvSpPr/>
                                    <wps:spPr>
                                      <a:xfrm>
                                        <a:off x="2559685" y="982663"/>
                                        <a:ext cx="749300" cy="481013"/>
                                      </a:xfrm>
                                      <a:custGeom>
                                        <a:avLst/>
                                        <a:gdLst/>
                                        <a:ahLst/>
                                        <a:cxnLst/>
                                        <a:rect l="0" t="0" r="0" b="0"/>
                                        <a:pathLst>
                                          <a:path w="749300" h="481013">
                                            <a:moveTo>
                                              <a:pt x="0" y="481013"/>
                                            </a:moveTo>
                                            <a:lnTo>
                                              <a:pt x="749300" y="481013"/>
                                            </a:lnTo>
                                            <a:lnTo>
                                              <a:pt x="749300" y="0"/>
                                            </a:lnTo>
                                            <a:lnTo>
                                              <a:pt x="0" y="0"/>
                                            </a:lnTo>
                                            <a:close/>
                                          </a:path>
                                        </a:pathLst>
                                      </a:custGeom>
                                      <a:ln w="19050"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570656586" name="Shape 448"/>
                                    <wps:cNvSpPr/>
                                    <wps:spPr>
                                      <a:xfrm>
                                        <a:off x="2337435" y="1850962"/>
                                        <a:ext cx="1200150" cy="471488"/>
                                      </a:xfrm>
                                      <a:custGeom>
                                        <a:avLst/>
                                        <a:gdLst/>
                                        <a:ahLst/>
                                        <a:cxnLst/>
                                        <a:rect l="0" t="0" r="0" b="0"/>
                                        <a:pathLst>
                                          <a:path w="1200150" h="471488">
                                            <a:moveTo>
                                              <a:pt x="0" y="471488"/>
                                            </a:moveTo>
                                            <a:lnTo>
                                              <a:pt x="1200150" y="471488"/>
                                            </a:lnTo>
                                            <a:lnTo>
                                              <a:pt x="1200150" y="0"/>
                                            </a:lnTo>
                                            <a:lnTo>
                                              <a:pt x="0" y="0"/>
                                            </a:lnTo>
                                            <a:close/>
                                          </a:path>
                                        </a:pathLst>
                                      </a:custGeom>
                                      <a:ln w="19050"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856113789" name="Rectangle 856113789"/>
                                    <wps:cNvSpPr/>
                                    <wps:spPr>
                                      <a:xfrm>
                                        <a:off x="2476997" y="1971675"/>
                                        <a:ext cx="1044339" cy="313066"/>
                                      </a:xfrm>
                                      <a:prstGeom prst="rect">
                                        <a:avLst/>
                                      </a:prstGeom>
                                      <a:ln>
                                        <a:noFill/>
                                      </a:ln>
                                    </wps:spPr>
                                    <wps:txbx>
                                      <w:txbxContent>
                                        <w:p w14:paraId="60B1A364" w14:textId="77777777" w:rsidR="00EC593F" w:rsidRDefault="00EC593F" w:rsidP="00EC593F">
                                          <w:r>
                                            <w:rPr>
                                              <w:rFonts w:ascii="Times New Roman" w:eastAsia="Times New Roman" w:hAnsi="Times New Roman"/>
                                              <w:sz w:val="28"/>
                                            </w:rPr>
                                            <w:t>Register File</w:t>
                                          </w:r>
                                        </w:p>
                                      </w:txbxContent>
                                    </wps:txbx>
                                    <wps:bodyPr horzOverflow="overflow" vert="horz" lIns="0" tIns="0" rIns="0" bIns="0" rtlCol="0">
                                      <a:noAutofit/>
                                    </wps:bodyPr>
                                  </wps:wsp>
                                  <wps:wsp>
                                    <wps:cNvPr id="290308754" name="Shape 450"/>
                                    <wps:cNvSpPr/>
                                    <wps:spPr>
                                      <a:xfrm>
                                        <a:off x="2337435" y="2798699"/>
                                        <a:ext cx="1200150" cy="352425"/>
                                      </a:xfrm>
                                      <a:custGeom>
                                        <a:avLst/>
                                        <a:gdLst/>
                                        <a:ahLst/>
                                        <a:cxnLst/>
                                        <a:rect l="0" t="0" r="0" b="0"/>
                                        <a:pathLst>
                                          <a:path w="1200150" h="352425">
                                            <a:moveTo>
                                              <a:pt x="0" y="352425"/>
                                            </a:moveTo>
                                            <a:lnTo>
                                              <a:pt x="1200150" y="352425"/>
                                            </a:lnTo>
                                            <a:lnTo>
                                              <a:pt x="1200150" y="0"/>
                                            </a:lnTo>
                                            <a:lnTo>
                                              <a:pt x="0" y="0"/>
                                            </a:lnTo>
                                            <a:close/>
                                          </a:path>
                                        </a:pathLst>
                                      </a:custGeom>
                                      <a:ln w="19050"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83946253" name="Rectangle 83946253"/>
                                    <wps:cNvSpPr/>
                                    <wps:spPr>
                                      <a:xfrm>
                                        <a:off x="2302510" y="2823466"/>
                                        <a:ext cx="1303848" cy="348150"/>
                                      </a:xfrm>
                                      <a:prstGeom prst="rect">
                                        <a:avLst/>
                                      </a:prstGeom>
                                      <a:ln>
                                        <a:noFill/>
                                      </a:ln>
                                    </wps:spPr>
                                    <wps:txbx>
                                      <w:txbxContent>
                                        <w:p w14:paraId="19D61842" w14:textId="77777777" w:rsidR="00EC593F" w:rsidRDefault="00EC593F" w:rsidP="00EC593F">
                                          <w:pPr>
                                            <w:jc w:val="center"/>
                                          </w:pPr>
                                          <w:r>
                                            <w:t>Arithmetic Logic Unit</w:t>
                                          </w:r>
                                        </w:p>
                                      </w:txbxContent>
                                    </wps:txbx>
                                    <wps:bodyPr horzOverflow="overflow" vert="horz" lIns="0" tIns="0" rIns="0" bIns="0" rtlCol="0">
                                      <a:noAutofit/>
                                    </wps:bodyPr>
                                  </wps:wsp>
                                  <wps:wsp>
                                    <wps:cNvPr id="1904424413" name="Shape 452"/>
                                    <wps:cNvSpPr/>
                                    <wps:spPr>
                                      <a:xfrm>
                                        <a:off x="2699385" y="2376424"/>
                                        <a:ext cx="74676" cy="74676"/>
                                      </a:xfrm>
                                      <a:custGeom>
                                        <a:avLst/>
                                        <a:gdLst/>
                                        <a:ahLst/>
                                        <a:cxnLst/>
                                        <a:rect l="0" t="0" r="0" b="0"/>
                                        <a:pathLst>
                                          <a:path w="74676" h="74676">
                                            <a:moveTo>
                                              <a:pt x="37338" y="0"/>
                                            </a:moveTo>
                                            <a:cubicBezTo>
                                              <a:pt x="57912" y="0"/>
                                              <a:pt x="74676" y="16764"/>
                                              <a:pt x="74676" y="37338"/>
                                            </a:cubicBezTo>
                                            <a:cubicBezTo>
                                              <a:pt x="74676" y="57912"/>
                                              <a:pt x="57912" y="74676"/>
                                              <a:pt x="37338" y="74676"/>
                                            </a:cubicBezTo>
                                            <a:cubicBezTo>
                                              <a:pt x="16764" y="74676"/>
                                              <a:pt x="0" y="57912"/>
                                              <a:pt x="0" y="37338"/>
                                            </a:cubicBezTo>
                                            <a:cubicBezTo>
                                              <a:pt x="0" y="16764"/>
                                              <a:pt x="16764" y="0"/>
                                              <a:pt x="37338" y="0"/>
                                            </a:cubicBez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204884702" name="Shape 453"/>
                                    <wps:cNvSpPr/>
                                    <wps:spPr>
                                      <a:xfrm>
                                        <a:off x="2699385" y="2376424"/>
                                        <a:ext cx="74676" cy="74676"/>
                                      </a:xfrm>
                                      <a:custGeom>
                                        <a:avLst/>
                                        <a:gdLst/>
                                        <a:ahLst/>
                                        <a:cxnLst/>
                                        <a:rect l="0" t="0" r="0" b="0"/>
                                        <a:pathLst>
                                          <a:path w="74676" h="74676">
                                            <a:moveTo>
                                              <a:pt x="0" y="37338"/>
                                            </a:moveTo>
                                            <a:cubicBezTo>
                                              <a:pt x="0" y="16764"/>
                                              <a:pt x="16764" y="0"/>
                                              <a:pt x="37338" y="0"/>
                                            </a:cubicBezTo>
                                            <a:cubicBezTo>
                                              <a:pt x="57912" y="0"/>
                                              <a:pt x="74676" y="16764"/>
                                              <a:pt x="74676" y="37338"/>
                                            </a:cubicBezTo>
                                            <a:cubicBezTo>
                                              <a:pt x="74676" y="57912"/>
                                              <a:pt x="57912" y="74676"/>
                                              <a:pt x="37338" y="74676"/>
                                            </a:cubicBezTo>
                                            <a:cubicBezTo>
                                              <a:pt x="16764" y="74676"/>
                                              <a:pt x="0" y="57912"/>
                                              <a:pt x="0" y="37338"/>
                                            </a:cubicBezTo>
                                            <a:close/>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683293528" name="Shape 481"/>
                                    <wps:cNvSpPr/>
                                    <wps:spPr>
                                      <a:xfrm>
                                        <a:off x="1356360" y="104775"/>
                                        <a:ext cx="838200" cy="762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431900258" name="Shape 483"/>
                                    <wps:cNvSpPr/>
                                    <wps:spPr>
                                      <a:xfrm>
                                        <a:off x="1356360" y="257175"/>
                                        <a:ext cx="838200" cy="762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873335373" name="Shape 485"/>
                                    <wps:cNvSpPr/>
                                    <wps:spPr>
                                      <a:xfrm>
                                        <a:off x="1346157" y="1323904"/>
                                        <a:ext cx="1210777" cy="81702"/>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538813573" name="Shape 487"/>
                                    <wps:cNvSpPr/>
                                    <wps:spPr>
                                      <a:xfrm>
                                        <a:off x="1346871" y="2009775"/>
                                        <a:ext cx="1000089" cy="762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806355251" name="Shape 490"/>
                                    <wps:cNvSpPr/>
                                    <wps:spPr>
                                      <a:xfrm>
                                        <a:off x="1653780" y="1971675"/>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s:wsp>
                                    <wps:cNvPr id="956413534" name="Shape 491"/>
                                    <wps:cNvSpPr/>
                                    <wps:spPr>
                                      <a:xfrm>
                                        <a:off x="1673393" y="66675"/>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s:wsp>
                                    <wps:cNvPr id="1826980870" name="Shape 492"/>
                                    <wps:cNvSpPr/>
                                    <wps:spPr>
                                      <a:xfrm>
                                        <a:off x="1335247" y="2822048"/>
                                        <a:ext cx="987259" cy="74343"/>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240573399" name="Shape 495"/>
                                    <wps:cNvSpPr/>
                                    <wps:spPr>
                                      <a:xfrm>
                                        <a:off x="1760855" y="2783950"/>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413297301" name="Text Box 67"/>
                                  <wps:cNvSpPr txBox="1"/>
                                  <wps:spPr>
                                    <a:xfrm>
                                      <a:off x="2394104" y="1104900"/>
                                      <a:ext cx="825553" cy="558800"/>
                                    </a:xfrm>
                                    <a:prstGeom prst="rect">
                                      <a:avLst/>
                                    </a:prstGeom>
                                    <a:noFill/>
                                    <a:ln w="6350">
                                      <a:noFill/>
                                    </a:ln>
                                  </wps:spPr>
                                  <wps:txbx>
                                    <w:txbxContent>
                                      <w:p w14:paraId="456D6927" w14:textId="77777777" w:rsidR="00EC593F" w:rsidRDefault="00EC593F" w:rsidP="00EC593F">
                                        <w:pPr>
                                          <w:jc w:val="center"/>
                                        </w:pPr>
                                        <w:r>
                                          <w:t>16-bit 2-1 mux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24073664" name="Text Box 69"/>
                                <wps:cNvSpPr txBox="1"/>
                                <wps:spPr>
                                  <a:xfrm>
                                    <a:off x="3594100" y="1066800"/>
                                    <a:ext cx="349250" cy="291298"/>
                                  </a:xfrm>
                                  <a:prstGeom prst="rect">
                                    <a:avLst/>
                                  </a:prstGeom>
                                  <a:noFill/>
                                  <a:ln w="6350">
                                    <a:noFill/>
                                  </a:ln>
                                </wps:spPr>
                                <wps:txbx>
                                  <w:txbxContent>
                                    <w:p w14:paraId="1167DA75"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0521487" name="Text Box 69"/>
                                <wps:cNvSpPr txBox="1"/>
                                <wps:spPr>
                                  <a:xfrm>
                                    <a:off x="2590800" y="577850"/>
                                    <a:ext cx="361950" cy="273050"/>
                                  </a:xfrm>
                                  <a:prstGeom prst="rect">
                                    <a:avLst/>
                                  </a:prstGeom>
                                  <a:noFill/>
                                  <a:ln w="6350">
                                    <a:noFill/>
                                  </a:ln>
                                </wps:spPr>
                                <wps:txbx>
                                  <w:txbxContent>
                                    <w:p w14:paraId="58347373"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7832575" name="Text Box 69"/>
                                <wps:cNvSpPr txBox="1"/>
                                <wps:spPr>
                                  <a:xfrm>
                                    <a:off x="1701800" y="1073150"/>
                                    <a:ext cx="349250" cy="291298"/>
                                  </a:xfrm>
                                  <a:prstGeom prst="rect">
                                    <a:avLst/>
                                  </a:prstGeom>
                                  <a:noFill/>
                                  <a:ln w="6350">
                                    <a:noFill/>
                                  </a:ln>
                                </wps:spPr>
                                <wps:txbx>
                                  <w:txbxContent>
                                    <w:p w14:paraId="6F3DDE69"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5046241" name="Text Box 69"/>
                                <wps:cNvSpPr txBox="1"/>
                                <wps:spPr>
                                  <a:xfrm>
                                    <a:off x="2266950" y="2546350"/>
                                    <a:ext cx="349250" cy="291298"/>
                                  </a:xfrm>
                                  <a:prstGeom prst="rect">
                                    <a:avLst/>
                                  </a:prstGeom>
                                  <a:noFill/>
                                  <a:ln w="6350">
                                    <a:noFill/>
                                  </a:ln>
                                </wps:spPr>
                                <wps:txbx>
                                  <w:txbxContent>
                                    <w:p w14:paraId="338A67F8"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6242962" name="Text Box 69"/>
                                <wps:cNvSpPr txBox="1"/>
                                <wps:spPr>
                                  <a:xfrm>
                                    <a:off x="2997200" y="2559050"/>
                                    <a:ext cx="349250" cy="291298"/>
                                  </a:xfrm>
                                  <a:prstGeom prst="rect">
                                    <a:avLst/>
                                  </a:prstGeom>
                                  <a:noFill/>
                                  <a:ln w="6350">
                                    <a:noFill/>
                                  </a:ln>
                                </wps:spPr>
                                <wps:txbx>
                                  <w:txbxContent>
                                    <w:p w14:paraId="5FC35874"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1628997" name="Text Box 69"/>
                                <wps:cNvSpPr txBox="1"/>
                                <wps:spPr>
                                  <a:xfrm>
                                    <a:off x="2825750" y="1568450"/>
                                    <a:ext cx="349250" cy="291298"/>
                                  </a:xfrm>
                                  <a:prstGeom prst="rect">
                                    <a:avLst/>
                                  </a:prstGeom>
                                  <a:noFill/>
                                  <a:ln w="6350">
                                    <a:noFill/>
                                  </a:ln>
                                </wps:spPr>
                                <wps:txbx>
                                  <w:txbxContent>
                                    <w:p w14:paraId="64253F4B"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973968942" name="Group 82"/>
                            <wpg:cNvGrpSpPr/>
                            <wpg:grpSpPr>
                              <a:xfrm>
                                <a:off x="0" y="0"/>
                                <a:ext cx="3352385" cy="3555371"/>
                                <a:chOff x="0" y="0"/>
                                <a:chExt cx="3352800" cy="3556000"/>
                              </a:xfrm>
                            </wpg:grpSpPr>
                            <wps:wsp>
                              <wps:cNvPr id="1089900075" name="Shape 491"/>
                              <wps:cNvSpPr/>
                              <wps:spPr>
                                <a:xfrm rot="5400000">
                                  <a:off x="1441450" y="238125"/>
                                  <a:ext cx="156177"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g:cNvPr id="376513127" name="Group 81"/>
                              <wpg:cNvGrpSpPr/>
                              <wpg:grpSpPr>
                                <a:xfrm>
                                  <a:off x="0" y="0"/>
                                  <a:ext cx="3352800" cy="3556000"/>
                                  <a:chOff x="0" y="0"/>
                                  <a:chExt cx="3352800" cy="3556000"/>
                                </a:xfrm>
                              </wpg:grpSpPr>
                              <wps:wsp>
                                <wps:cNvPr id="145318315" name="Rectangle 74"/>
                                <wps:cNvSpPr/>
                                <wps:spPr>
                                  <a:xfrm>
                                    <a:off x="101600" y="2692400"/>
                                    <a:ext cx="1435100" cy="863600"/>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740450" name="Rectangle 75"/>
                                <wps:cNvSpPr/>
                                <wps:spPr>
                                  <a:xfrm>
                                    <a:off x="63500" y="241300"/>
                                    <a:ext cx="1181100" cy="914400"/>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0657090" name="Rectangle 76"/>
                                <wps:cNvSpPr/>
                                <wps:spPr>
                                  <a:xfrm>
                                    <a:off x="495300" y="1377950"/>
                                    <a:ext cx="749300" cy="692150"/>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4914832" name="Rectangle 77"/>
                                <wps:cNvSpPr/>
                                <wps:spPr>
                                  <a:xfrm>
                                    <a:off x="1746250" y="196850"/>
                                    <a:ext cx="1606550" cy="3359150"/>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100818" name="Shape 483"/>
                                <wps:cNvSpPr/>
                                <wps:spPr>
                                  <a:xfrm rot="10800000" flipH="1">
                                    <a:off x="1244600" y="1835150"/>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724696696" name="Shape 483"/>
                                <wps:cNvSpPr/>
                                <wps:spPr>
                                  <a:xfrm flipH="1">
                                    <a:off x="1238250" y="147955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044071674" name="Shape 414"/>
                                <wps:cNvSpPr/>
                                <wps:spPr>
                                  <a:xfrm>
                                    <a:off x="1752600" y="3346450"/>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1674155985" name="Shape 414"/>
                                <wps:cNvSpPr/>
                                <wps:spPr>
                                  <a:xfrm>
                                    <a:off x="488950" y="1876425"/>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592994408" name="Shape 414"/>
                                <wps:cNvSpPr/>
                                <wps:spPr>
                                  <a:xfrm>
                                    <a:off x="63500" y="962025"/>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100272491" name="Text Box 69"/>
                                <wps:cNvSpPr txBox="1"/>
                                <wps:spPr>
                                  <a:xfrm>
                                    <a:off x="1006475" y="2260600"/>
                                    <a:ext cx="349250" cy="291298"/>
                                  </a:xfrm>
                                  <a:prstGeom prst="rect">
                                    <a:avLst/>
                                  </a:prstGeom>
                                  <a:noFill/>
                                  <a:ln w="6350">
                                    <a:noFill/>
                                  </a:ln>
                                </wps:spPr>
                                <wps:txbx>
                                  <w:txbxContent>
                                    <w:p w14:paraId="03FA0255"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38355066" name="Group 79"/>
                                <wpg:cNvGrpSpPr/>
                                <wpg:grpSpPr>
                                  <a:xfrm rot="5400000">
                                    <a:off x="-483870" y="1837690"/>
                                    <a:ext cx="1523048" cy="160655"/>
                                    <a:chOff x="-534988" y="0"/>
                                    <a:chExt cx="1523048" cy="160655"/>
                                  </a:xfrm>
                                </wpg:grpSpPr>
                                <wps:wsp>
                                  <wps:cNvPr id="179136795" name="Shape 481"/>
                                  <wps:cNvSpPr/>
                                  <wps:spPr>
                                    <a:xfrm>
                                      <a:off x="-534988" y="51752"/>
                                      <a:ext cx="1523048" cy="58103"/>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819150113" name="Shape 491"/>
                                  <wps:cNvSpPr/>
                                  <wps:spPr>
                                    <a:xfrm>
                                      <a:off x="149225" y="0"/>
                                      <a:ext cx="156210"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g:grpSp>
                                <wpg:cNvPr id="711128386" name="Group 79"/>
                                <wpg:cNvGrpSpPr/>
                                <wpg:grpSpPr>
                                  <a:xfrm rot="16200000">
                                    <a:off x="695641" y="2311718"/>
                                    <a:ext cx="609917" cy="160655"/>
                                    <a:chOff x="-2" y="-6349"/>
                                    <a:chExt cx="988060" cy="160655"/>
                                  </a:xfrm>
                                </wpg:grpSpPr>
                                <wps:wsp>
                                  <wps:cNvPr id="146656644" name="Shape 481"/>
                                  <wps:cNvSpPr/>
                                  <wps:spPr>
                                    <a:xfrm>
                                      <a:off x="-2" y="29847"/>
                                      <a:ext cx="98806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826885482" name="Shape 491"/>
                                  <wps:cNvSpPr/>
                                  <wps:spPr>
                                    <a:xfrm rot="20748583">
                                      <a:off x="415989" y="-6349"/>
                                      <a:ext cx="156208"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481453641" name="Text Box 69"/>
                                <wps:cNvSpPr txBox="1"/>
                                <wps:spPr>
                                  <a:xfrm>
                                    <a:off x="0" y="1793875"/>
                                    <a:ext cx="288925" cy="273050"/>
                                  </a:xfrm>
                                  <a:prstGeom prst="rect">
                                    <a:avLst/>
                                  </a:prstGeom>
                                  <a:noFill/>
                                  <a:ln w="6350">
                                    <a:noFill/>
                                  </a:ln>
                                </wps:spPr>
                                <wps:txbx>
                                  <w:txbxContent>
                                    <w:p w14:paraId="29382171" w14:textId="77777777" w:rsidR="00EC593F" w:rsidRDefault="00EC593F" w:rsidP="00EC593F">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8072032" name="Shape 483"/>
                                <wps:cNvSpPr/>
                                <wps:spPr>
                                  <a:xfrm flipH="1">
                                    <a:off x="1247775" y="511175"/>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790167712" name="Shape 483"/>
                                <wps:cNvSpPr/>
                                <wps:spPr>
                                  <a:xfrm flipH="1">
                                    <a:off x="1257300" y="27940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852841754" name="Shape 483"/>
                                <wps:cNvSpPr/>
                                <wps:spPr>
                                  <a:xfrm flipH="1">
                                    <a:off x="1250950" y="981075"/>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997955128" name="Shape 483"/>
                                <wps:cNvSpPr/>
                                <wps:spPr>
                                  <a:xfrm flipH="1">
                                    <a:off x="1257300" y="74930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864156046" name="Text Box 69"/>
                                <wps:cNvSpPr txBox="1"/>
                                <wps:spPr>
                                  <a:xfrm>
                                    <a:off x="1416050" y="0"/>
                                    <a:ext cx="288925" cy="273050"/>
                                  </a:xfrm>
                                  <a:prstGeom prst="rect">
                                    <a:avLst/>
                                  </a:prstGeom>
                                  <a:noFill/>
                                  <a:ln w="6350">
                                    <a:noFill/>
                                  </a:ln>
                                </wps:spPr>
                                <wps:txbx>
                                  <w:txbxContent>
                                    <w:p w14:paraId="6967A61E" w14:textId="77777777" w:rsidR="00EC593F" w:rsidRDefault="00EC593F" w:rsidP="00EC593F">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8262565" name="Text Box 80"/>
                                <wps:cNvSpPr txBox="1"/>
                                <wps:spPr>
                                  <a:xfrm>
                                    <a:off x="447675" y="552450"/>
                                    <a:ext cx="393700" cy="295275"/>
                                  </a:xfrm>
                                  <a:prstGeom prst="rect">
                                    <a:avLst/>
                                  </a:prstGeom>
                                  <a:noFill/>
                                  <a:ln w="6350">
                                    <a:noFill/>
                                  </a:ln>
                                </wps:spPr>
                                <wps:txbx>
                                  <w:txbxContent>
                                    <w:p w14:paraId="485CC455" w14:textId="77777777" w:rsidR="00EC593F" w:rsidRDefault="00EC593F" w:rsidP="00EC593F">
                                      <w:r>
                                        <w:t>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6551281" name="Text Box 80"/>
                                <wps:cNvSpPr txBox="1"/>
                                <wps:spPr>
                                  <a:xfrm>
                                    <a:off x="2010918" y="1593879"/>
                                    <a:ext cx="1055139" cy="642407"/>
                                  </a:xfrm>
                                  <a:prstGeom prst="rect">
                                    <a:avLst/>
                                  </a:prstGeom>
                                  <a:noFill/>
                                  <a:ln w="6350">
                                    <a:noFill/>
                                  </a:ln>
                                </wps:spPr>
                                <wps:txbx>
                                  <w:txbxContent>
                                    <w:p w14:paraId="29E4DF40" w14:textId="77777777" w:rsidR="00EC593F" w:rsidRDefault="00EC593F" w:rsidP="00EC593F">
                                      <w:pPr>
                                        <w:jc w:val="center"/>
                                      </w:pPr>
                                      <w:r w:rsidRPr="006947EE">
                                        <w:rPr>
                                          <w:sz w:val="32"/>
                                          <w:szCs w:val="32"/>
                                        </w:rPr>
                                        <w:t>State</w:t>
                                      </w:r>
                                      <w:r>
                                        <w:t xml:space="preserve"> </w:t>
                                      </w:r>
                                      <w:r w:rsidRPr="006947EE">
                                        <w:rPr>
                                          <w:sz w:val="32"/>
                                          <w:szCs w:val="32"/>
                                        </w:rPr>
                                        <w:t>Machine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1608878" name="Text Box 80"/>
                                <wps:cNvSpPr txBox="1"/>
                                <wps:spPr>
                                  <a:xfrm>
                                    <a:off x="698500" y="1565275"/>
                                    <a:ext cx="393700" cy="295275"/>
                                  </a:xfrm>
                                  <a:prstGeom prst="rect">
                                    <a:avLst/>
                                  </a:prstGeom>
                                  <a:noFill/>
                                  <a:ln w="6350">
                                    <a:noFill/>
                                  </a:ln>
                                </wps:spPr>
                                <wps:txbx>
                                  <w:txbxContent>
                                    <w:p w14:paraId="4C556314" w14:textId="77777777" w:rsidR="00EC593F" w:rsidRDefault="00EC593F" w:rsidP="00EC593F">
                                      <w:r>
                                        <w: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67388541" name="Text Box 80"/>
                                <wps:cNvSpPr txBox="1"/>
                                <wps:spPr>
                                  <a:xfrm>
                                    <a:off x="85725" y="2905125"/>
                                    <a:ext cx="1450975" cy="479425"/>
                                  </a:xfrm>
                                  <a:prstGeom prst="rect">
                                    <a:avLst/>
                                  </a:prstGeom>
                                  <a:noFill/>
                                  <a:ln w="6350">
                                    <a:noFill/>
                                  </a:ln>
                                </wps:spPr>
                                <wps:txbx>
                                  <w:txbxContent>
                                    <w:p w14:paraId="02C6E563" w14:textId="77777777" w:rsidR="00EC593F" w:rsidRDefault="00EC593F" w:rsidP="00EC593F">
                                      <w:pPr>
                                        <w:jc w:val="center"/>
                                      </w:pPr>
                                      <w:r>
                                        <w:t>Instruction memory (ROM)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2321912" name="Shape 491"/>
                                <wps:cNvSpPr/>
                                <wps:spPr>
                                  <a:xfrm rot="5400000">
                                    <a:off x="1400175" y="1800225"/>
                                    <a:ext cx="156177"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1536763703" name="Text Box 69"/>
                              <wps:cNvSpPr txBox="1"/>
                              <wps:spPr>
                                <a:xfrm>
                                  <a:off x="1279525" y="1911350"/>
                                  <a:ext cx="349250" cy="291298"/>
                                </a:xfrm>
                                <a:prstGeom prst="rect">
                                  <a:avLst/>
                                </a:prstGeom>
                                <a:noFill/>
                                <a:ln w="6350">
                                  <a:noFill/>
                                </a:ln>
                              </wps:spPr>
                              <wps:txbx>
                                <w:txbxContent>
                                  <w:p w14:paraId="235AC8C1"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589988436" name="Rectangle 108"/>
                          <wps:cNvSpPr/>
                          <wps:spPr>
                            <a:xfrm>
                              <a:off x="0" y="10571"/>
                              <a:ext cx="6231662" cy="381088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29215969" name="Text Box 69"/>
                        <wps:cNvSpPr txBox="1"/>
                        <wps:spPr>
                          <a:xfrm>
                            <a:off x="3509604" y="2082506"/>
                            <a:ext cx="692406" cy="291180"/>
                          </a:xfrm>
                          <a:prstGeom prst="rect">
                            <a:avLst/>
                          </a:prstGeom>
                          <a:noFill/>
                          <a:ln w="6350">
                            <a:noFill/>
                          </a:ln>
                        </wps:spPr>
                        <wps:txbx>
                          <w:txbxContent>
                            <w:p w14:paraId="298E74B8" w14:textId="77777777" w:rsidR="00EC593F" w:rsidRDefault="00EC593F" w:rsidP="00EC593F">
                              <w:r>
                                <w:t>3x4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2778776" name="Text Box 69"/>
                        <wps:cNvSpPr txBox="1"/>
                        <wps:spPr>
                          <a:xfrm>
                            <a:off x="3821452" y="2949336"/>
                            <a:ext cx="285419" cy="291180"/>
                          </a:xfrm>
                          <a:prstGeom prst="rect">
                            <a:avLst/>
                          </a:prstGeom>
                          <a:noFill/>
                          <a:ln w="6350">
                            <a:noFill/>
                          </a:ln>
                        </wps:spPr>
                        <wps:txbx>
                          <w:txbxContent>
                            <w:p w14:paraId="592076E8" w14:textId="77777777" w:rsidR="00EC593F" w:rsidRDefault="00EC593F" w:rsidP="00EC593F">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10637" name="Text Box 69"/>
                        <wps:cNvSpPr txBox="1"/>
                        <wps:spPr>
                          <a:xfrm>
                            <a:off x="3715741" y="79283"/>
                            <a:ext cx="253706" cy="291180"/>
                          </a:xfrm>
                          <a:prstGeom prst="rect">
                            <a:avLst/>
                          </a:prstGeom>
                          <a:noFill/>
                          <a:ln w="6350">
                            <a:noFill/>
                          </a:ln>
                        </wps:spPr>
                        <wps:txbx>
                          <w:txbxContent>
                            <w:p w14:paraId="4D7E87BC" w14:textId="77777777" w:rsidR="00EC593F" w:rsidRDefault="00EC593F" w:rsidP="00EC593F">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A8A0145" id="Group 110" o:spid="_x0000_s1151" style="width:490.65pt;height:300.9pt;mso-position-horizontal-relative:char;mso-position-vertical-relative:line" coordsize="62312,38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">
                <v:group id="Group 109" o:spid="_x0000_s1152" style="position:absolute;width:62312;height:38214" coordsize="62316,3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">
                  <v:group id="Group 106" o:spid="_x0000_s1153" style="position:absolute;left:845;width:61138;height:37458" coordsize="61139,3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">
                    <v:group id="Group 73" o:spid="_x0000_s1154" style="position:absolute;left:33411;top:2167;width:27728;height:35293" coordorigin="11698,127" coordsize="27734,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">
                      <v:shape id="Shape 492" o:spid="_x0000_s1155" style="position:absolute;left:11915;top:31876;width:10179;height:1086;rotation:180;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" path="m1295400,r76200,38100l1295400,76200r,-33401l,42799,,33274r1295400,l1295400,xe" fillcolor="black" strokecolor="black [3213]" strokeweight="0">
                        <v:stroke miterlimit="83231f" joinstyle="miter"/>
                        <v:path arrowok="t" textboxrect="0,0,1371600,76200"/>
                      </v:shape>
                      <v:group id="Group 70" o:spid="_x0000_s1156" style="position:absolute;left:11698;top:127;width:27735;height:35306" coordorigin="11698,127" coordsize="27734,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">
                        <v:group id="Group 68" o:spid="_x0000_s1157" style="position:absolute;left:11698;top:127;width:24916;height:35306" coordorigin="11699,127" coordsize="24916,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">
                          <v:group id="Group 2023682656" o:spid="_x0000_s1158" style="position:absolute;left:11699;top:127;width:24917;height:35306" coordorigin="13352" coordsize="24245,33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">
                            <v:shape id="Shape 412" o:spid="_x0000_s1159" style="position:absolute;left:27391;top:4921;width:15;height:3571;visibility:visible;mso-wrap-style:square;v-text-anchor:top" coordsize="1524,357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" path="m,l1524,357124e" filled="f" strokecolor="black [3213]" strokeweight=".83786mm">
                              <v:stroke miterlimit="83231f" joinstyle="miter"/>
                              <v:path arrowok="t" textboxrect="0,0,1524,357124"/>
                            </v:shape>
                            <v:shape id="Shape 413" o:spid="_x0000_s1160" style="position:absolute;left:21786;top:3079;width:1239;height:1285;visibility:visible;mso-wrap-style:square;v-text-anchor:top" coordsize="123825,128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" path="m,128524l123825,65024,,e" filled="f" strokecolor="black [3213]" strokeweight=".30869mm">
                              <v:stroke miterlimit="83231f" joinstyle="miter"/>
                              <v:path arrowok="t" textboxrect="0,0,123825,128524"/>
                            </v:shape>
                            <v:shape id="Shape 414" o:spid="_x0000_s1161" style="position:absolute;left:23374;top:21541;width:1286;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" path="m,128651l128651,63500,,e" filled="f" strokecolor="black [3213]" strokeweight=".30869mm">
                              <v:stroke miterlimit="83231f" joinstyle="miter"/>
                              <v:path arrowok="t" textboxrect="0,0,128651,128651"/>
                            </v:shape>
                            <v:shape id="Shape 415" o:spid="_x0000_s1162" style="position:absolute;left:29328;top:6254;width:7588;height:27147;visibility:visible;mso-wrap-style:square;v-text-anchor:top" coordsize="758825,271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" path="m187325,242824l187325,,758825,r,2714625l,2714625,,2525649e" filled="f" strokecolor="black [3213]" strokeweight=".83786mm">
                              <v:stroke miterlimit="83231f" joinstyle="miter"/>
                              <v:path arrowok="t" textboxrect="0,0,758825,2714625"/>
                            </v:shape>
                            <v:shape id="Shape 416" o:spid="_x0000_s1163" style="position:absolute;left:21835;top:5507;width:5556;height:18606;visibility:visible;mso-wrap-style:square;v-text-anchor:top" coordsize="555625,186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" path="m273050,r,368300l,368300,,1860550r555625,e" filled="f" strokecolor="black [3213]" strokeweight=".83786mm">
                              <v:stroke miterlimit="83231f" joinstyle="miter"/>
                              <v:path arrowok="t" textboxrect="0,0,555625,1860550"/>
                            </v:shape>
                            <v:shape id="Shape 417" o:spid="_x0000_s1164" style="position:absolute;left:29216;top:14683;width:16;height:2493;visibility:visible;mso-wrap-style:square;v-text-anchor:top" coordsize="1651,249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" path="m,l1651,249301e" filled="f" strokecolor="black [3213]" strokeweight=".83786mm">
                              <v:stroke miterlimit="83231f" joinstyle="miter"/>
                              <v:path arrowok="t" textboxrect="0,0,1651,249301"/>
                            </v:shape>
                            <v:shape id="Shape 418" o:spid="_x0000_s1165" style="position:absolute;left:27391;top:23129;width:15;height:3619;visibility:visible;mso-wrap-style:square;v-text-anchor:top" coordsize="152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" path="m,l1524,361950e" filled="f" strokecolor="black [3213]" strokeweight=".83786mm">
                              <v:stroke miterlimit="83231f" joinstyle="miter"/>
                              <v:path arrowok="t" textboxrect="0,0,1524,361950"/>
                            </v:shape>
                            <v:shape id="Shape 419" o:spid="_x0000_s1166" style="position:absolute;left:26993;top:26304;width:794;height:1587;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" path="m,l79375,,39751,158750,,xe" fillcolor="black" strokecolor="black [3213]" strokeweight="0">
                              <v:stroke miterlimit="83231f" joinstyle="miter"/>
                              <v:path arrowok="t" textboxrect="0,0,79375,158750"/>
                            </v:shape>
                            <v:shape id="Shape 420" o:spid="_x0000_s1167" style="position:absolute;left:30708;top:26352;width:794;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" path="m,l79375,,39751,158750,,xe" fillcolor="black" strokecolor="black [3213]" strokeweight="0">
                              <v:stroke miterlimit="83231f" joinstyle="miter"/>
                              <v:path arrowok="t" textboxrect="0,0,79375,158750"/>
                            </v:shape>
                            <v:shape id="Shape 421" o:spid="_x0000_s1168" style="position:absolute;left:30852;top:8191;width:793;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" path="m,l79375,,39624,158750,,xe" fillcolor="black" strokecolor="black [3213]" strokeweight="0">
                              <v:stroke miterlimit="83231f" joinstyle="miter"/>
                              <v:path arrowok="t" textboxrect="0,0,79375,158750"/>
                            </v:shape>
                            <v:shape id="Shape 422" o:spid="_x0000_s1169" style="position:absolute;left:28820;top:16827;width:793;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" path="m,l79375,,39624,158750,,xe" fillcolor="black" strokecolor="black [3213]" strokeweight="0">
                              <v:stroke miterlimit="83231f" joinstyle="miter"/>
                              <v:path arrowok="t" textboxrect="0,0,79375,158750"/>
                            </v:shape>
                            <v:shape id="Shape 423" o:spid="_x0000_s1170" style="position:absolute;left:26993;top:8191;width:794;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" path="m,l79375,,39751,158750,,xe" fillcolor="black" strokecolor="black [3213]" strokeweight="0">
                              <v:stroke miterlimit="83231f" joinstyle="miter"/>
                              <v:path arrowok="t" textboxrect="0,0,79375,158750"/>
                            </v:shape>
                            <v:shape id="Shape 424" o:spid="_x0000_s1171" style="position:absolute;left:24168;top:4921;width:793;height:1587;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" path="m39751,l79375,158750,,158750,39751,xe" fillcolor="black" strokecolor="black [3213]" strokeweight="0">
                              <v:stroke miterlimit="83231f" joinstyle="miter"/>
                              <v:path arrowok="t" textboxrect="0,0,79375,158750"/>
                            </v:shape>
                            <v:shape id="Shape 425" o:spid="_x0000_s1172" style="position:absolute;left:31106;top:23129;width:15;height:3619;visibility:visible;mso-wrap-style:square;v-text-anchor:top" coordsize="152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" path="m,l1524,361950e" filled="f" strokecolor="black [3213]" strokeweight=".83786mm">
                              <v:stroke miterlimit="83231f" joinstyle="miter"/>
                              <v:path arrowok="t" textboxrect="0,0,1524,361950"/>
                            </v:shape>
                            <v:shape id="Shape 426" o:spid="_x0000_s1173" style="position:absolute;left:26692;top:24716;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" path="m,128651l133350,,,128651xe" strokecolor="black [3213]" strokeweight="0">
                              <v:stroke miterlimit="83231f" joinstyle="miter"/>
                              <v:path arrowok="t" textboxrect="0,0,133350,128651"/>
                            </v:shape>
                            <v:shape id="Shape 427" o:spid="_x0000_s1174" style="position:absolute;left:26692;top:24716;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" path="m133350,l,128651e" filled="f" strokecolor="black [3213]" strokeweight=".30869mm">
                              <v:stroke miterlimit="83231f" joinstyle="miter"/>
                              <v:path arrowok="t" textboxrect="0,0,133350,128651"/>
                            </v:shape>
                            <v:shape id="Shape 428" o:spid="_x0000_s1175" style="position:absolute;left:30407;top:24716;width:1349;height:1287;visibility:visible;mso-wrap-style:square;v-text-anchor:top" coordsize="134874,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" path="m,128651l134874,,,128651xe" strokecolor="black [3213]" strokeweight="0">
                              <v:stroke miterlimit="83231f" joinstyle="miter"/>
                              <v:path arrowok="t" textboxrect="0,0,134874,128651"/>
                            </v:shape>
                            <v:shape id="Shape 429" o:spid="_x0000_s1176" style="position:absolute;left:30407;top:24716;width:1349;height:1287;visibility:visible;mso-wrap-style:square;v-text-anchor:top" coordsize="134874,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" path="m134874,l,128651e" filled="f" strokecolor="black [3213]" strokeweight=".30869mm">
                              <v:stroke miterlimit="83231f" joinstyle="miter"/>
                              <v:path arrowok="t" textboxrect="0,0,134874,128651"/>
                            </v:shape>
                            <v:shape id="Shape 430" o:spid="_x0000_s1177" style="position:absolute;left:36264;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" path="m,128651l133350,,,128651xe" strokecolor="black [3213]" strokeweight="0">
                              <v:stroke miterlimit="83231f" joinstyle="miter"/>
                              <v:path arrowok="t" textboxrect="0,0,133350,128651"/>
                            </v:shape>
                            <v:shape id="Shape 431" o:spid="_x0000_s1178" style="position:absolute;left:36264;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" path="m133350,l,128651e" filled="f" strokecolor="black [3213]" strokeweight=".30869mm">
                              <v:stroke miterlimit="83231f" joinstyle="miter"/>
                              <v:path arrowok="t" textboxrect="0,0,133350,128651"/>
                            </v:shape>
                            <v:shape id="Shape 432" o:spid="_x0000_s1179" style="position:absolute;left:21183;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" path="m,128651l133350,,,128651xe" strokecolor="black [3213]" strokeweight="0">
                              <v:stroke miterlimit="83231f" joinstyle="miter"/>
                              <v:path arrowok="t" textboxrect="0,0,133350,128651"/>
                            </v:shape>
                            <v:shape id="Shape 433" o:spid="_x0000_s1180" style="position:absolute;left:21183;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" path="m133350,l,128651e" filled="f" strokecolor="black [3213]" strokeweight=".30869mm">
                              <v:stroke miterlimit="83231f" joinstyle="miter"/>
                              <v:path arrowok="t" textboxrect="0,0,133350,128651"/>
                            </v:shape>
                            <v:shape id="Shape 434" o:spid="_x0000_s1181" style="position:absolute;left:28581;top:15032;width:1286;height:1351;visibility:visible;mso-wrap-style:square;v-text-anchor:top" coordsize="128651,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" path="m,135001l128651,,,135001xe" strokecolor="black [3213]" strokeweight="0">
                              <v:stroke miterlimit="83231f" joinstyle="miter"/>
                              <v:path arrowok="t" textboxrect="0,0,128651,135001"/>
                            </v:shape>
                            <v:shape id="Shape 435" o:spid="_x0000_s1182" style="position:absolute;left:28581;top:15032;width:1286;height:1351;visibility:visible;mso-wrap-style:square;v-text-anchor:top" coordsize="128651,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" path="m128651,l,135001e" filled="f" strokecolor="black [3213]" strokeweight=".30869mm">
                              <v:stroke miterlimit="83231f" joinstyle="miter"/>
                              <v:path arrowok="t" textboxrect="0,0,128651,135001"/>
                            </v:shape>
                            <v:shape id="Shape 436" o:spid="_x0000_s1183" style="position:absolute;left:26739;top:6015;width:1287;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" path="m,128651l128651,,,128651xe" strokecolor="black [3213]" strokeweight="0">
                              <v:stroke miterlimit="83231f" joinstyle="miter"/>
                              <v:path arrowok="t" textboxrect="0,0,128651,128651"/>
                            </v:shape>
                            <v:shape id="Shape 437" o:spid="_x0000_s1184" style="position:absolute;left:26739;top:6015;width:1287;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" path="m128651,l,128651e" filled="f" strokecolor="black [3213]" strokeweight=".30869mm">
                              <v:stroke miterlimit="83231f" joinstyle="miter"/>
                              <v:path arrowok="t" textboxrect="0,0,128651,128651"/>
                            </v:shape>
                            <v:shape id="Shape 438" o:spid="_x0000_s1185" style="position:absolute;left:21786;width:15130;height:4921;visibility:visible;mso-wrap-style:square;v-text-anchor:top" coordsize="1512951,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" path="m,492125r1512951,l1512951,,,,,492125xe" filled="f" strokecolor="#0070c0" strokeweight="1.5pt">
                              <v:stroke miterlimit="83231f" joinstyle="miter"/>
                              <v:path arrowok="t" textboxrect="0,0,1512951,492125"/>
                            </v:shape>
                            <v:rect id="Rectangle 1760898937" o:spid="_x0000_s1186" style="position:absolute;left:23853;top:478;width:11054;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" filled="f" stroked="f">
                              <v:textbox inset="0,0,0,0">
                                <w:txbxContent>
                                  <w:p w14:paraId="11BB7CDB" w14:textId="77777777" w:rsidR="00EC593F" w:rsidRPr="008645B2" w:rsidRDefault="00EC593F" w:rsidP="00EC593F">
                                    <w:pPr>
                                      <w:jc w:val="center"/>
                                      <w:rPr>
                                        <w:rFonts w:ascii="Times New Roman" w:eastAsia="Times New Roman" w:hAnsi="Times New Roman"/>
                                        <w:sz w:val="28"/>
                                      </w:rPr>
                                    </w:pPr>
                                    <w:r w:rsidRPr="008645B2">
                                      <w:rPr>
                                        <w:rFonts w:ascii="Times New Roman" w:eastAsia="Times New Roman" w:hAnsi="Times New Roman"/>
                                        <w:sz w:val="28"/>
                                      </w:rPr>
                                      <w:t>Data Memory</w:t>
                                    </w:r>
                                    <w:r>
                                      <w:rPr>
                                        <w:rFonts w:ascii="Times New Roman" w:eastAsia="Times New Roman" w:hAnsi="Times New Roman"/>
                                        <w:sz w:val="28"/>
                                      </w:rPr>
                                      <w:t xml:space="preserve"> (RAM)</w:t>
                                    </w:r>
                                  </w:p>
                                </w:txbxContent>
                              </v:textbox>
                            </v:rect>
                            <v:shape id="Shape 441" o:spid="_x0000_s1187" style="position:absolute;left:25596;top:9826;width:7493;height:4810;visibility:visible;mso-wrap-style:square;v-text-anchor:top" coordsize="749300,48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" path="m,481013r749300,l749300,,,,,481013xe" filled="f" strokecolor="#0070c0" strokeweight="1.5pt">
                              <v:stroke miterlimit="83231f" joinstyle="miter"/>
                              <v:path arrowok="t" textboxrect="0,0,749300,481013"/>
                            </v:shape>
                            <v:shape id="Shape 448" o:spid="_x0000_s1188" style="position:absolute;left:23374;top:18509;width:12001;height:4715;visibility:visible;mso-wrap-style:square;v-text-anchor:top" coordsize="1200150,47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" path="m,471488r1200150,l1200150,,,,,471488xe" filled="f" strokecolor="#0070c0" strokeweight="1.5pt">
                              <v:stroke miterlimit="83231f" joinstyle="miter"/>
                              <v:path arrowok="t" textboxrect="0,0,1200150,471488"/>
                            </v:shape>
                            <v:rect id="Rectangle 856113789" o:spid="_x0000_s1189" style="position:absolute;left:24769;top:19716;width:10444;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" filled="f" stroked="f">
                              <v:textbox inset="0,0,0,0">
                                <w:txbxContent>
                                  <w:p w14:paraId="60B1A364" w14:textId="77777777" w:rsidR="00EC593F" w:rsidRDefault="00EC593F" w:rsidP="00EC593F">
                                    <w:r>
                                      <w:rPr>
                                        <w:rFonts w:ascii="Times New Roman" w:eastAsia="Times New Roman" w:hAnsi="Times New Roman"/>
                                        <w:sz w:val="28"/>
                                      </w:rPr>
                                      <w:t>Register File</w:t>
                                    </w:r>
                                  </w:p>
                                </w:txbxContent>
                              </v:textbox>
                            </v:rect>
                            <v:shape id="Shape 450" o:spid="_x0000_s1190" style="position:absolute;left:23374;top:27986;width:12001;height:3525;visibility:visible;mso-wrap-style:square;v-text-anchor:top" coordsize="120015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" path="m,352425r1200150,l1200150,,,,,352425xe" filled="f" strokecolor="#0070c0" strokeweight="1.5pt">
                              <v:stroke miterlimit="83231f" joinstyle="miter"/>
                              <v:path arrowok="t" textboxrect="0,0,1200150,352425"/>
                            </v:shape>
                            <v:rect id="Rectangle 83946253" o:spid="_x0000_s1191" style="position:absolute;left:23025;top:28234;width:13038;height:3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" filled="f" stroked="f">
                              <v:textbox inset="0,0,0,0">
                                <w:txbxContent>
                                  <w:p w14:paraId="19D61842" w14:textId="77777777" w:rsidR="00EC593F" w:rsidRDefault="00EC593F" w:rsidP="00EC593F">
                                    <w:pPr>
                                      <w:jc w:val="center"/>
                                    </w:pPr>
                                    <w:r>
                                      <w:t>Arithmetic Logic Unit</w:t>
                                    </w:r>
                                  </w:p>
                                </w:txbxContent>
                              </v:textbox>
                            </v:rect>
                            <v:shape id="Shape 452" o:spid="_x0000_s1192" style="position:absolute;left:26993;top:23764;width:747;height:747;visibility:visible;mso-wrap-style:square;v-text-anchor:top" coordsize="7467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" path="m37338,c57912,,74676,16764,74676,37338v,20574,-16764,37338,-37338,37338c16764,74676,,57912,,37338,,16764,16764,,37338,xe" fillcolor="black" strokecolor="black [3213]" strokeweight="0">
                              <v:stroke miterlimit="83231f" joinstyle="miter"/>
                              <v:path arrowok="t" textboxrect="0,0,74676,74676"/>
                            </v:shape>
                            <v:shape id="Shape 453" o:spid="_x0000_s1193" style="position:absolute;left:26993;top:23764;width:747;height:747;visibility:visible;mso-wrap-style:square;v-text-anchor:top" coordsize="7467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" path="m,37338c,16764,16764,,37338,,57912,,74676,16764,74676,37338v,20574,-16764,37338,-37338,37338c16764,74676,,57912,,37338xe" filled="f" strokecolor="black [3213]" strokeweight=".30869mm">
                              <v:stroke miterlimit="83231f" joinstyle="miter"/>
                              <v:path arrowok="t" textboxrect="0,0,74676,74676"/>
                            </v:shape>
                            <v:shape id="Shape 481" o:spid="_x0000_s1194" style="position:absolute;left:13563;top:1047;width:8382;height:762;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83" o:spid="_x0000_s1195" style="position:absolute;left:13563;top:2571;width:8382;height:762;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" path="m762000,r76200,38100l762000,76200r,-33401l,42799,,33274r762000,l762000,xe" fillcolor="black" strokecolor="black [3213]" strokeweight="0">
                              <v:stroke miterlimit="83231f" joinstyle="miter"/>
                              <v:path arrowok="t" textboxrect="0,0,838200,76200"/>
                            </v:shape>
                            <v:shape id="Shape 485" o:spid="_x0000_s1196" style="position:absolute;left:13461;top:13239;width:12108;height:817;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" path="m1295400,r76200,38100l1295400,76200r,-33401l,42799,,33274r1295400,l1295400,xe" fillcolor="black" strokecolor="black [3213]" strokeweight="0">
                              <v:stroke miterlimit="83231f" joinstyle="miter"/>
                              <v:path arrowok="t" textboxrect="0,0,1371600,76200"/>
                            </v:shape>
                            <v:shape id="Shape 487" o:spid="_x0000_s1197" style="position:absolute;left:13468;top:20097;width:10001;height:762;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" path="m1295400,r76200,38100l1295400,76200r,-33401l,42799,,33274r1295400,l1295400,xe" fillcolor="black" strokecolor="black [3213]" strokeweight="0">
                              <v:stroke miterlimit="83231f" joinstyle="miter"/>
                              <v:path arrowok="t" textboxrect="0,0,1371600,76200"/>
                            </v:shape>
                            <v:shape id="Shape 490" o:spid="_x0000_s1198" style="position:absolute;left:16537;top:1971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" path="m,l152400,152400e" filled="f" strokecolor="black [3213]">
                              <v:path arrowok="t" textboxrect="0,0,152400,152400"/>
                            </v:shape>
                            <v:shape id="Shape 491" o:spid="_x0000_s1199" style="position:absolute;left:16733;top:66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" path="m,l152400,152400e" filled="f" strokecolor="black [3213]">
                              <v:path arrowok="t" textboxrect="0,0,152400,152400"/>
                            </v:shape>
                            <v:shape id="Shape 492" o:spid="_x0000_s1200" style="position:absolute;left:13352;top:28220;width:9873;height:743;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" path="m1295400,r76200,38100l1295400,76200r,-33401l,42799,,33274r1295400,l1295400,xe" fillcolor="black" strokecolor="black [3213]" strokeweight="0">
                              <v:stroke miterlimit="83231f" joinstyle="miter"/>
                              <v:path arrowok="t" textboxrect="0,0,1371600,76200"/>
                            </v:shape>
                            <v:shape id="Shape 495" o:spid="_x0000_s1201" style="position:absolute;left:17608;top:27839;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" path="m,l152400,152400e" filled="f" strokecolor="black [3213]">
                              <v:path arrowok="t" textboxrect="0,0,152400,152400"/>
                            </v:shape>
                          </v:group>
                          <v:shape id="Text Box 67" o:spid="_x0000_s1202" type="#_x0000_t202" style="position:absolute;left:23941;top:11049;width:8255;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" filled="f" stroked="f" strokeweight=".5pt">
                            <v:textbox>
                              <w:txbxContent>
                                <w:p w14:paraId="456D6927" w14:textId="77777777" w:rsidR="00EC593F" w:rsidRDefault="00EC593F" w:rsidP="00EC593F">
                                  <w:pPr>
                                    <w:jc w:val="center"/>
                                  </w:pPr>
                                  <w:r>
                                    <w:t>16-bit 2-1 mux</w:t>
                                  </w:r>
                                </w:p>
                              </w:txbxContent>
                            </v:textbox>
                          </v:shape>
                        </v:group>
                        <v:shape id="Text Box 69" o:spid="_x0000_s1203" type="#_x0000_t202" style="position:absolute;left:35941;top:10668;width:3492;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" filled="f" stroked="f" strokeweight=".5pt">
                          <v:textbox>
                            <w:txbxContent>
                              <w:p w14:paraId="1167DA75" w14:textId="77777777" w:rsidR="00EC593F" w:rsidRDefault="00EC593F" w:rsidP="00EC593F">
                                <w:r>
                                  <w:t>16</w:t>
                                </w:r>
                              </w:p>
                            </w:txbxContent>
                          </v:textbox>
                        </v:shape>
                        <v:shape id="Text Box 69" o:spid="_x0000_s1204" type="#_x0000_t202" style="position:absolute;left:25908;top:5778;width:361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" filled="f" stroked="f" strokeweight=".5pt">
                          <v:textbox>
                            <w:txbxContent>
                              <w:p w14:paraId="58347373" w14:textId="77777777" w:rsidR="00EC593F" w:rsidRDefault="00EC593F" w:rsidP="00EC593F">
                                <w:r>
                                  <w:t>16</w:t>
                                </w:r>
                              </w:p>
                            </w:txbxContent>
                          </v:textbox>
                        </v:shape>
                        <v:shape id="Text Box 69" o:spid="_x0000_s1205" type="#_x0000_t202" style="position:absolute;left:17018;top:10731;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" filled="f" stroked="f" strokeweight=".5pt">
                          <v:textbox>
                            <w:txbxContent>
                              <w:p w14:paraId="6F3DDE69" w14:textId="77777777" w:rsidR="00EC593F" w:rsidRDefault="00EC593F" w:rsidP="00EC593F">
                                <w:r>
                                  <w:t>16</w:t>
                                </w:r>
                              </w:p>
                            </w:txbxContent>
                          </v:textbox>
                        </v:shape>
                        <v:shape id="Text Box 69" o:spid="_x0000_s1206" type="#_x0000_t202" style="position:absolute;left:22669;top:25463;width:3493;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" filled="f" stroked="f" strokeweight=".5pt">
                          <v:textbox>
                            <w:txbxContent>
                              <w:p w14:paraId="338A67F8" w14:textId="77777777" w:rsidR="00EC593F" w:rsidRDefault="00EC593F" w:rsidP="00EC593F">
                                <w:r>
                                  <w:t>16</w:t>
                                </w:r>
                              </w:p>
                            </w:txbxContent>
                          </v:textbox>
                        </v:shape>
                        <v:shape id="Text Box 69" o:spid="_x0000_s1207" type="#_x0000_t202" style="position:absolute;left:29972;top:25590;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" filled="f" stroked="f" strokeweight=".5pt">
                          <v:textbox>
                            <w:txbxContent>
                              <w:p w14:paraId="5FC35874" w14:textId="77777777" w:rsidR="00EC593F" w:rsidRDefault="00EC593F" w:rsidP="00EC593F">
                                <w:r>
                                  <w:t>16</w:t>
                                </w:r>
                              </w:p>
                            </w:txbxContent>
                          </v:textbox>
                        </v:shape>
                        <v:shape id="Text Box 69" o:spid="_x0000_s1208" type="#_x0000_t202" style="position:absolute;left:28257;top:15684;width:3493;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" filled="f" stroked="f" strokeweight=".5pt">
                          <v:textbox>
                            <w:txbxContent>
                              <w:p w14:paraId="64253F4B" w14:textId="77777777" w:rsidR="00EC593F" w:rsidRDefault="00EC593F" w:rsidP="00EC593F">
                                <w:r>
                                  <w:t>16</w:t>
                                </w:r>
                              </w:p>
                            </w:txbxContent>
                          </v:textbox>
                        </v:shape>
                      </v:group>
                    </v:group>
                    <v:group id="Group 82" o:spid="_x0000_s1209" style="position:absolute;width:33523;height:35553" coordsize="33528,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">
                      <v:shape id="Shape 491" o:spid="_x0000_s1210" style="position:absolute;left:14414;top:2381;width:1562;height:1606;rotation:9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" path="m,l152400,152400e" filled="f" strokecolor="black [3213]">
                        <v:path arrowok="t" textboxrect="0,0,152400,152400"/>
                      </v:shape>
                      <v:group id="Group 81" o:spid="_x0000_s1211" style="position:absolute;width:33528;height:35560" coordsize="33528,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">
                        <v:rect id="Rectangle 74" o:spid="_x0000_s1212" style="position:absolute;left:1016;top:26924;width:14351;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" filled="f" strokecolor="#0070c0" strokeweight="1.5pt"/>
                        <v:rect id="Rectangle 75" o:spid="_x0000_s1213" style="position:absolute;left:635;top:2413;width:1181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" filled="f" strokecolor="#0070c0" strokeweight="1.5pt"/>
                        <v:rect id="Rectangle 76" o:spid="_x0000_s1214" style="position:absolute;left:4953;top:13779;width:7493;height:6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" filled="f" strokecolor="#0070c0" strokeweight="1.5pt"/>
                        <v:rect id="Rectangle 77" o:spid="_x0000_s1215" style="position:absolute;left:17462;top:1968;width:16066;height:3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" filled="f" strokecolor="#0070c0" strokeweight="1.5pt"/>
                        <v:shape id="Shape 483" o:spid="_x0000_s1216" style="position:absolute;left:12446;top:18351;width:5080;height:889;rotation:180;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" path="m762000,r76200,38100l762000,76200r,-33401l,42799,,33274r762000,l762000,xe" fillcolor="black" strokecolor="black [3213]" strokeweight="0">
                          <v:stroke miterlimit="83231f" joinstyle="miter"/>
                          <v:path arrowok="t" textboxrect="0,0,838200,76200"/>
                        </v:shape>
                        <v:shape id="Shape 483" o:spid="_x0000_s1217" style="position:absolute;left:12382;top:14795;width:4890;height:826;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" path="m762000,r76200,38100l762000,76200r,-33401l,42799,,33274r762000,l762000,xe" fillcolor="black" strokecolor="black [3213]" strokeweight="0">
                          <v:stroke miterlimit="83231f" joinstyle="miter"/>
                          <v:path arrowok="t" textboxrect="0,0,838200,76200"/>
                        </v:shape>
                        <v:shape id="Shape 414" o:spid="_x0000_s1218" style="position:absolute;left:17526;top:33464;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" path="m,128651l128651,63500,,e" filled="f" strokecolor="black [3213]" strokeweight=".30869mm">
                          <v:stroke miterlimit="83231f" joinstyle="miter"/>
                          <v:path arrowok="t" textboxrect="0,0,128651,128651"/>
                        </v:shape>
                        <v:shape id="Shape 414" o:spid="_x0000_s1219" style="position:absolute;left:4889;top:18764;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" path="m,128651l128651,63500,,e" filled="f" strokecolor="black [3213]" strokeweight=".30869mm">
                          <v:stroke miterlimit="83231f" joinstyle="miter"/>
                          <v:path arrowok="t" textboxrect="0,0,128651,128651"/>
                        </v:shape>
                        <v:shape id="Shape 414" o:spid="_x0000_s1220" style="position:absolute;left:635;top:9620;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" path="m,128651l128651,63500,,e" filled="f" strokecolor="black [3213]" strokeweight=".30869mm">
                          <v:stroke miterlimit="83231f" joinstyle="miter"/>
                          <v:path arrowok="t" textboxrect="0,0,128651,128651"/>
                        </v:shape>
                        <v:shape id="Text Box 69" o:spid="_x0000_s1221" type="#_x0000_t202" style="position:absolute;left:10064;top:22606;width:3493;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" filled="f" stroked="f" strokeweight=".5pt">
                          <v:textbox>
                            <w:txbxContent>
                              <w:p w14:paraId="03FA0255" w14:textId="77777777" w:rsidR="00EC593F" w:rsidRDefault="00EC593F" w:rsidP="00EC593F">
                                <w:r>
                                  <w:t>16</w:t>
                                </w:r>
                              </w:p>
                            </w:txbxContent>
                          </v:textbox>
                        </v:shape>
                        <v:group id="Group 79" o:spid="_x0000_s1222" style="position:absolute;left:-4840;top:18377;width:15231;height:1606;rotation:90" coordorigin="-5349" coordsize="15230,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">
                          <v:shape id="Shape 481" o:spid="_x0000_s1223" style="position:absolute;left:-5349;top:517;width:15229;height:581;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91" o:spid="_x0000_s1224" style="position:absolute;left:1492;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" path="m,l152400,152400e" filled="f" strokecolor="black [3213]">
                            <v:path arrowok="t" textboxrect="0,0,152400,152400"/>
                          </v:shape>
                        </v:group>
                        <v:group id="Group 79" o:spid="_x0000_s1225" style="position:absolute;left:6956;top:23116;width:6100;height:1607;rotation:-90" coordorigin=",-63" coordsize="9880,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">
                          <v:shape id="Shape 481" o:spid="_x0000_s1226" style="position:absolute;top:298;width:9880;height:889;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" path="m762000,r76200,38100l762000,76200r,-33401l,42799,,33274r762000,l762000,xe" fillcolor="black" strokecolor="black [3213]" strokeweight="0">
                            <v:stroke miterlimit="83231f" joinstyle="miter"/>
                            <v:path arrowok="t" textboxrect="0,0,838200,76200"/>
                          </v:shape>
                          <v:shape id="Shape 491" o:spid="_x0000_s1227" style="position:absolute;left:4159;top:-63;width:1562;height:1606;rotation:-929974fd;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" path="m,l152400,152400e" filled="f" strokecolor="black [3213]">
                            <v:path arrowok="t" textboxrect="0,0,152400,152400"/>
                          </v:shape>
                        </v:group>
                        <v:shape id="Text Box 69" o:spid="_x0000_s1228" type="#_x0000_t202" style="position:absolute;top:17938;width:288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" filled="f" stroked="f" strokeweight=".5pt">
                          <v:textbox>
                            <w:txbxContent>
                              <w:p w14:paraId="29382171" w14:textId="77777777" w:rsidR="00EC593F" w:rsidRDefault="00EC593F" w:rsidP="00EC593F">
                                <w:r>
                                  <w:t>8</w:t>
                                </w:r>
                              </w:p>
                            </w:txbxContent>
                          </v:textbox>
                        </v:shape>
                        <v:shape id="Shape 483" o:spid="_x0000_s1229" style="position:absolute;left:12477;top:5111;width:5080;height:889;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83" o:spid="_x0000_s1230" style="position:absolute;left:12573;top:2794;width:4889;height:825;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" path="m762000,r76200,38100l762000,76200r,-33401l,42799,,33274r762000,l762000,xe" fillcolor="black" strokecolor="black [3213]" strokeweight="0">
                          <v:stroke miterlimit="83231f" joinstyle="miter"/>
                          <v:path arrowok="t" textboxrect="0,0,838200,76200"/>
                        </v:shape>
                        <v:shape id="Shape 483" o:spid="_x0000_s1231" style="position:absolute;left:12509;top:9810;width:5080;height:889;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" path="m762000,r76200,38100l762000,76200r,-33401l,42799,,33274r762000,l762000,xe" fillcolor="black" strokecolor="black [3213]" strokeweight="0">
                          <v:stroke miterlimit="83231f" joinstyle="miter"/>
                          <v:path arrowok="t" textboxrect="0,0,838200,76200"/>
                        </v:shape>
                        <v:shape id="Shape 483" o:spid="_x0000_s1232" style="position:absolute;left:12573;top:7493;width:4889;height:825;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" path="m762000,r76200,38100l762000,76200r,-33401l,42799,,33274r762000,l762000,xe" fillcolor="black" strokecolor="black [3213]" strokeweight="0">
                          <v:stroke miterlimit="83231f" joinstyle="miter"/>
                          <v:path arrowok="t" textboxrect="0,0,838200,76200"/>
                        </v:shape>
                        <v:shape id="Text Box 69" o:spid="_x0000_s1233" type="#_x0000_t202" style="position:absolute;left:14160;width:2889;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" filled="f" stroked="f" strokeweight=".5pt">
                          <v:textbox>
                            <w:txbxContent>
                              <w:p w14:paraId="6967A61E" w14:textId="77777777" w:rsidR="00EC593F" w:rsidRDefault="00EC593F" w:rsidP="00EC593F">
                                <w:r>
                                  <w:t>8</w:t>
                                </w:r>
                              </w:p>
                            </w:txbxContent>
                          </v:textbox>
                        </v:shape>
                        <v:shape id="Text Box 80" o:spid="_x0000_s1234" type="#_x0000_t202" style="position:absolute;left:4476;top:5524;width:393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" filled="f" stroked="f" strokeweight=".5pt">
                          <v:textbox>
                            <w:txbxContent>
                              <w:p w14:paraId="485CC455" w14:textId="77777777" w:rsidR="00EC593F" w:rsidRDefault="00EC593F" w:rsidP="00EC593F">
                                <w:r>
                                  <w:t>PC</w:t>
                                </w:r>
                              </w:p>
                            </w:txbxContent>
                          </v:textbox>
                        </v:shape>
                        <v:shape id="Text Box 80" o:spid="_x0000_s1235" type="#_x0000_t202" style="position:absolute;left:20109;top:15938;width:10551;height:6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" filled="f" stroked="f" strokeweight=".5pt">
                          <v:textbox>
                            <w:txbxContent>
                              <w:p w14:paraId="29E4DF40" w14:textId="77777777" w:rsidR="00EC593F" w:rsidRDefault="00EC593F" w:rsidP="00EC593F">
                                <w:pPr>
                                  <w:jc w:val="center"/>
                                </w:pPr>
                                <w:r w:rsidRPr="006947EE">
                                  <w:rPr>
                                    <w:sz w:val="32"/>
                                    <w:szCs w:val="32"/>
                                  </w:rPr>
                                  <w:t>State</w:t>
                                </w:r>
                                <w:r>
                                  <w:t xml:space="preserve"> </w:t>
                                </w:r>
                                <w:r w:rsidRPr="006947EE">
                                  <w:rPr>
                                    <w:sz w:val="32"/>
                                    <w:szCs w:val="32"/>
                                  </w:rPr>
                                  <w:t>Machine</w:t>
                                </w:r>
                              </w:p>
                            </w:txbxContent>
                          </v:textbox>
                        </v:shape>
                        <v:shape id="Text Box 80" o:spid="_x0000_s1236" type="#_x0000_t202" style="position:absolute;left:6985;top:15652;width:393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" filled="f" stroked="f" strokeweight=".5pt">
                          <v:textbox>
                            <w:txbxContent>
                              <w:p w14:paraId="4C556314" w14:textId="77777777" w:rsidR="00EC593F" w:rsidRDefault="00EC593F" w:rsidP="00EC593F">
                                <w:r>
                                  <w:t>IR</w:t>
                                </w:r>
                              </w:p>
                            </w:txbxContent>
                          </v:textbox>
                        </v:shape>
                        <v:shape id="Text Box 80" o:spid="_x0000_s1237" type="#_x0000_t202" style="position:absolute;left:857;top:29051;width:14510;height: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" filled="f" stroked="f" strokeweight=".5pt">
                          <v:textbox>
                            <w:txbxContent>
                              <w:p w14:paraId="02C6E563" w14:textId="77777777" w:rsidR="00EC593F" w:rsidRDefault="00EC593F" w:rsidP="00EC593F">
                                <w:pPr>
                                  <w:jc w:val="center"/>
                                </w:pPr>
                                <w:r>
                                  <w:t>Instruction memory (ROM)</w:t>
                                </w:r>
                              </w:p>
                            </w:txbxContent>
                          </v:textbox>
                        </v:shape>
                        <v:shape id="Shape 491" o:spid="_x0000_s1238" style="position:absolute;left:14001;top:18002;width:1562;height:1606;rotation:9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" path="m,l152400,152400e" filled="f" strokecolor="black [3213]">
                          <v:path arrowok="t" textboxrect="0,0,152400,152400"/>
                        </v:shape>
                      </v:group>
                      <v:shape id="Text Box 69" o:spid="_x0000_s1239" type="#_x0000_t202" style="position:absolute;left:12795;top:19113;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" filled="f" stroked="f" strokeweight=".5pt">
                        <v:textbox>
                          <w:txbxContent>
                            <w:p w14:paraId="235AC8C1" w14:textId="77777777" w:rsidR="00EC593F" w:rsidRDefault="00EC593F" w:rsidP="00EC593F">
                              <w:r>
                                <w:t>16</w:t>
                              </w:r>
                            </w:p>
                          </w:txbxContent>
                        </v:textbox>
                      </v:shape>
                    </v:group>
                  </v:group>
                  <v:rect id="Rectangle 108" o:spid="_x0000_s1240" style="position:absolute;top:105;width:62316;height:38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" filled="f" strokecolor="#202020 [484]" strokeweight="1pt"/>
                </v:group>
                <v:shape id="Text Box 69" o:spid="_x0000_s1241" type="#_x0000_t202" style="position:absolute;left:35096;top:20825;width:6924;height: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" filled="f" stroked="f" strokeweight=".5pt">
                  <v:textbox>
                    <w:txbxContent>
                      <w:p w14:paraId="298E74B8" w14:textId="77777777" w:rsidR="00EC593F" w:rsidRDefault="00EC593F" w:rsidP="00EC593F">
                        <w:r>
                          <w:t>3x4 + 1</w:t>
                        </w:r>
                      </w:p>
                    </w:txbxContent>
                  </v:textbox>
                </v:shape>
                <v:shape id="Text Box 69" o:spid="_x0000_s1242" type="#_x0000_t202" style="position:absolute;left:38214;top:29493;width:2854;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" filled="f" stroked="f" strokeweight=".5pt">
                  <v:textbox>
                    <w:txbxContent>
                      <w:p w14:paraId="592076E8" w14:textId="77777777" w:rsidR="00EC593F" w:rsidRDefault="00EC593F" w:rsidP="00EC593F">
                        <w:r>
                          <w:t>3</w:t>
                        </w:r>
                      </w:p>
                    </w:txbxContent>
                  </v:textbox>
                </v:shape>
                <v:shape id="Text Box 69" o:spid="_x0000_s1243" type="#_x0000_t202" style="position:absolute;left:37157;top:792;width:2537;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" filled="f" stroked="f" strokeweight=".5pt">
                  <v:textbox>
                    <w:txbxContent>
                      <w:p w14:paraId="4D7E87BC" w14:textId="77777777" w:rsidR="00EC593F" w:rsidRDefault="00EC593F" w:rsidP="00EC593F">
                        <w:r>
                          <w:t>8</w:t>
                        </w:r>
                      </w:p>
                    </w:txbxContent>
                  </v:textbox>
                </v:shape>
                <w10:anchorlock/>
              </v:group>
            </w:pict>
          </mc:Fallback>
        </mc:AlternateContent>
      </w:r>
    </w:p>
    <w:p w14:paraId="26EE8ED8" w14:textId="5D677114" w:rsidR="005E7F71" w:rsidRDefault="005E7F71" w:rsidP="002E75DD">
      <w:pPr>
        <w:pStyle w:val="Heading2"/>
        <w:rPr>
          <w:noProof/>
        </w:rPr>
      </w:pPr>
      <w:bookmarkStart w:id="25" w:name="_Toc231576271"/>
      <w:bookmarkStart w:id="26" w:name="_Toc231586924"/>
      <w:r w:rsidRPr="2A870C15">
        <w:rPr>
          <w:noProof/>
        </w:rPr>
        <w:t>2.</w:t>
      </w:r>
      <w:r w:rsidR="00E97D28" w:rsidRPr="2A870C15">
        <w:rPr>
          <w:noProof/>
        </w:rPr>
        <w:t>4</w:t>
      </w:r>
      <w:r w:rsidRPr="2A870C15">
        <w:rPr>
          <w:noProof/>
        </w:rPr>
        <w:t xml:space="preserve"> </w:t>
      </w:r>
      <w:r w:rsidR="007E538F" w:rsidRPr="2A870C15">
        <w:rPr>
          <w:noProof/>
        </w:rPr>
        <w:t>Pr</w:t>
      </w:r>
      <w:r w:rsidR="00372FB3" w:rsidRPr="2A870C15">
        <w:rPr>
          <w:noProof/>
        </w:rPr>
        <w:t>oject</w:t>
      </w:r>
      <w:r w:rsidR="00C50848" w:rsidRPr="2A870C15">
        <w:rPr>
          <w:noProof/>
        </w:rPr>
        <w:t>.sv</w:t>
      </w:r>
      <w:bookmarkEnd w:id="25"/>
      <w:bookmarkEnd w:id="26"/>
    </w:p>
    <w:p w14:paraId="27CB2155" w14:textId="578EDCB1" w:rsidR="00921ED9" w:rsidRDefault="516766D0" w:rsidP="00384E5B">
      <w:pPr>
        <w:spacing w:line="480" w:lineRule="auto"/>
        <w:ind w:firstLine="720"/>
        <w:rPr>
          <w:rFonts w:ascii="Times New Roman" w:eastAsia="SimSun" w:hAnsi="Times New Roman"/>
        </w:rPr>
      </w:pPr>
      <w:bookmarkStart w:id="27" w:name="_Hlk42608795"/>
      <w:r w:rsidRPr="1F5E803B">
        <w:rPr>
          <w:rFonts w:ascii="Times New Roman" w:eastAsia="SimSun" w:hAnsi="Times New Roman"/>
        </w:rPr>
        <w:t>Project.sv is the top-level module used for the DE10 board testing. It instantiates the Processor</w:t>
      </w:r>
      <w:r w:rsidR="29256DAC" w:rsidRPr="1F5E803B">
        <w:rPr>
          <w:rFonts w:ascii="Times New Roman" w:eastAsia="SimSun" w:hAnsi="Times New Roman"/>
        </w:rPr>
        <w:t>, KeyFilter, and Decoder modules. KEY</w:t>
      </w:r>
      <w:r w:rsidR="00E6744A">
        <w:rPr>
          <w:rFonts w:ascii="Times New Roman" w:eastAsia="SimSun" w:hAnsi="Times New Roman"/>
        </w:rPr>
        <w:t xml:space="preserve"> </w:t>
      </w:r>
      <w:r w:rsidR="29256DAC" w:rsidRPr="1F5E803B">
        <w:rPr>
          <w:rFonts w:ascii="Times New Roman" w:eastAsia="SimSun" w:hAnsi="Times New Roman"/>
        </w:rPr>
        <w:t>[1] is used as ResetN, while KEY</w:t>
      </w:r>
      <w:r w:rsidR="00E6744A">
        <w:rPr>
          <w:rFonts w:ascii="Times New Roman" w:eastAsia="SimSun" w:hAnsi="Times New Roman"/>
        </w:rPr>
        <w:t xml:space="preserve"> </w:t>
      </w:r>
      <w:r w:rsidR="29256DAC" w:rsidRPr="1F5E803B">
        <w:rPr>
          <w:rFonts w:ascii="Times New Roman" w:eastAsia="SimSun" w:hAnsi="Times New Roman"/>
        </w:rPr>
        <w:t>[</w:t>
      </w:r>
      <w:r w:rsidR="23C0FF1D" w:rsidRPr="1F5E803B">
        <w:rPr>
          <w:rFonts w:ascii="Times New Roman" w:eastAsia="SimSun" w:hAnsi="Times New Roman"/>
        </w:rPr>
        <w:t>2</w:t>
      </w:r>
      <w:r w:rsidR="29256DAC" w:rsidRPr="1F5E803B">
        <w:rPr>
          <w:rFonts w:ascii="Times New Roman" w:eastAsia="SimSun" w:hAnsi="Times New Roman"/>
        </w:rPr>
        <w:t xml:space="preserve">] is </w:t>
      </w:r>
      <w:bookmarkEnd w:id="27"/>
      <w:r w:rsidR="29256DAC" w:rsidRPr="1F5E803B">
        <w:rPr>
          <w:rFonts w:ascii="Times New Roman" w:eastAsia="SimSun" w:hAnsi="Times New Roman"/>
        </w:rPr>
        <w:t>passed through the KeyFilter and used as a manual clock. The Key</w:t>
      </w:r>
      <w:r w:rsidR="6F3EB9F1" w:rsidRPr="1F5E803B">
        <w:rPr>
          <w:rFonts w:ascii="Times New Roman" w:eastAsia="SimSun" w:hAnsi="Times New Roman"/>
        </w:rPr>
        <w:t>F</w:t>
      </w:r>
      <w:r w:rsidR="29256DAC" w:rsidRPr="1F5E803B">
        <w:rPr>
          <w:rFonts w:ascii="Times New Roman" w:eastAsia="SimSun" w:hAnsi="Times New Roman"/>
        </w:rPr>
        <w:t xml:space="preserve">ilter reduces button </w:t>
      </w:r>
      <w:r w:rsidR="00DD34E5" w:rsidRPr="1F5E803B">
        <w:rPr>
          <w:rFonts w:ascii="Times New Roman" w:eastAsia="SimSun" w:hAnsi="Times New Roman"/>
        </w:rPr>
        <w:t>bounce</w:t>
      </w:r>
      <w:r w:rsidR="29256DAC" w:rsidRPr="1F5E803B">
        <w:rPr>
          <w:rFonts w:ascii="Times New Roman" w:eastAsia="SimSun" w:hAnsi="Times New Roman"/>
        </w:rPr>
        <w:t xml:space="preserve"> so that one button press is less likely to creat</w:t>
      </w:r>
      <w:r w:rsidR="763F1828" w:rsidRPr="1F5E803B">
        <w:rPr>
          <w:rFonts w:ascii="Times New Roman" w:eastAsia="SimSun" w:hAnsi="Times New Roman"/>
        </w:rPr>
        <w:t>e</w:t>
      </w:r>
      <w:r w:rsidR="29256DAC" w:rsidRPr="1F5E803B">
        <w:rPr>
          <w:rFonts w:ascii="Times New Roman" w:eastAsia="SimSun" w:hAnsi="Times New Roman"/>
        </w:rPr>
        <w:t xml:space="preserve"> multi</w:t>
      </w:r>
      <w:r w:rsidR="1E2FC066" w:rsidRPr="1F5E803B">
        <w:rPr>
          <w:rFonts w:ascii="Times New Roman" w:eastAsia="SimSun" w:hAnsi="Times New Roman"/>
        </w:rPr>
        <w:t xml:space="preserve">ple </w:t>
      </w:r>
      <w:r w:rsidR="6B1F9C05" w:rsidRPr="1F5E803B">
        <w:rPr>
          <w:rFonts w:ascii="Times New Roman" w:eastAsia="SimSun" w:hAnsi="Times New Roman"/>
        </w:rPr>
        <w:t>clock pulses.</w:t>
      </w:r>
    </w:p>
    <w:p w14:paraId="45F9234A" w14:textId="7D187C0F" w:rsidR="007E00EC" w:rsidRDefault="6B1F9C05" w:rsidP="00384E5B">
      <w:pPr>
        <w:spacing w:line="480" w:lineRule="auto"/>
        <w:ind w:firstLine="720"/>
        <w:rPr>
          <w:rFonts w:ascii="Times New Roman" w:eastAsia="SimSun" w:hAnsi="Times New Roman"/>
        </w:rPr>
      </w:pPr>
      <w:r w:rsidRPr="454E60CD">
        <w:rPr>
          <w:rFonts w:ascii="Times New Roman" w:eastAsia="SimSun" w:hAnsi="Times New Roman"/>
        </w:rPr>
        <w:t>The Decoder modules convert 4</w:t>
      </w:r>
      <w:r w:rsidRPr="6DD2AC92">
        <w:rPr>
          <w:rFonts w:ascii="Times New Roman" w:eastAsia="SimSun" w:hAnsi="Times New Roman"/>
        </w:rPr>
        <w:t>-bit binary values into 7-</w:t>
      </w:r>
      <w:r w:rsidRPr="3FACDDD1">
        <w:rPr>
          <w:rFonts w:ascii="Times New Roman" w:eastAsia="SimSun" w:hAnsi="Times New Roman"/>
        </w:rPr>
        <w:t xml:space="preserve">segment HEX </w:t>
      </w:r>
      <w:r w:rsidRPr="2AC10B41">
        <w:rPr>
          <w:rFonts w:ascii="Times New Roman" w:eastAsia="SimSun" w:hAnsi="Times New Roman"/>
        </w:rPr>
        <w:t xml:space="preserve">to </w:t>
      </w:r>
      <w:r w:rsidRPr="3FACDDD1">
        <w:rPr>
          <w:rFonts w:ascii="Times New Roman" w:eastAsia="SimSun" w:hAnsi="Times New Roman"/>
        </w:rPr>
        <w:t xml:space="preserve">display </w:t>
      </w:r>
      <w:r w:rsidRPr="38FB6BAE">
        <w:rPr>
          <w:rFonts w:ascii="Times New Roman" w:eastAsia="SimSun" w:hAnsi="Times New Roman"/>
        </w:rPr>
        <w:t>outputs.</w:t>
      </w:r>
      <w:r w:rsidR="1E2FC066" w:rsidRPr="454E60CD">
        <w:rPr>
          <w:rFonts w:ascii="Times New Roman" w:eastAsia="SimSun" w:hAnsi="Times New Roman"/>
        </w:rPr>
        <w:t xml:space="preserve"> </w:t>
      </w:r>
      <w:r w:rsidR="6FE478AF" w:rsidRPr="4FE6FB55">
        <w:rPr>
          <w:rFonts w:ascii="Times New Roman" w:eastAsia="SimSun" w:hAnsi="Times New Roman"/>
        </w:rPr>
        <w:t>SW</w:t>
      </w:r>
      <w:r w:rsidR="00E6744A">
        <w:rPr>
          <w:rFonts w:ascii="Times New Roman" w:eastAsia="SimSun" w:hAnsi="Times New Roman"/>
        </w:rPr>
        <w:t xml:space="preserve"> </w:t>
      </w:r>
      <w:r w:rsidR="6FE478AF" w:rsidRPr="4FE6FB55">
        <w:rPr>
          <w:rFonts w:ascii="Times New Roman" w:eastAsia="SimSun" w:hAnsi="Times New Roman"/>
        </w:rPr>
        <w:t xml:space="preserve">[9:7] selects which internal </w:t>
      </w:r>
      <w:r w:rsidR="6FE478AF" w:rsidRPr="2E762B52">
        <w:rPr>
          <w:rFonts w:ascii="Times New Roman" w:eastAsia="SimSun" w:hAnsi="Times New Roman"/>
        </w:rPr>
        <w:t xml:space="preserve">processor value is </w:t>
      </w:r>
      <w:r w:rsidR="6FE478AF" w:rsidRPr="72712B31">
        <w:rPr>
          <w:rFonts w:ascii="Times New Roman" w:eastAsia="SimSun" w:hAnsi="Times New Roman"/>
        </w:rPr>
        <w:t xml:space="preserve">shown on the HEX </w:t>
      </w:r>
      <w:r w:rsidR="6FE478AF" w:rsidRPr="5C0DFE8B">
        <w:rPr>
          <w:rFonts w:ascii="Times New Roman" w:eastAsia="SimSun" w:hAnsi="Times New Roman"/>
        </w:rPr>
        <w:t>displays</w:t>
      </w:r>
      <w:r w:rsidR="00745779">
        <w:rPr>
          <w:rFonts w:ascii="Times New Roman" w:eastAsia="SimSun" w:hAnsi="Times New Roman"/>
        </w:rPr>
        <w:t xml:space="preserve">, as shown in </w:t>
      </w:r>
      <w:r w:rsidR="00745779">
        <w:rPr>
          <w:rFonts w:ascii="Times New Roman" w:eastAsia="SimSun" w:hAnsi="Times New Roman"/>
        </w:rPr>
        <w:fldChar w:fldCharType="begin"/>
      </w:r>
      <w:r w:rsidR="00745779">
        <w:rPr>
          <w:rFonts w:ascii="Times New Roman" w:eastAsia="SimSun" w:hAnsi="Times New Roman"/>
        </w:rPr>
        <w:instrText xml:space="preserve"> REF _Ref231588701 \h </w:instrText>
      </w:r>
      <w:r w:rsidR="00745779">
        <w:rPr>
          <w:rFonts w:ascii="Times New Roman" w:eastAsia="SimSun" w:hAnsi="Times New Roman"/>
        </w:rPr>
      </w:r>
      <w:r w:rsidR="00745779">
        <w:rPr>
          <w:rFonts w:ascii="Times New Roman" w:eastAsia="SimSun" w:hAnsi="Times New Roman"/>
        </w:rPr>
        <w:fldChar w:fldCharType="separate"/>
      </w:r>
      <w:r w:rsidR="00745779">
        <w:t xml:space="preserve">Table </w:t>
      </w:r>
      <w:r w:rsidR="00745779">
        <w:rPr>
          <w:noProof/>
        </w:rPr>
        <w:t>1</w:t>
      </w:r>
      <w:r w:rsidR="00745779">
        <w:t>: mapping of SW values to HEX display data.</w:t>
      </w:r>
      <w:r w:rsidR="00745779">
        <w:rPr>
          <w:rFonts w:ascii="Times New Roman" w:eastAsia="SimSun" w:hAnsi="Times New Roman"/>
        </w:rPr>
        <w:fldChar w:fldCharType="end"/>
      </w:r>
    </w:p>
    <w:p w14:paraId="39296048" w14:textId="134FB8BE" w:rsidR="00745779" w:rsidRDefault="00745779" w:rsidP="00745779">
      <w:pPr>
        <w:pStyle w:val="Caption"/>
        <w:keepNext/>
      </w:pPr>
      <w:bookmarkStart w:id="28" w:name="_Ref231588701"/>
      <w:r>
        <w:lastRenderedPageBreak/>
        <w:t xml:space="preserve">Table </w:t>
      </w:r>
      <w:fldSimple w:instr=" SEQ Table \* ARABIC ">
        <w:r>
          <w:rPr>
            <w:noProof/>
          </w:rPr>
          <w:t>1</w:t>
        </w:r>
      </w:fldSimple>
      <w:r>
        <w:t>: mapping of SW values to HEX display data.</w:t>
      </w:r>
      <w:bookmarkEnd w:id="28"/>
    </w:p>
    <w:p w14:paraId="64C13501" w14:textId="3BBA1785" w:rsidR="00745779" w:rsidRPr="00745779" w:rsidRDefault="00745779" w:rsidP="00745779">
      <w:pPr>
        <w:rPr>
          <w:i/>
          <w:iCs/>
          <w:color w:val="000000" w:themeColor="text2"/>
          <w:sz w:val="18"/>
          <w:szCs w:val="18"/>
        </w:rPr>
      </w:pPr>
      <w:r w:rsidRPr="00745779">
        <w:rPr>
          <w:i/>
          <w:iCs/>
          <w:color w:val="000000" w:themeColor="text2"/>
          <w:sz w:val="18"/>
          <w:szCs w:val="18"/>
        </w:rPr>
        <w:t>Created by Seth Amico, June 5, 2026, University of Washington</w:t>
      </w:r>
    </w:p>
    <w:tbl>
      <w:tblPr>
        <w:tblStyle w:val="TableGrid"/>
        <w:tblpPr w:leftFromText="180" w:rightFromText="180" w:vertAnchor="text" w:tblpY="1"/>
        <w:tblOverlap w:val="never"/>
        <w:tblW w:w="0" w:type="auto"/>
        <w:tblLook w:val="04A0" w:firstRow="1" w:lastRow="0" w:firstColumn="1" w:lastColumn="0" w:noHBand="0" w:noVBand="1"/>
      </w:tblPr>
      <w:tblGrid>
        <w:gridCol w:w="1044"/>
        <w:gridCol w:w="2462"/>
      </w:tblGrid>
      <w:tr w:rsidR="007E00EC" w14:paraId="55EFF317" w14:textId="77777777" w:rsidTr="00745779">
        <w:trPr>
          <w:trHeight w:val="148"/>
        </w:trPr>
        <w:tc>
          <w:tcPr>
            <w:tcW w:w="1044" w:type="dxa"/>
            <w:tcBorders>
              <w:top w:val="single" w:sz="12" w:space="0" w:color="auto"/>
              <w:left w:val="single" w:sz="12" w:space="0" w:color="auto"/>
              <w:bottom w:val="single" w:sz="12" w:space="0" w:color="auto"/>
              <w:right w:val="single" w:sz="12" w:space="0" w:color="auto"/>
            </w:tcBorders>
          </w:tcPr>
          <w:p w14:paraId="4EEE0824" w14:textId="1398A07F" w:rsidR="007E00EC" w:rsidRDefault="00745779" w:rsidP="00745779">
            <w:pPr>
              <w:spacing w:line="276" w:lineRule="auto"/>
              <w:rPr>
                <w:rFonts w:ascii="Times New Roman" w:eastAsia="SimSun" w:hAnsi="Times New Roman"/>
              </w:rPr>
            </w:pPr>
            <w:proofErr w:type="gramStart"/>
            <w:r>
              <w:rPr>
                <w:rFonts w:ascii="Times New Roman" w:eastAsia="SimSun" w:hAnsi="Times New Roman"/>
              </w:rPr>
              <w:t>SW[</w:t>
            </w:r>
            <w:proofErr w:type="gramEnd"/>
            <w:r>
              <w:rPr>
                <w:rFonts w:ascii="Times New Roman" w:eastAsia="SimSun" w:hAnsi="Times New Roman"/>
              </w:rPr>
              <w:t>9:7]</w:t>
            </w:r>
          </w:p>
        </w:tc>
        <w:tc>
          <w:tcPr>
            <w:tcW w:w="2462" w:type="dxa"/>
            <w:tcBorders>
              <w:top w:val="single" w:sz="12" w:space="0" w:color="auto"/>
              <w:left w:val="single" w:sz="12" w:space="0" w:color="auto"/>
              <w:bottom w:val="single" w:sz="12" w:space="0" w:color="auto"/>
              <w:right w:val="single" w:sz="12" w:space="0" w:color="auto"/>
            </w:tcBorders>
          </w:tcPr>
          <w:p w14:paraId="1CBB3BC0" w14:textId="2E921EDF" w:rsidR="007E00EC" w:rsidRDefault="00745779" w:rsidP="007E00EC">
            <w:pPr>
              <w:spacing w:line="480" w:lineRule="auto"/>
              <w:rPr>
                <w:rFonts w:ascii="Times New Roman" w:eastAsia="SimSun" w:hAnsi="Times New Roman"/>
              </w:rPr>
            </w:pPr>
            <w:r>
              <w:rPr>
                <w:rFonts w:ascii="Times New Roman" w:eastAsia="SimSun" w:hAnsi="Times New Roman"/>
              </w:rPr>
              <w:t>HEX displayed value</w:t>
            </w:r>
          </w:p>
        </w:tc>
      </w:tr>
      <w:tr w:rsidR="007E00EC" w14:paraId="6F518248" w14:textId="77777777" w:rsidTr="00745779">
        <w:trPr>
          <w:trHeight w:val="148"/>
        </w:trPr>
        <w:tc>
          <w:tcPr>
            <w:tcW w:w="1044" w:type="dxa"/>
            <w:tcBorders>
              <w:top w:val="single" w:sz="12" w:space="0" w:color="auto"/>
              <w:left w:val="single" w:sz="12" w:space="0" w:color="auto"/>
              <w:bottom w:val="single" w:sz="12" w:space="0" w:color="auto"/>
              <w:right w:val="single" w:sz="12" w:space="0" w:color="auto"/>
            </w:tcBorders>
          </w:tcPr>
          <w:p w14:paraId="714D97FD" w14:textId="723E0CE7" w:rsidR="007E00EC" w:rsidRDefault="00745779" w:rsidP="00745779">
            <w:pPr>
              <w:spacing w:line="276" w:lineRule="auto"/>
              <w:rPr>
                <w:rFonts w:ascii="Times New Roman" w:eastAsia="SimSun" w:hAnsi="Times New Roman"/>
              </w:rPr>
            </w:pPr>
            <w:r>
              <w:rPr>
                <w:rFonts w:ascii="Times New Roman" w:eastAsia="SimSun" w:hAnsi="Times New Roman"/>
              </w:rPr>
              <w:t>000</w:t>
            </w:r>
          </w:p>
        </w:tc>
        <w:tc>
          <w:tcPr>
            <w:tcW w:w="2462" w:type="dxa"/>
            <w:tcBorders>
              <w:top w:val="single" w:sz="12" w:space="0" w:color="auto"/>
              <w:left w:val="single" w:sz="12" w:space="0" w:color="auto"/>
              <w:bottom w:val="single" w:sz="12" w:space="0" w:color="auto"/>
              <w:right w:val="single" w:sz="12" w:space="0" w:color="auto"/>
            </w:tcBorders>
          </w:tcPr>
          <w:p w14:paraId="48CCAE8F" w14:textId="0B93B7C6" w:rsidR="007E00EC" w:rsidRDefault="00745779" w:rsidP="007E00EC">
            <w:pPr>
              <w:spacing w:line="480" w:lineRule="auto"/>
              <w:rPr>
                <w:rFonts w:ascii="Times New Roman" w:eastAsia="SimSun" w:hAnsi="Times New Roman"/>
              </w:rPr>
            </w:pPr>
            <w:r>
              <w:rPr>
                <w:rFonts w:ascii="Times New Roman" w:eastAsia="SimSun" w:hAnsi="Times New Roman"/>
              </w:rPr>
              <w:t>Instruction Register</w:t>
            </w:r>
          </w:p>
        </w:tc>
      </w:tr>
      <w:tr w:rsidR="007E00EC" w14:paraId="18710C75" w14:textId="77777777" w:rsidTr="00745779">
        <w:trPr>
          <w:trHeight w:val="151"/>
        </w:trPr>
        <w:tc>
          <w:tcPr>
            <w:tcW w:w="1044" w:type="dxa"/>
            <w:tcBorders>
              <w:top w:val="single" w:sz="12" w:space="0" w:color="auto"/>
              <w:left w:val="single" w:sz="12" w:space="0" w:color="auto"/>
              <w:bottom w:val="single" w:sz="12" w:space="0" w:color="auto"/>
              <w:right w:val="single" w:sz="12" w:space="0" w:color="auto"/>
            </w:tcBorders>
          </w:tcPr>
          <w:p w14:paraId="24FFF84C" w14:textId="073728DB" w:rsidR="007E00EC" w:rsidRDefault="00745779" w:rsidP="00745779">
            <w:pPr>
              <w:spacing w:line="276" w:lineRule="auto"/>
              <w:rPr>
                <w:rFonts w:ascii="Times New Roman" w:eastAsia="SimSun" w:hAnsi="Times New Roman"/>
              </w:rPr>
            </w:pPr>
            <w:r>
              <w:rPr>
                <w:rFonts w:ascii="Times New Roman" w:eastAsia="SimSun" w:hAnsi="Times New Roman"/>
              </w:rPr>
              <w:t>001</w:t>
            </w:r>
          </w:p>
        </w:tc>
        <w:tc>
          <w:tcPr>
            <w:tcW w:w="2462" w:type="dxa"/>
            <w:tcBorders>
              <w:top w:val="single" w:sz="12" w:space="0" w:color="auto"/>
              <w:left w:val="single" w:sz="12" w:space="0" w:color="auto"/>
              <w:bottom w:val="single" w:sz="12" w:space="0" w:color="auto"/>
              <w:right w:val="single" w:sz="12" w:space="0" w:color="auto"/>
            </w:tcBorders>
          </w:tcPr>
          <w:p w14:paraId="0AE54412" w14:textId="3B83003F" w:rsidR="007E00EC" w:rsidRDefault="00745779" w:rsidP="007E00EC">
            <w:pPr>
              <w:spacing w:line="480" w:lineRule="auto"/>
              <w:rPr>
                <w:rFonts w:ascii="Times New Roman" w:eastAsia="SimSun" w:hAnsi="Times New Roman"/>
              </w:rPr>
            </w:pPr>
            <w:r>
              <w:rPr>
                <w:rFonts w:ascii="Times New Roman" w:eastAsia="SimSun" w:hAnsi="Times New Roman"/>
              </w:rPr>
              <w:t>Program Counter</w:t>
            </w:r>
          </w:p>
        </w:tc>
      </w:tr>
      <w:tr w:rsidR="007E00EC" w14:paraId="790D28F9" w14:textId="77777777" w:rsidTr="00745779">
        <w:trPr>
          <w:trHeight w:val="148"/>
        </w:trPr>
        <w:tc>
          <w:tcPr>
            <w:tcW w:w="1044" w:type="dxa"/>
            <w:tcBorders>
              <w:top w:val="single" w:sz="12" w:space="0" w:color="auto"/>
              <w:left w:val="single" w:sz="12" w:space="0" w:color="auto"/>
              <w:bottom w:val="single" w:sz="12" w:space="0" w:color="auto"/>
              <w:right w:val="single" w:sz="12" w:space="0" w:color="auto"/>
            </w:tcBorders>
          </w:tcPr>
          <w:p w14:paraId="43F79488" w14:textId="3E0B02D3" w:rsidR="007E00EC" w:rsidRDefault="00745779" w:rsidP="00745779">
            <w:pPr>
              <w:spacing w:line="276" w:lineRule="auto"/>
              <w:rPr>
                <w:rFonts w:ascii="Times New Roman" w:eastAsia="SimSun" w:hAnsi="Times New Roman"/>
              </w:rPr>
            </w:pPr>
            <w:r>
              <w:rPr>
                <w:rFonts w:ascii="Times New Roman" w:eastAsia="SimSun" w:hAnsi="Times New Roman"/>
              </w:rPr>
              <w:t>010</w:t>
            </w:r>
          </w:p>
        </w:tc>
        <w:tc>
          <w:tcPr>
            <w:tcW w:w="2462" w:type="dxa"/>
            <w:tcBorders>
              <w:top w:val="single" w:sz="12" w:space="0" w:color="auto"/>
              <w:left w:val="single" w:sz="12" w:space="0" w:color="auto"/>
              <w:bottom w:val="single" w:sz="12" w:space="0" w:color="auto"/>
              <w:right w:val="single" w:sz="12" w:space="0" w:color="auto"/>
            </w:tcBorders>
          </w:tcPr>
          <w:p w14:paraId="0C0A0FCF" w14:textId="1C9AC461" w:rsidR="007E00EC" w:rsidRDefault="00745779" w:rsidP="007E00EC">
            <w:pPr>
              <w:spacing w:line="480" w:lineRule="auto"/>
              <w:rPr>
                <w:rFonts w:ascii="Times New Roman" w:eastAsia="SimSun" w:hAnsi="Times New Roman"/>
              </w:rPr>
            </w:pPr>
            <w:proofErr w:type="spellStart"/>
            <w:r>
              <w:rPr>
                <w:rFonts w:ascii="Times New Roman" w:eastAsia="SimSun" w:hAnsi="Times New Roman"/>
              </w:rPr>
              <w:t>NextState</w:t>
            </w:r>
            <w:proofErr w:type="spellEnd"/>
            <w:r>
              <w:rPr>
                <w:rFonts w:ascii="Times New Roman" w:eastAsia="SimSun" w:hAnsi="Times New Roman"/>
              </w:rPr>
              <w:t>, State</w:t>
            </w:r>
          </w:p>
        </w:tc>
      </w:tr>
      <w:tr w:rsidR="007E00EC" w14:paraId="226FB66C" w14:textId="77777777" w:rsidTr="00745779">
        <w:trPr>
          <w:trHeight w:val="148"/>
        </w:trPr>
        <w:tc>
          <w:tcPr>
            <w:tcW w:w="1044" w:type="dxa"/>
            <w:tcBorders>
              <w:top w:val="single" w:sz="12" w:space="0" w:color="auto"/>
              <w:left w:val="single" w:sz="12" w:space="0" w:color="auto"/>
              <w:bottom w:val="single" w:sz="12" w:space="0" w:color="auto"/>
              <w:right w:val="single" w:sz="12" w:space="0" w:color="auto"/>
            </w:tcBorders>
          </w:tcPr>
          <w:p w14:paraId="08E9E22E" w14:textId="078ADD07" w:rsidR="007E00EC" w:rsidRDefault="00745779" w:rsidP="00745779">
            <w:pPr>
              <w:spacing w:line="276" w:lineRule="auto"/>
              <w:rPr>
                <w:rFonts w:ascii="Times New Roman" w:eastAsia="SimSun" w:hAnsi="Times New Roman"/>
              </w:rPr>
            </w:pPr>
            <w:r>
              <w:rPr>
                <w:rFonts w:ascii="Times New Roman" w:eastAsia="SimSun" w:hAnsi="Times New Roman"/>
              </w:rPr>
              <w:t>011</w:t>
            </w:r>
          </w:p>
        </w:tc>
        <w:tc>
          <w:tcPr>
            <w:tcW w:w="2462" w:type="dxa"/>
            <w:tcBorders>
              <w:top w:val="single" w:sz="12" w:space="0" w:color="auto"/>
              <w:left w:val="single" w:sz="12" w:space="0" w:color="auto"/>
              <w:bottom w:val="single" w:sz="12" w:space="0" w:color="auto"/>
              <w:right w:val="single" w:sz="12" w:space="0" w:color="auto"/>
            </w:tcBorders>
          </w:tcPr>
          <w:p w14:paraId="0F96ACCC" w14:textId="72CF2C51" w:rsidR="007E00EC" w:rsidRDefault="00745779" w:rsidP="007E00EC">
            <w:pPr>
              <w:spacing w:line="480" w:lineRule="auto"/>
              <w:rPr>
                <w:rFonts w:ascii="Times New Roman" w:eastAsia="SimSun" w:hAnsi="Times New Roman"/>
              </w:rPr>
            </w:pPr>
            <w:r>
              <w:rPr>
                <w:rFonts w:ascii="Times New Roman" w:eastAsia="SimSun" w:hAnsi="Times New Roman"/>
              </w:rPr>
              <w:t>ALU input A</w:t>
            </w:r>
          </w:p>
        </w:tc>
      </w:tr>
      <w:tr w:rsidR="007E00EC" w14:paraId="7CD08550" w14:textId="77777777" w:rsidTr="00745779">
        <w:trPr>
          <w:trHeight w:val="148"/>
        </w:trPr>
        <w:tc>
          <w:tcPr>
            <w:tcW w:w="1044" w:type="dxa"/>
            <w:tcBorders>
              <w:top w:val="single" w:sz="12" w:space="0" w:color="auto"/>
              <w:left w:val="single" w:sz="12" w:space="0" w:color="auto"/>
              <w:bottom w:val="single" w:sz="12" w:space="0" w:color="auto"/>
              <w:right w:val="single" w:sz="12" w:space="0" w:color="auto"/>
            </w:tcBorders>
          </w:tcPr>
          <w:p w14:paraId="32B61C6F" w14:textId="251F6FEE" w:rsidR="007E00EC" w:rsidRDefault="00745779" w:rsidP="00745779">
            <w:pPr>
              <w:spacing w:line="276" w:lineRule="auto"/>
              <w:rPr>
                <w:rFonts w:ascii="Times New Roman" w:eastAsia="SimSun" w:hAnsi="Times New Roman"/>
              </w:rPr>
            </w:pPr>
            <w:r>
              <w:rPr>
                <w:rFonts w:ascii="Times New Roman" w:eastAsia="SimSun" w:hAnsi="Times New Roman"/>
              </w:rPr>
              <w:t>100</w:t>
            </w:r>
          </w:p>
        </w:tc>
        <w:tc>
          <w:tcPr>
            <w:tcW w:w="2462" w:type="dxa"/>
            <w:tcBorders>
              <w:top w:val="single" w:sz="12" w:space="0" w:color="auto"/>
              <w:left w:val="single" w:sz="12" w:space="0" w:color="auto"/>
              <w:bottom w:val="single" w:sz="12" w:space="0" w:color="auto"/>
              <w:right w:val="single" w:sz="12" w:space="0" w:color="auto"/>
            </w:tcBorders>
          </w:tcPr>
          <w:p w14:paraId="0F6DA7F1" w14:textId="5B76D930" w:rsidR="007E00EC" w:rsidRDefault="00745779" w:rsidP="007E00EC">
            <w:pPr>
              <w:spacing w:line="480" w:lineRule="auto"/>
              <w:rPr>
                <w:rFonts w:ascii="Times New Roman" w:eastAsia="SimSun" w:hAnsi="Times New Roman"/>
              </w:rPr>
            </w:pPr>
            <w:r>
              <w:rPr>
                <w:rFonts w:ascii="Times New Roman" w:eastAsia="SimSun" w:hAnsi="Times New Roman"/>
              </w:rPr>
              <w:t>ALU input B</w:t>
            </w:r>
          </w:p>
        </w:tc>
      </w:tr>
      <w:tr w:rsidR="00745779" w14:paraId="14967414" w14:textId="77777777" w:rsidTr="00745779">
        <w:trPr>
          <w:trHeight w:val="148"/>
        </w:trPr>
        <w:tc>
          <w:tcPr>
            <w:tcW w:w="1044" w:type="dxa"/>
            <w:tcBorders>
              <w:top w:val="single" w:sz="12" w:space="0" w:color="auto"/>
              <w:left w:val="single" w:sz="12" w:space="0" w:color="auto"/>
              <w:bottom w:val="single" w:sz="12" w:space="0" w:color="auto"/>
              <w:right w:val="single" w:sz="12" w:space="0" w:color="auto"/>
            </w:tcBorders>
          </w:tcPr>
          <w:p w14:paraId="562133E1" w14:textId="5EF1CB45" w:rsidR="00745779" w:rsidRDefault="00745779" w:rsidP="00745779">
            <w:pPr>
              <w:spacing w:line="276" w:lineRule="auto"/>
              <w:rPr>
                <w:rFonts w:ascii="Times New Roman" w:eastAsia="SimSun" w:hAnsi="Times New Roman"/>
              </w:rPr>
            </w:pPr>
            <w:r>
              <w:rPr>
                <w:rFonts w:ascii="Times New Roman" w:eastAsia="SimSun" w:hAnsi="Times New Roman"/>
              </w:rPr>
              <w:t>101</w:t>
            </w:r>
          </w:p>
        </w:tc>
        <w:tc>
          <w:tcPr>
            <w:tcW w:w="2462" w:type="dxa"/>
            <w:tcBorders>
              <w:top w:val="single" w:sz="12" w:space="0" w:color="auto"/>
              <w:left w:val="single" w:sz="12" w:space="0" w:color="auto"/>
              <w:bottom w:val="single" w:sz="12" w:space="0" w:color="auto"/>
              <w:right w:val="single" w:sz="12" w:space="0" w:color="auto"/>
            </w:tcBorders>
          </w:tcPr>
          <w:p w14:paraId="52D01A86" w14:textId="64149F1B" w:rsidR="00745779" w:rsidRDefault="00745779" w:rsidP="007E00EC">
            <w:pPr>
              <w:spacing w:line="480" w:lineRule="auto"/>
              <w:rPr>
                <w:rFonts w:ascii="Times New Roman" w:eastAsia="SimSun" w:hAnsi="Times New Roman"/>
              </w:rPr>
            </w:pPr>
            <w:r>
              <w:rPr>
                <w:rFonts w:ascii="Times New Roman" w:eastAsia="SimSun" w:hAnsi="Times New Roman"/>
              </w:rPr>
              <w:t>ALU output</w:t>
            </w:r>
          </w:p>
        </w:tc>
      </w:tr>
    </w:tbl>
    <w:p w14:paraId="389BCFEF" w14:textId="696AEC53" w:rsidR="00921ED9" w:rsidRDefault="002A286C" w:rsidP="00384E5B">
      <w:pPr>
        <w:spacing w:line="480" w:lineRule="auto"/>
        <w:ind w:firstLine="720"/>
        <w:rPr>
          <w:rFonts w:ascii="Times New Roman" w:eastAsia="SimSun" w:hAnsi="Times New Roman"/>
        </w:rPr>
      </w:pPr>
      <w:r>
        <w:rPr>
          <w:rFonts w:ascii="Times New Roman" w:eastAsia="SimSun" w:hAnsi="Times New Roman"/>
        </w:rPr>
        <w:t xml:space="preserve">The display options include </w:t>
      </w:r>
      <w:proofErr w:type="spellStart"/>
      <w:r>
        <w:rPr>
          <w:rFonts w:ascii="Times New Roman" w:eastAsia="SimSun" w:hAnsi="Times New Roman"/>
        </w:rPr>
        <w:t>IR_Out</w:t>
      </w:r>
      <w:proofErr w:type="spellEnd"/>
      <w:r>
        <w:rPr>
          <w:rFonts w:ascii="Times New Roman" w:eastAsia="SimSun" w:hAnsi="Times New Roman"/>
        </w:rPr>
        <w:t xml:space="preserve">, PC_Out, combined State and NextState information, held ALU input A, held ALU input B, and held ALU output. </w:t>
      </w:r>
      <w:r w:rsidR="001D784A" w:rsidRPr="001D784A">
        <w:rPr>
          <w:rFonts w:ascii="Times New Roman" w:eastAsia="SimSun" w:hAnsi="Times New Roman"/>
        </w:rPr>
        <w:t>The held ALU values were used so the final meaningful arithmetic values could still be displayed after the processor reached HALT. This allowed the processor to be stepped manually and observed on the board during testing.</w:t>
      </w:r>
    </w:p>
    <w:p w14:paraId="1CB03DD0" w14:textId="11C9DDF8" w:rsidR="00C23CD3" w:rsidRPr="002E75DD" w:rsidRDefault="00C23CD3" w:rsidP="002E75DD">
      <w:pPr>
        <w:pStyle w:val="Heading1"/>
      </w:pPr>
      <w:bookmarkStart w:id="29" w:name="_Toc231576272"/>
      <w:bookmarkStart w:id="30" w:name="_Toc231586925"/>
      <w:r w:rsidRPr="002E75DD">
        <w:t>3. Test Procedures</w:t>
      </w:r>
      <w:r w:rsidR="00E97D28" w:rsidRPr="002E75DD">
        <w:t xml:space="preserve"> and Results</w:t>
      </w:r>
      <w:bookmarkEnd w:id="29"/>
      <w:bookmarkEnd w:id="30"/>
    </w:p>
    <w:p w14:paraId="63E04D3A" w14:textId="70F866B7" w:rsidR="00E97D28" w:rsidRDefault="71395AE1" w:rsidP="00384E5B">
      <w:pPr>
        <w:spacing w:line="480" w:lineRule="auto"/>
        <w:ind w:firstLine="720"/>
      </w:pPr>
      <w:r w:rsidRPr="08BDC69A">
        <w:rPr>
          <w:rFonts w:ascii="Times New Roman" w:eastAsia="SimSun" w:hAnsi="Times New Roman"/>
        </w:rPr>
        <w:t xml:space="preserve">The processor modules were verified using SystemVerilog testbenches in ModelSim.  Each testbench was used to confirm that the module met its design requirements before the full processor was tested as an integrated system. </w:t>
      </w:r>
      <w:r w:rsidRPr="07479FDF">
        <w:rPr>
          <w:rFonts w:ascii="Times New Roman" w:eastAsia="SimSun" w:hAnsi="Times New Roman"/>
        </w:rPr>
        <w:t xml:space="preserve">The simulations checked state transitions, control </w:t>
      </w:r>
      <w:r w:rsidRPr="7A62670D">
        <w:rPr>
          <w:rFonts w:ascii="Times New Roman" w:eastAsia="SimSun" w:hAnsi="Times New Roman"/>
        </w:rPr>
        <w:t xml:space="preserve">signals, memory/register </w:t>
      </w:r>
      <w:r w:rsidR="6772710D" w:rsidRPr="37764679">
        <w:rPr>
          <w:rFonts w:ascii="Times New Roman" w:eastAsia="SimSun" w:hAnsi="Times New Roman"/>
        </w:rPr>
        <w:t>operations, ALU</w:t>
      </w:r>
      <w:r w:rsidR="00C23CD3" w:rsidRPr="54474C2C">
        <w:rPr>
          <w:rFonts w:ascii="Times New Roman" w:eastAsia="SimSun" w:hAnsi="Times New Roman"/>
        </w:rPr>
        <w:t xml:space="preserve"> </w:t>
      </w:r>
      <w:r w:rsidR="6772710D" w:rsidRPr="54474C2C">
        <w:rPr>
          <w:rFonts w:ascii="Times New Roman" w:eastAsia="SimSun" w:hAnsi="Times New Roman"/>
        </w:rPr>
        <w:t>outputs, and processor-level execution.</w:t>
      </w:r>
    </w:p>
    <w:p w14:paraId="19D03CF0" w14:textId="6F19A0E5" w:rsidR="00E97D28" w:rsidRDefault="6772710D" w:rsidP="00384E5B">
      <w:pPr>
        <w:spacing w:line="480" w:lineRule="auto"/>
        <w:ind w:firstLine="720"/>
        <w:rPr>
          <w:rFonts w:ascii="Times New Roman" w:eastAsia="SimSun" w:hAnsi="Times New Roman"/>
        </w:rPr>
      </w:pPr>
      <w:r w:rsidRPr="54474C2C">
        <w:rPr>
          <w:rFonts w:ascii="Times New Roman" w:eastAsia="SimSun" w:hAnsi="Times New Roman"/>
        </w:rPr>
        <w:t xml:space="preserve">Simulation results are </w:t>
      </w:r>
      <w:r w:rsidRPr="7828C7D9">
        <w:rPr>
          <w:rFonts w:ascii="Times New Roman" w:eastAsia="SimSun" w:hAnsi="Times New Roman"/>
        </w:rPr>
        <w:t xml:space="preserve">included for each testbench. </w:t>
      </w:r>
      <w:r w:rsidRPr="17FB3E21">
        <w:rPr>
          <w:rFonts w:ascii="Times New Roman" w:eastAsia="SimSun" w:hAnsi="Times New Roman"/>
        </w:rPr>
        <w:t xml:space="preserve">These results are used to show </w:t>
      </w:r>
      <w:r w:rsidRPr="0A64F12D">
        <w:rPr>
          <w:rFonts w:ascii="Times New Roman" w:eastAsia="SimSun" w:hAnsi="Times New Roman"/>
        </w:rPr>
        <w:t xml:space="preserve">whether the tested modules satisfied </w:t>
      </w:r>
      <w:r w:rsidRPr="6B45342F">
        <w:rPr>
          <w:rFonts w:ascii="Times New Roman" w:eastAsia="SimSun" w:hAnsi="Times New Roman"/>
        </w:rPr>
        <w:t xml:space="preserve">the </w:t>
      </w:r>
      <w:r w:rsidRPr="482CFBE4">
        <w:rPr>
          <w:rFonts w:ascii="Times New Roman" w:eastAsia="SimSun" w:hAnsi="Times New Roman"/>
        </w:rPr>
        <w:t>requireme</w:t>
      </w:r>
      <w:r w:rsidR="4E1E9F1C" w:rsidRPr="482CFBE4">
        <w:rPr>
          <w:rFonts w:ascii="Times New Roman" w:eastAsia="SimSun" w:hAnsi="Times New Roman"/>
        </w:rPr>
        <w:t>nts described in Section 1.</w:t>
      </w:r>
    </w:p>
    <w:p w14:paraId="6EEDE10F" w14:textId="5739B7C7" w:rsidR="006F4ED2" w:rsidRPr="00372FB3" w:rsidRDefault="006F4ED2" w:rsidP="005D00E0">
      <w:pPr>
        <w:spacing w:line="360" w:lineRule="auto"/>
        <w:rPr>
          <w:rFonts w:ascii="Times New Roman" w:eastAsia="SimSun" w:hAnsi="Times New Roman"/>
        </w:rPr>
      </w:pPr>
    </w:p>
    <w:p w14:paraId="6F7E36A6" w14:textId="1B9D2D99" w:rsidR="00C23CD3" w:rsidRPr="00B57F9E" w:rsidRDefault="002019CD" w:rsidP="002E75DD">
      <w:pPr>
        <w:pStyle w:val="Heading2"/>
      </w:pPr>
      <w:bookmarkStart w:id="31" w:name="_Toc231576273"/>
      <w:bookmarkStart w:id="32" w:name="_Toc231586926"/>
      <w:r w:rsidRPr="36524BDE">
        <w:t xml:space="preserve">3.1 </w:t>
      </w:r>
      <w:proofErr w:type="spellStart"/>
      <w:r w:rsidRPr="36524BDE">
        <w:t>FSM</w:t>
      </w:r>
      <w:r w:rsidR="00C23CD3" w:rsidRPr="36524BDE">
        <w:t>_tb</w:t>
      </w:r>
      <w:bookmarkEnd w:id="31"/>
      <w:bookmarkEnd w:id="32"/>
      <w:proofErr w:type="spellEnd"/>
    </w:p>
    <w:p w14:paraId="5CF13961" w14:textId="0E934A09" w:rsidR="36524BDE" w:rsidRDefault="6C324F0E" w:rsidP="00384E5B">
      <w:pPr>
        <w:spacing w:line="480" w:lineRule="auto"/>
        <w:ind w:firstLine="720"/>
        <w:rPr>
          <w:rFonts w:ascii="Times New Roman" w:eastAsia="SimSun" w:hAnsi="Times New Roman"/>
          <w:i/>
        </w:rPr>
      </w:pPr>
      <w:r w:rsidRPr="5FD1ED5D">
        <w:rPr>
          <w:rFonts w:ascii="Times New Roman" w:eastAsia="SimSun" w:hAnsi="Times New Roman"/>
        </w:rPr>
        <w:t xml:space="preserve">The FSM </w:t>
      </w:r>
      <w:r w:rsidRPr="6AECFE6A">
        <w:rPr>
          <w:rFonts w:ascii="Times New Roman" w:eastAsia="SimSun" w:hAnsi="Times New Roman"/>
        </w:rPr>
        <w:t>testbench</w:t>
      </w:r>
      <w:r w:rsidRPr="5FD1ED5D">
        <w:rPr>
          <w:rFonts w:ascii="Times New Roman" w:eastAsia="SimSun" w:hAnsi="Times New Roman"/>
        </w:rPr>
        <w:t xml:space="preserve"> </w:t>
      </w:r>
      <w:r w:rsidRPr="3742E8F6">
        <w:rPr>
          <w:rFonts w:ascii="Times New Roman" w:eastAsia="SimSun" w:hAnsi="Times New Roman"/>
        </w:rPr>
        <w:t>verified that the FSM</w:t>
      </w:r>
      <w:r w:rsidRPr="09B03AF9">
        <w:rPr>
          <w:rFonts w:ascii="Times New Roman" w:eastAsia="SimSun" w:hAnsi="Times New Roman"/>
        </w:rPr>
        <w:t xml:space="preserve"> moved through the correct</w:t>
      </w:r>
      <w:r w:rsidRPr="20BE2CDC">
        <w:rPr>
          <w:rFonts w:ascii="Times New Roman" w:eastAsia="SimSun" w:hAnsi="Times New Roman"/>
        </w:rPr>
        <w:t xml:space="preserve"> states and produced the</w:t>
      </w:r>
      <w:r w:rsidRPr="0DFDEB76">
        <w:rPr>
          <w:rFonts w:ascii="Times New Roman" w:eastAsia="SimSun" w:hAnsi="Times New Roman"/>
        </w:rPr>
        <w:t xml:space="preserve"> expected control</w:t>
      </w:r>
      <w:r w:rsidRPr="4FA69B2D">
        <w:rPr>
          <w:rFonts w:ascii="Times New Roman" w:eastAsia="SimSun" w:hAnsi="Times New Roman"/>
        </w:rPr>
        <w:t xml:space="preserve"> outputs. The testbench used three SystemVerilog tasks to organize the simulation.</w:t>
      </w:r>
      <w:r w:rsidRPr="4BB09648">
        <w:rPr>
          <w:rFonts w:ascii="Times New Roman" w:eastAsia="SimSun" w:hAnsi="Times New Roman"/>
        </w:rPr>
        <w:t xml:space="preserve"> The first task, </w:t>
      </w:r>
      <w:proofErr w:type="spellStart"/>
      <w:r w:rsidRPr="6AECFE6A">
        <w:rPr>
          <w:rFonts w:ascii="Times New Roman" w:eastAsia="SimSun" w:hAnsi="Times New Roman"/>
        </w:rPr>
        <w:t>check</w:t>
      </w:r>
      <w:r w:rsidR="6FFF4A04" w:rsidRPr="6AECFE6A">
        <w:rPr>
          <w:rFonts w:ascii="Times New Roman" w:eastAsia="SimSun" w:hAnsi="Times New Roman"/>
        </w:rPr>
        <w:t>_</w:t>
      </w:r>
      <w:proofErr w:type="gramStart"/>
      <w:r w:rsidRPr="6AECFE6A">
        <w:rPr>
          <w:rFonts w:ascii="Times New Roman" w:eastAsia="SimSun" w:hAnsi="Times New Roman"/>
        </w:rPr>
        <w:t>value</w:t>
      </w:r>
      <w:proofErr w:type="spellEnd"/>
      <w:r w:rsidRPr="4BB09648">
        <w:rPr>
          <w:rFonts w:ascii="Times New Roman" w:eastAsia="SimSun" w:hAnsi="Times New Roman"/>
        </w:rPr>
        <w:t>(</w:t>
      </w:r>
      <w:proofErr w:type="gramEnd"/>
      <w:r w:rsidRPr="4BB09648">
        <w:rPr>
          <w:rFonts w:ascii="Times New Roman" w:eastAsia="SimSun" w:hAnsi="Times New Roman"/>
        </w:rPr>
        <w:t xml:space="preserve">), compared an output signal against its expected value and recorded </w:t>
      </w:r>
      <w:r w:rsidR="48C20FDF" w:rsidRPr="4BB09648">
        <w:rPr>
          <w:rFonts w:ascii="Times New Roman" w:eastAsia="SimSun" w:hAnsi="Times New Roman"/>
        </w:rPr>
        <w:t xml:space="preserve">whether the test passed or failed. </w:t>
      </w:r>
      <w:r w:rsidR="48C20FDF" w:rsidRPr="6AECFE6A">
        <w:rPr>
          <w:rFonts w:ascii="Times New Roman" w:eastAsia="SimSun" w:hAnsi="Times New Roman"/>
        </w:rPr>
        <w:t xml:space="preserve">The second task, </w:t>
      </w:r>
      <w:proofErr w:type="spellStart"/>
      <w:r w:rsidR="48C20FDF" w:rsidRPr="6AECFE6A">
        <w:rPr>
          <w:rFonts w:ascii="Times New Roman" w:eastAsia="SimSun" w:hAnsi="Times New Roman"/>
        </w:rPr>
        <w:t>reset</w:t>
      </w:r>
      <w:r w:rsidR="61F2EE83" w:rsidRPr="6AECFE6A">
        <w:rPr>
          <w:rFonts w:ascii="Times New Roman" w:eastAsia="SimSun" w:hAnsi="Times New Roman"/>
        </w:rPr>
        <w:t>_fsm</w:t>
      </w:r>
      <w:r w:rsidR="7B331ABF" w:rsidRPr="6AECFE6A">
        <w:rPr>
          <w:rFonts w:ascii="Times New Roman" w:eastAsia="SimSun" w:hAnsi="Times New Roman"/>
        </w:rPr>
        <w:t>_</w:t>
      </w:r>
      <w:r w:rsidR="61F2EE83" w:rsidRPr="6AECFE6A">
        <w:rPr>
          <w:rFonts w:ascii="Times New Roman" w:eastAsia="SimSun" w:hAnsi="Times New Roman"/>
        </w:rPr>
        <w:t>with_</w:t>
      </w:r>
      <w:proofErr w:type="gramStart"/>
      <w:r w:rsidR="21467E0B" w:rsidRPr="6AECFE6A">
        <w:rPr>
          <w:rFonts w:ascii="Times New Roman" w:eastAsia="SimSun" w:hAnsi="Times New Roman"/>
        </w:rPr>
        <w:t>instruction</w:t>
      </w:r>
      <w:proofErr w:type="spellEnd"/>
      <w:r w:rsidR="21467E0B" w:rsidRPr="6AECFE6A">
        <w:rPr>
          <w:rFonts w:ascii="Times New Roman" w:eastAsia="SimSun" w:hAnsi="Times New Roman"/>
        </w:rPr>
        <w:t>(</w:t>
      </w:r>
      <w:proofErr w:type="gramEnd"/>
      <w:r w:rsidR="21467E0B" w:rsidRPr="6AECFE6A">
        <w:rPr>
          <w:rFonts w:ascii="Times New Roman" w:eastAsia="SimSun" w:hAnsi="Times New Roman"/>
        </w:rPr>
        <w:t>),</w:t>
      </w:r>
      <w:r w:rsidR="178A9EA3" w:rsidRPr="6AECFE6A">
        <w:rPr>
          <w:rFonts w:ascii="Times New Roman" w:eastAsia="SimSun" w:hAnsi="Times New Roman"/>
        </w:rPr>
        <w:t xml:space="preserve"> reset the FSM, loaded a selected instruction, and verified that the FSM restarted correctly by </w:t>
      </w:r>
      <w:r w:rsidR="178A9EA3" w:rsidRPr="6AECFE6A">
        <w:rPr>
          <w:rFonts w:ascii="Times New Roman" w:eastAsia="SimSun" w:hAnsi="Times New Roman"/>
        </w:rPr>
        <w:lastRenderedPageBreak/>
        <w:t xml:space="preserve">moving through the INIT, FETCH, and DEC states. This placed the FSM one clock cycle before the execution state being tested. The third task, </w:t>
      </w:r>
      <w:proofErr w:type="gramStart"/>
      <w:r w:rsidR="178A9EA3" w:rsidRPr="6AECFE6A">
        <w:rPr>
          <w:rFonts w:ascii="Times New Roman" w:eastAsia="SimSun" w:hAnsi="Times New Roman"/>
        </w:rPr>
        <w:t>tick(</w:t>
      </w:r>
      <w:proofErr w:type="gramEnd"/>
      <w:r w:rsidR="178A9EA3" w:rsidRPr="6AECFE6A">
        <w:rPr>
          <w:rFonts w:ascii="Times New Roman" w:eastAsia="SimSun" w:hAnsi="Times New Roman"/>
        </w:rPr>
        <w:t>), advanced the simulation to the next positive clock edge.</w:t>
      </w:r>
    </w:p>
    <w:p w14:paraId="3266F116" w14:textId="72930D0E" w:rsidR="50F76D21" w:rsidRDefault="50F76D21" w:rsidP="00384E5B">
      <w:pPr>
        <w:spacing w:line="480" w:lineRule="auto"/>
        <w:ind w:firstLine="720"/>
        <w:rPr>
          <w:rFonts w:ascii="Times New Roman" w:eastAsia="SimSun" w:hAnsi="Times New Roman"/>
        </w:rPr>
      </w:pPr>
      <w:r w:rsidRPr="6AECFE6A">
        <w:rPr>
          <w:rFonts w:ascii="Times New Roman" w:eastAsia="SimSun" w:hAnsi="Times New Roman"/>
        </w:rPr>
        <w:t xml:space="preserve">Each FSM state was tested by first resetting the FSM with a relevant instruction. </w:t>
      </w:r>
      <w:r w:rsidR="002A286C">
        <w:rPr>
          <w:rFonts w:ascii="Times New Roman" w:eastAsia="SimSun" w:hAnsi="Times New Roman"/>
        </w:rPr>
        <w:t>The simulation was then advanced one clock cycle so the FSM moved from DEC into the target execution state.</w:t>
      </w:r>
      <w:r w:rsidRPr="6AECFE6A">
        <w:rPr>
          <w:rFonts w:ascii="Times New Roman" w:eastAsia="SimSun" w:hAnsi="Times New Roman"/>
        </w:rPr>
        <w:t xml:space="preserve"> The control outputs were compared against the expected values using </w:t>
      </w:r>
      <w:proofErr w:type="spellStart"/>
      <w:r w:rsidRPr="6AECFE6A">
        <w:rPr>
          <w:rFonts w:ascii="Times New Roman" w:eastAsia="SimSun" w:hAnsi="Times New Roman"/>
        </w:rPr>
        <w:t>check_</w:t>
      </w:r>
      <w:proofErr w:type="gramStart"/>
      <w:r w:rsidRPr="6AECFE6A">
        <w:rPr>
          <w:rFonts w:ascii="Times New Roman" w:eastAsia="SimSun" w:hAnsi="Times New Roman"/>
        </w:rPr>
        <w:t>val</w:t>
      </w:r>
      <w:r w:rsidR="6FD0FF02" w:rsidRPr="6AECFE6A">
        <w:rPr>
          <w:rFonts w:ascii="Times New Roman" w:eastAsia="SimSun" w:hAnsi="Times New Roman"/>
        </w:rPr>
        <w:t>ue</w:t>
      </w:r>
      <w:proofErr w:type="spellEnd"/>
      <w:r w:rsidR="6FD0FF02" w:rsidRPr="6AECFE6A">
        <w:rPr>
          <w:rFonts w:ascii="Times New Roman" w:eastAsia="SimSun" w:hAnsi="Times New Roman"/>
        </w:rPr>
        <w:t>(</w:t>
      </w:r>
      <w:proofErr w:type="gramEnd"/>
      <w:r w:rsidR="6FD0FF02" w:rsidRPr="6AECFE6A">
        <w:rPr>
          <w:rFonts w:ascii="Times New Roman" w:eastAsia="SimSun" w:hAnsi="Times New Roman"/>
        </w:rPr>
        <w:t>). Passing checks were added to the total pass count, while failed checks displayed a debug message showing the expected and actual values. After each state was checked, the simulation advanced one additional clock cycle to confirm that the FSM returned to FETCH when expected.</w:t>
      </w:r>
      <w:r w:rsidRPr="6AECFE6A">
        <w:rPr>
          <w:rFonts w:ascii="Times New Roman" w:eastAsia="SimSun" w:hAnsi="Times New Roman"/>
        </w:rPr>
        <w:t xml:space="preserve"> </w:t>
      </w:r>
    </w:p>
    <w:p w14:paraId="403419F1" w14:textId="77777777" w:rsidR="004A284A" w:rsidRDefault="123537FE" w:rsidP="004A284A">
      <w:pPr>
        <w:keepNext/>
        <w:spacing w:line="360" w:lineRule="auto"/>
      </w:pPr>
      <w:r>
        <w:rPr>
          <w:noProof/>
        </w:rPr>
        <w:drawing>
          <wp:inline distT="0" distB="0" distL="0" distR="0" wp14:anchorId="426F1D98" wp14:editId="077D4E10">
            <wp:extent cx="5563082" cy="3543607"/>
            <wp:effectExtent l="0" t="0" r="0" b="0"/>
            <wp:docPr id="1745893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93799" name="Picture 1745893799"/>
                    <pic:cNvPicPr/>
                  </pic:nvPicPr>
                  <pic:blipFill>
                    <a:blip r:embed="rId11">
                      <a:extLst>
                        <a:ext uri="{28A0092B-C50C-407E-A947-70E740481C1C}">
                          <a14:useLocalDpi xmlns:a14="http://schemas.microsoft.com/office/drawing/2010/main"/>
                        </a:ext>
                      </a:extLst>
                    </a:blip>
                    <a:stretch>
                      <a:fillRect/>
                    </a:stretch>
                  </pic:blipFill>
                  <pic:spPr>
                    <a:xfrm>
                      <a:off x="0" y="0"/>
                      <a:ext cx="5563082" cy="3543607"/>
                    </a:xfrm>
                    <a:prstGeom prst="rect">
                      <a:avLst/>
                    </a:prstGeom>
                  </pic:spPr>
                </pic:pic>
              </a:graphicData>
            </a:graphic>
          </wp:inline>
        </w:drawing>
      </w:r>
    </w:p>
    <w:p w14:paraId="422D94B0" w14:textId="4AD317AE" w:rsidR="00EF4FEF" w:rsidRDefault="004A284A" w:rsidP="004A284A">
      <w:pPr>
        <w:pStyle w:val="Caption"/>
      </w:pPr>
      <w:r>
        <w:t xml:space="preserve">Figure </w:t>
      </w:r>
      <w:fldSimple w:instr=" SEQ Figure \* ARABIC ">
        <w:r w:rsidR="00AB1366">
          <w:rPr>
            <w:noProof/>
          </w:rPr>
          <w:t>5</w:t>
        </w:r>
      </w:fldSimple>
      <w:r>
        <w:t xml:space="preserve"> </w:t>
      </w:r>
      <w:r w:rsidRPr="00335BF3">
        <w:t>ModelSim simulation output for the FSM testbench. Created by John R. Teal Jr., June 5, 2026, University of Washington.</w:t>
      </w:r>
    </w:p>
    <w:p w14:paraId="4522B020" w14:textId="3FB36CD9" w:rsidR="003651C7" w:rsidRPr="00C43D9C" w:rsidRDefault="00C23CD3" w:rsidP="002E75DD">
      <w:pPr>
        <w:pStyle w:val="Heading2"/>
      </w:pPr>
      <w:bookmarkStart w:id="33" w:name="_Toc231576274"/>
      <w:bookmarkStart w:id="34" w:name="_Toc231586927"/>
      <w:r w:rsidRPr="00C23CD3">
        <w:lastRenderedPageBreak/>
        <w:t xml:space="preserve">3.2 </w:t>
      </w:r>
      <w:proofErr w:type="spellStart"/>
      <w:r w:rsidR="00D93603">
        <w:t>Controller_</w:t>
      </w:r>
      <w:r w:rsidRPr="00C23CD3">
        <w:t>tb</w:t>
      </w:r>
      <w:bookmarkEnd w:id="33"/>
      <w:bookmarkEnd w:id="34"/>
      <w:proofErr w:type="spellEnd"/>
    </w:p>
    <w:p w14:paraId="14340B4D" w14:textId="779E509F" w:rsidR="0007710D" w:rsidRDefault="1AE09943" w:rsidP="00384E5B">
      <w:pPr>
        <w:spacing w:line="480" w:lineRule="auto"/>
        <w:ind w:firstLine="720"/>
        <w:rPr>
          <w:rFonts w:ascii="Times New Roman" w:eastAsia="SimSun" w:hAnsi="Times New Roman"/>
        </w:rPr>
      </w:pPr>
      <w:r w:rsidRPr="6AECFE6A">
        <w:rPr>
          <w:rFonts w:ascii="Times New Roman" w:eastAsia="SimSun" w:hAnsi="Times New Roman"/>
        </w:rPr>
        <w:t xml:space="preserve">The Controller testbench verified the basic operation of the control unit over multiple clock cycles. The simulation </w:t>
      </w:r>
      <w:bookmarkStart w:id="35" w:name="_Int_zsopftur"/>
      <w:r w:rsidRPr="6AECFE6A">
        <w:rPr>
          <w:rFonts w:ascii="Times New Roman" w:eastAsia="SimSun" w:hAnsi="Times New Roman"/>
        </w:rPr>
        <w:t>stepped</w:t>
      </w:r>
      <w:bookmarkEnd w:id="35"/>
      <w:r w:rsidRPr="6AECFE6A">
        <w:rPr>
          <w:rFonts w:ascii="Times New Roman" w:eastAsia="SimSun" w:hAnsi="Times New Roman"/>
        </w:rPr>
        <w:t xml:space="preserve"> the Controller through 34 cycles with blank input conditions and printed the output values for each cycle. </w:t>
      </w:r>
      <w:r w:rsidR="6872C78D" w:rsidRPr="6AECFE6A">
        <w:rPr>
          <w:rFonts w:ascii="Times New Roman" w:eastAsia="SimSun" w:hAnsi="Times New Roman"/>
        </w:rPr>
        <w:t>These outputs were used to observe the Controller state progression, PC behavior, IR output, and generated datapath control signals.</w:t>
      </w:r>
    </w:p>
    <w:p w14:paraId="3F1A34DA" w14:textId="275846A3" w:rsidR="0007710D" w:rsidRDefault="6872C78D" w:rsidP="00384E5B">
      <w:pPr>
        <w:spacing w:line="480" w:lineRule="auto"/>
        <w:ind w:firstLine="720"/>
        <w:rPr>
          <w:rFonts w:ascii="Times New Roman" w:eastAsia="SimSun" w:hAnsi="Times New Roman"/>
          <w:b/>
          <w:bCs/>
        </w:rPr>
      </w:pPr>
      <w:r w:rsidRPr="6AECFE6A">
        <w:rPr>
          <w:rFonts w:ascii="Times New Roman" w:eastAsia="SimSun" w:hAnsi="Times New Roman"/>
        </w:rPr>
        <w:t>Because the FSM testbench already verified the detailed state transitions and control outputs, this testbench was kept simple. Its purpose was to confirm that the full Controller module could run continuously and produce stable output behavior when its submodules were connected together.</w:t>
      </w:r>
      <w:r w:rsidR="006C1824" w:rsidRPr="6AECFE6A">
        <w:rPr>
          <w:rFonts w:ascii="Times New Roman" w:eastAsia="SimSun" w:hAnsi="Times New Roman"/>
        </w:rPr>
        <w:t xml:space="preserve">        </w:t>
      </w:r>
      <w:r w:rsidR="00453FEE" w:rsidRPr="6AECFE6A">
        <w:rPr>
          <w:rFonts w:ascii="Times New Roman" w:eastAsia="SimSun" w:hAnsi="Times New Roman"/>
        </w:rPr>
        <w:t xml:space="preserve">  </w:t>
      </w:r>
    </w:p>
    <w:p w14:paraId="2BC85B90" w14:textId="77777777" w:rsidR="003C776E" w:rsidRDefault="47AFA675" w:rsidP="003C776E">
      <w:pPr>
        <w:keepNext/>
        <w:spacing w:line="360" w:lineRule="auto"/>
      </w:pPr>
      <w:r>
        <w:rPr>
          <w:noProof/>
        </w:rPr>
        <w:drawing>
          <wp:inline distT="0" distB="0" distL="0" distR="0" wp14:anchorId="32A6FA65" wp14:editId="7E04F71D">
            <wp:extent cx="5943600" cy="3714750"/>
            <wp:effectExtent l="0" t="0" r="0" b="0"/>
            <wp:docPr id="522295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95320" name="Picture 522295320"/>
                    <pic:cNvPicPr/>
                  </pic:nvPicPr>
                  <pic:blipFill>
                    <a:blip r:embed="rId12">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14:paraId="121B756F" w14:textId="139A0A41" w:rsidR="00EF4FEF" w:rsidRPr="004A284A" w:rsidRDefault="003C776E" w:rsidP="003C776E">
      <w:pPr>
        <w:pStyle w:val="Caption"/>
      </w:pPr>
      <w:r>
        <w:t xml:space="preserve">Figure </w:t>
      </w:r>
      <w:fldSimple w:instr=" SEQ Figure \* ARABIC ">
        <w:r w:rsidR="00AB1366">
          <w:rPr>
            <w:noProof/>
          </w:rPr>
          <w:t>6</w:t>
        </w:r>
      </w:fldSimple>
      <w:r>
        <w:t xml:space="preserve"> </w:t>
      </w:r>
      <w:r w:rsidRPr="00261FE3">
        <w:t>ModelSim simulation output for the Controller testbench. Created by John R. Teal Jr., June 5, 2026, University of Washington.</w:t>
      </w:r>
    </w:p>
    <w:p w14:paraId="271BC5CA" w14:textId="00A1C95F" w:rsidR="00EF4FEF" w:rsidRPr="006151AB" w:rsidRDefault="00D93603" w:rsidP="002E75DD">
      <w:pPr>
        <w:pStyle w:val="Heading2"/>
      </w:pPr>
      <w:bookmarkStart w:id="36" w:name="_Toc231576275"/>
      <w:bookmarkStart w:id="37" w:name="_Toc231586928"/>
      <w:r>
        <w:t>3.3 Datapath_tb</w:t>
      </w:r>
      <w:bookmarkEnd w:id="36"/>
      <w:bookmarkEnd w:id="37"/>
    </w:p>
    <w:p w14:paraId="5A435DE6" w14:textId="06B4C96B" w:rsidR="00C43D9C" w:rsidRDefault="00295FB5" w:rsidP="00384E5B">
      <w:pPr>
        <w:spacing w:line="480" w:lineRule="auto"/>
        <w:ind w:firstLine="720"/>
        <w:rPr>
          <w:rFonts w:ascii="Times New Roman" w:eastAsia="SimSun" w:hAnsi="Times New Roman"/>
        </w:rPr>
      </w:pPr>
      <w:r w:rsidRPr="00295FB5">
        <w:rPr>
          <w:rFonts w:ascii="Times New Roman" w:eastAsia="SimSun" w:hAnsi="Times New Roman"/>
        </w:rPr>
        <w:t>The</w:t>
      </w:r>
      <w:r>
        <w:rPr>
          <w:rFonts w:ascii="Times New Roman" w:eastAsia="SimSun" w:hAnsi="Times New Roman"/>
          <w:b/>
          <w:bCs/>
        </w:rPr>
        <w:t xml:space="preserve"> </w:t>
      </w:r>
      <w:r w:rsidRPr="00295FB5">
        <w:rPr>
          <w:rFonts w:ascii="Times New Roman" w:eastAsia="SimSun" w:hAnsi="Times New Roman"/>
        </w:rPr>
        <w:t>Datapath testbench</w:t>
      </w:r>
      <w:r w:rsidR="00C43C6B">
        <w:rPr>
          <w:rFonts w:ascii="Times New Roman" w:eastAsia="SimSun" w:hAnsi="Times New Roman"/>
          <w:b/>
          <w:bCs/>
        </w:rPr>
        <w:t xml:space="preserve"> </w:t>
      </w:r>
      <w:r w:rsidR="00C43C6B">
        <w:rPr>
          <w:rFonts w:ascii="Times New Roman" w:eastAsia="SimSun" w:hAnsi="Times New Roman"/>
        </w:rPr>
        <w:t xml:space="preserve">used </w:t>
      </w:r>
      <w:r w:rsidR="7EDC6655" w:rsidRPr="6AECFE6A">
        <w:rPr>
          <w:rFonts w:ascii="Times New Roman" w:eastAsia="SimSun" w:hAnsi="Times New Roman"/>
        </w:rPr>
        <w:t>four</w:t>
      </w:r>
      <w:r w:rsidR="00C43C6B">
        <w:rPr>
          <w:rFonts w:ascii="Times New Roman" w:eastAsia="SimSun" w:hAnsi="Times New Roman"/>
        </w:rPr>
        <w:t xml:space="preserve"> tasks to </w:t>
      </w:r>
      <w:r w:rsidR="5EEA4310" w:rsidRPr="6AECFE6A">
        <w:rPr>
          <w:rFonts w:ascii="Times New Roman" w:eastAsia="SimSun" w:hAnsi="Times New Roman"/>
        </w:rPr>
        <w:t>reduce repeated</w:t>
      </w:r>
      <w:r w:rsidR="00294915">
        <w:rPr>
          <w:rFonts w:ascii="Times New Roman" w:eastAsia="SimSun" w:hAnsi="Times New Roman"/>
        </w:rPr>
        <w:t xml:space="preserve"> code </w:t>
      </w:r>
      <w:r w:rsidR="5EEA4310" w:rsidRPr="6AECFE6A">
        <w:rPr>
          <w:rFonts w:ascii="Times New Roman" w:eastAsia="SimSun" w:hAnsi="Times New Roman"/>
        </w:rPr>
        <w:t>and make the simulation easier to follow.</w:t>
      </w:r>
      <w:r w:rsidR="00294915">
        <w:rPr>
          <w:rFonts w:ascii="Times New Roman" w:eastAsia="SimSun" w:hAnsi="Times New Roman"/>
        </w:rPr>
        <w:t xml:space="preserve"> </w:t>
      </w:r>
      <w:r w:rsidR="003A3595" w:rsidRPr="2F133457">
        <w:rPr>
          <w:rFonts w:ascii="Times New Roman" w:eastAsia="SimSun" w:hAnsi="Times New Roman"/>
        </w:rPr>
        <w:t xml:space="preserve">Check16() </w:t>
      </w:r>
      <w:r w:rsidR="4F4425E0" w:rsidRPr="2F133457">
        <w:rPr>
          <w:rFonts w:ascii="Times New Roman" w:eastAsia="SimSun" w:hAnsi="Times New Roman"/>
        </w:rPr>
        <w:t xml:space="preserve">task </w:t>
      </w:r>
      <w:r w:rsidR="0002503D" w:rsidRPr="2F133457">
        <w:rPr>
          <w:rFonts w:ascii="Times New Roman" w:eastAsia="SimSun" w:hAnsi="Times New Roman"/>
        </w:rPr>
        <w:t>compared a</w:t>
      </w:r>
      <w:r w:rsidR="221004B6" w:rsidRPr="2F133457">
        <w:rPr>
          <w:rFonts w:ascii="Times New Roman" w:eastAsia="SimSun" w:hAnsi="Times New Roman"/>
        </w:rPr>
        <w:t xml:space="preserve"> 16-bit output</w:t>
      </w:r>
      <w:r w:rsidR="3FCB730B" w:rsidRPr="2F133457">
        <w:rPr>
          <w:rFonts w:ascii="Times New Roman" w:eastAsia="SimSun" w:hAnsi="Times New Roman"/>
        </w:rPr>
        <w:t xml:space="preserve"> value against an expected value, </w:t>
      </w:r>
      <w:r w:rsidR="3FCB730B" w:rsidRPr="2F133457">
        <w:rPr>
          <w:rFonts w:ascii="Times New Roman" w:eastAsia="SimSun" w:hAnsi="Times New Roman"/>
        </w:rPr>
        <w:lastRenderedPageBreak/>
        <w:t xml:space="preserve">logged the </w:t>
      </w:r>
      <w:r w:rsidR="1115B312" w:rsidRPr="2F133457">
        <w:rPr>
          <w:rFonts w:ascii="Times New Roman" w:eastAsia="SimSun" w:hAnsi="Times New Roman"/>
        </w:rPr>
        <w:t>result</w:t>
      </w:r>
      <w:r w:rsidR="3FCB730B" w:rsidRPr="2F133457">
        <w:rPr>
          <w:rFonts w:ascii="Times New Roman" w:eastAsia="SimSun" w:hAnsi="Times New Roman"/>
        </w:rPr>
        <w:t xml:space="preserve">, and reported any errors to the console. The </w:t>
      </w:r>
      <w:r w:rsidR="3FCB730B" w:rsidRPr="007E00EC">
        <w:rPr>
          <w:rFonts w:ascii="Times New Roman" w:eastAsia="SimSun" w:hAnsi="Times New Roman"/>
        </w:rPr>
        <w:t>load_</w:t>
      </w:r>
      <w:r w:rsidR="479A57FA" w:rsidRPr="007E00EC">
        <w:rPr>
          <w:rFonts w:ascii="Times New Roman" w:eastAsia="SimSun" w:hAnsi="Times New Roman"/>
        </w:rPr>
        <w:t>ram_to_</w:t>
      </w:r>
      <w:proofErr w:type="gramStart"/>
      <w:r w:rsidR="479A57FA" w:rsidRPr="007E00EC">
        <w:rPr>
          <w:rFonts w:ascii="Times New Roman" w:eastAsia="SimSun" w:hAnsi="Times New Roman"/>
        </w:rPr>
        <w:t>reg(</w:t>
      </w:r>
      <w:proofErr w:type="gramEnd"/>
      <w:r w:rsidR="479A57FA" w:rsidRPr="007E00EC">
        <w:rPr>
          <w:rFonts w:ascii="Times New Roman" w:eastAsia="SimSun" w:hAnsi="Times New Roman"/>
        </w:rPr>
        <w:t>)</w:t>
      </w:r>
      <w:r w:rsidR="479A57FA" w:rsidRPr="2F133457">
        <w:rPr>
          <w:rFonts w:ascii="Times New Roman" w:eastAsia="SimSun" w:hAnsi="Times New Roman"/>
        </w:rPr>
        <w:t xml:space="preserve"> task loaded data from RAM into a selected register and used check16() to verify that the loaded value matched the expected value.</w:t>
      </w:r>
    </w:p>
    <w:p w14:paraId="498BBC3B" w14:textId="0A76F91B" w:rsidR="0E90044C" w:rsidRDefault="0E90044C" w:rsidP="00384E5B">
      <w:pPr>
        <w:spacing w:line="480" w:lineRule="auto"/>
        <w:ind w:firstLine="720"/>
        <w:rPr>
          <w:rFonts w:ascii="Times New Roman" w:eastAsia="SimSun" w:hAnsi="Times New Roman"/>
        </w:rPr>
      </w:pPr>
      <w:r w:rsidRPr="2F133457">
        <w:rPr>
          <w:rFonts w:ascii="Times New Roman" w:eastAsia="SimSun" w:hAnsi="Times New Roman"/>
        </w:rPr>
        <w:t xml:space="preserve">The alu_ write_ reg() task selected two Register File read addresses, sent those values to the ALU, </w:t>
      </w:r>
      <w:r w:rsidR="00326AFE">
        <w:rPr>
          <w:rFonts w:ascii="Times New Roman" w:eastAsia="SimSun" w:hAnsi="Times New Roman"/>
        </w:rPr>
        <w:t>selected the ALU as the Register File write source</w:t>
      </w:r>
      <w:r w:rsidRPr="2F133457">
        <w:rPr>
          <w:rFonts w:ascii="Times New Roman" w:eastAsia="SimSun" w:hAnsi="Times New Roman"/>
        </w:rPr>
        <w:t xml:space="preserve">, and wrote the ALU result </w:t>
      </w:r>
      <w:r w:rsidR="0DB3C430" w:rsidRPr="2F133457">
        <w:rPr>
          <w:rFonts w:ascii="Times New Roman" w:eastAsia="SimSun" w:hAnsi="Times New Roman"/>
        </w:rPr>
        <w:t xml:space="preserve">into a destination register. The ALU output and written register value were then compared against the expected result. </w:t>
      </w:r>
      <w:r w:rsidR="00326AFE">
        <w:rPr>
          <w:rFonts w:ascii="Times New Roman" w:eastAsia="SimSun" w:hAnsi="Times New Roman"/>
        </w:rPr>
        <w:t>The store_reg_to_ram() task selected a Register File output, passed it through the Datapath, and wrote the value into a selected RAM address.</w:t>
      </w:r>
      <w:r w:rsidR="2D188AF1" w:rsidRPr="2F133457">
        <w:rPr>
          <w:rFonts w:ascii="Times New Roman" w:eastAsia="SimSun" w:hAnsi="Times New Roman"/>
        </w:rPr>
        <w:t xml:space="preserve"> The RAM output was then </w:t>
      </w:r>
      <w:r w:rsidR="71901D09" w:rsidRPr="2F133457">
        <w:rPr>
          <w:rFonts w:ascii="Times New Roman" w:eastAsia="SimSun" w:hAnsi="Times New Roman"/>
        </w:rPr>
        <w:t>checked with check16().</w:t>
      </w:r>
      <w:r w:rsidRPr="2F133457">
        <w:rPr>
          <w:rFonts w:ascii="Times New Roman" w:eastAsia="SimSun" w:hAnsi="Times New Roman"/>
        </w:rPr>
        <w:t xml:space="preserve"> </w:t>
      </w:r>
    </w:p>
    <w:p w14:paraId="66B36BEB" w14:textId="787FFEBB" w:rsidR="25775E6F" w:rsidRDefault="25775E6F" w:rsidP="00384E5B">
      <w:pPr>
        <w:spacing w:line="480" w:lineRule="auto"/>
        <w:ind w:firstLine="720"/>
        <w:rPr>
          <w:rFonts w:ascii="Times New Roman" w:eastAsia="SimSun" w:hAnsi="Times New Roman"/>
        </w:rPr>
      </w:pPr>
      <w:r w:rsidRPr="2F133457">
        <w:rPr>
          <w:rFonts w:ascii="Times New Roman" w:eastAsia="SimSun" w:hAnsi="Times New Roman"/>
        </w:rPr>
        <w:t xml:space="preserve">Together these tasks simulated the Datapath control signals used during LOAD, STORE, and </w:t>
      </w:r>
      <w:r w:rsidRPr="6539805D">
        <w:rPr>
          <w:rFonts w:ascii="Times New Roman" w:eastAsia="SimSun" w:hAnsi="Times New Roman"/>
        </w:rPr>
        <w:t xml:space="preserve">ALU-based </w:t>
      </w:r>
      <w:r w:rsidRPr="646770A3">
        <w:rPr>
          <w:rFonts w:ascii="Times New Roman" w:eastAsia="SimSun" w:hAnsi="Times New Roman"/>
        </w:rPr>
        <w:t>instructions.</w:t>
      </w:r>
      <w:r w:rsidRPr="6539805D">
        <w:rPr>
          <w:rFonts w:ascii="Times New Roman" w:eastAsia="SimSun" w:hAnsi="Times New Roman"/>
        </w:rPr>
        <w:t xml:space="preserve"> </w:t>
      </w:r>
      <w:r w:rsidRPr="68A0AC9A">
        <w:rPr>
          <w:rFonts w:ascii="Times New Roman" w:eastAsia="SimSun" w:hAnsi="Times New Roman"/>
        </w:rPr>
        <w:t xml:space="preserve">The result confirmed </w:t>
      </w:r>
      <w:r w:rsidR="490B5202" w:rsidRPr="68A0AC9A">
        <w:rPr>
          <w:rFonts w:ascii="Times New Roman" w:eastAsia="SimSun" w:hAnsi="Times New Roman"/>
        </w:rPr>
        <w:t xml:space="preserve">that the Datapath could move </w:t>
      </w:r>
      <w:r w:rsidR="490B5202" w:rsidRPr="7A47CD6B">
        <w:rPr>
          <w:rFonts w:ascii="Times New Roman" w:eastAsia="SimSun" w:hAnsi="Times New Roman"/>
        </w:rPr>
        <w:t>data between RAM and the Register File, perform</w:t>
      </w:r>
      <w:r w:rsidR="37530397" w:rsidRPr="2B3FBA8F">
        <w:rPr>
          <w:rFonts w:ascii="Times New Roman" w:eastAsia="SimSun" w:hAnsi="Times New Roman"/>
        </w:rPr>
        <w:t xml:space="preserve"> </w:t>
      </w:r>
      <w:r w:rsidR="37530397" w:rsidRPr="4F387BFB">
        <w:rPr>
          <w:rFonts w:ascii="Times New Roman" w:eastAsia="SimSun" w:hAnsi="Times New Roman"/>
        </w:rPr>
        <w:t>ALU operations, and store results correctly.</w:t>
      </w:r>
    </w:p>
    <w:p w14:paraId="2666DC3F" w14:textId="77777777" w:rsidR="003C776E" w:rsidRDefault="2FDC7224" w:rsidP="003C776E">
      <w:pPr>
        <w:keepNext/>
        <w:spacing w:line="360" w:lineRule="auto"/>
      </w:pPr>
      <w:r>
        <w:rPr>
          <w:noProof/>
        </w:rPr>
        <w:drawing>
          <wp:inline distT="0" distB="0" distL="0" distR="0" wp14:anchorId="7BEF15F2" wp14:editId="4F26875F">
            <wp:extent cx="5524979" cy="1615580"/>
            <wp:effectExtent l="0" t="0" r="0" b="0"/>
            <wp:docPr id="1851576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6979" name="Picture 1851576979"/>
                    <pic:cNvPicPr/>
                  </pic:nvPicPr>
                  <pic:blipFill>
                    <a:blip r:embed="rId13">
                      <a:extLst>
                        <a:ext uri="{28A0092B-C50C-407E-A947-70E740481C1C}">
                          <a14:useLocalDpi xmlns:a14="http://schemas.microsoft.com/office/drawing/2010/main"/>
                        </a:ext>
                      </a:extLst>
                    </a:blip>
                    <a:stretch>
                      <a:fillRect/>
                    </a:stretch>
                  </pic:blipFill>
                  <pic:spPr>
                    <a:xfrm>
                      <a:off x="0" y="0"/>
                      <a:ext cx="5524979" cy="1615580"/>
                    </a:xfrm>
                    <a:prstGeom prst="rect">
                      <a:avLst/>
                    </a:prstGeom>
                  </pic:spPr>
                </pic:pic>
              </a:graphicData>
            </a:graphic>
          </wp:inline>
        </w:drawing>
      </w:r>
    </w:p>
    <w:p w14:paraId="1AD6106B" w14:textId="2C7F9E71" w:rsidR="005D3C43" w:rsidRDefault="003C776E" w:rsidP="003C776E">
      <w:pPr>
        <w:pStyle w:val="Caption"/>
      </w:pPr>
      <w:r>
        <w:t xml:space="preserve">Figure </w:t>
      </w:r>
      <w:fldSimple w:instr=" SEQ Figure \* ARABIC ">
        <w:r w:rsidR="00AB1366">
          <w:rPr>
            <w:noProof/>
          </w:rPr>
          <w:t>7</w:t>
        </w:r>
      </w:fldSimple>
      <w:r>
        <w:t xml:space="preserve"> </w:t>
      </w:r>
      <w:r w:rsidRPr="007C7C52">
        <w:t>ModelSim simulation output for the Datapath testbench. Created by John R. Teal Jr., June 5, 2026, University of Washington.</w:t>
      </w:r>
    </w:p>
    <w:p w14:paraId="2A5AAAA9" w14:textId="512F982A" w:rsidR="005C5D5E" w:rsidRDefault="00D93603" w:rsidP="00CB2FB0">
      <w:pPr>
        <w:pStyle w:val="Heading2"/>
      </w:pPr>
      <w:bookmarkStart w:id="38" w:name="_Toc231576276"/>
      <w:bookmarkStart w:id="39" w:name="_Toc231586929"/>
      <w:r>
        <w:t>3.4 testProcessor</w:t>
      </w:r>
      <w:bookmarkEnd w:id="38"/>
      <w:bookmarkEnd w:id="39"/>
      <w:r w:rsidR="005C5D5E" w:rsidRPr="212B7EFF">
        <w:t xml:space="preserve"> </w:t>
      </w:r>
    </w:p>
    <w:p w14:paraId="30E2AC8C" w14:textId="77777777" w:rsidR="002C2559" w:rsidRDefault="002C2559" w:rsidP="002C2559"/>
    <w:p w14:paraId="084C7252" w14:textId="367D9181" w:rsidR="002C2559" w:rsidRDefault="002C2559" w:rsidP="002C2559">
      <w:pPr>
        <w:spacing w:line="480" w:lineRule="auto"/>
        <w:ind w:firstLine="720"/>
      </w:pPr>
      <w:r w:rsidRPr="00CB2FB0">
        <w:t xml:space="preserve">The provided processor testbench, testProcessor.sv, instantiates the completed Processor module and connects its clock, reset, IR, PC, state, and ALU output signals. This testbench was important because it verified the full processor after the Controller and Datapath were connected together. During simulation, the processor stepped through the instruction sequence stored in </w:t>
      </w:r>
      <w:r w:rsidRPr="00CB2FB0">
        <w:lastRenderedPageBreak/>
        <w:t>ROM while printing the PC, IR, FSM state, ALU inputs, ALU output, and register address information to the ModelSim console. The simulation showed the processor loading data from RAM, performing the required SUB, ADD, and SUB operations, storing the final result, and reaching the HALT instruction 5000. Reaching the HALT instruction caused the testbench to end normally, confirming that the complete processor executed the required program sequence</w:t>
      </w:r>
      <w:r>
        <w:t xml:space="preserve"> correctly.</w:t>
      </w:r>
    </w:p>
    <w:p w14:paraId="2889FFA8" w14:textId="77777777" w:rsidR="002C2559" w:rsidRDefault="002C2559" w:rsidP="002C2559"/>
    <w:p w14:paraId="13A12022" w14:textId="77777777" w:rsidR="002C2559" w:rsidRDefault="002C2559" w:rsidP="002C2559"/>
    <w:p w14:paraId="5E18B031" w14:textId="6B4F7095" w:rsidR="002C2559" w:rsidRPr="00CB2FB0" w:rsidRDefault="002C2559" w:rsidP="002C2559">
      <w:pPr>
        <w:spacing w:line="480" w:lineRule="auto"/>
      </w:pPr>
      <w:r w:rsidRPr="00CB2FB0">
        <w:rPr>
          <w:noProof/>
        </w:rPr>
        <w:drawing>
          <wp:inline distT="0" distB="0" distL="0" distR="0" wp14:anchorId="472839CD" wp14:editId="2B0862CA">
            <wp:extent cx="5540829" cy="3681365"/>
            <wp:effectExtent l="0" t="0" r="3175" b="0"/>
            <wp:docPr id="119166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6265" name="Picture 1191662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8766" cy="3786299"/>
                    </a:xfrm>
                    <a:prstGeom prst="rect">
                      <a:avLst/>
                    </a:prstGeom>
                  </pic:spPr>
                </pic:pic>
              </a:graphicData>
            </a:graphic>
          </wp:inline>
        </w:drawing>
      </w:r>
    </w:p>
    <w:p w14:paraId="6FFD9789" w14:textId="52EC1D4B" w:rsidR="00762AA6" w:rsidRDefault="003C776E" w:rsidP="003C776E">
      <w:pPr>
        <w:pStyle w:val="Caption"/>
      </w:pPr>
      <w:r>
        <w:t xml:space="preserve">Figure </w:t>
      </w:r>
      <w:fldSimple w:instr=" SEQ Figure \* ARABIC ">
        <w:r w:rsidR="00AB1366">
          <w:rPr>
            <w:noProof/>
          </w:rPr>
          <w:t>8</w:t>
        </w:r>
      </w:fldSimple>
      <w:r>
        <w:t xml:space="preserve"> </w:t>
      </w:r>
      <w:r w:rsidRPr="00675A75">
        <w:t>ModelSim simulation output from the professor-provided testProcessor testbench. Testbench designed by Professor Sheng; simulation output generated by John R. Teal Jr., June 5, 2026, University of Washington.</w:t>
      </w:r>
    </w:p>
    <w:p w14:paraId="563A3C18" w14:textId="0AD6833F" w:rsidR="003804A9" w:rsidRPr="003804A9" w:rsidRDefault="108CA9AF" w:rsidP="002E75DD">
      <w:pPr>
        <w:pStyle w:val="Heading2"/>
      </w:pPr>
      <w:bookmarkStart w:id="40" w:name="_Toc231586930"/>
      <w:r w:rsidRPr="279A2787">
        <w:t>3.5 Additional Module-Level Tests</w:t>
      </w:r>
      <w:bookmarkEnd w:id="40"/>
    </w:p>
    <w:p w14:paraId="7BA603B8" w14:textId="051912CD" w:rsidR="00CE243D" w:rsidRPr="00CE243D" w:rsidRDefault="00CE243D" w:rsidP="00384E5B">
      <w:pPr>
        <w:spacing w:line="480" w:lineRule="auto"/>
        <w:ind w:firstLine="720"/>
        <w:rPr>
          <w:rFonts w:ascii="Times New Roman" w:eastAsia="Times New Roman" w:hAnsi="Times New Roman"/>
        </w:rPr>
      </w:pPr>
      <w:r w:rsidRPr="00CE243D">
        <w:rPr>
          <w:rFonts w:ascii="Times New Roman" w:eastAsia="Times New Roman" w:hAnsi="Times New Roman"/>
        </w:rPr>
        <w:t xml:space="preserve">The PC testbench was included as an additional module-level test to verify the program counter before it was integrated into the Control Unit. This test confirmed that the PC cleared correctly during reset and advanced correctly when the increment control signal was active. </w:t>
      </w:r>
      <w:r w:rsidRPr="00CE243D">
        <w:rPr>
          <w:rFonts w:ascii="Times New Roman" w:eastAsia="Times New Roman" w:hAnsi="Times New Roman"/>
        </w:rPr>
        <w:lastRenderedPageBreak/>
        <w:t>Verifying the PC separately helped ensure that instruction sequencing would work properly once the PC was connected to the ROM and FSM.</w:t>
      </w:r>
      <w:r w:rsidR="00AB1366" w:rsidRPr="00AB1366">
        <w:rPr>
          <w:noProof/>
        </w:rPr>
        <w:t xml:space="preserve"> </w:t>
      </w:r>
    </w:p>
    <w:p w14:paraId="2AE9B0A4" w14:textId="18246465" w:rsidR="00CE243D" w:rsidRPr="00CE243D" w:rsidRDefault="00CE243D" w:rsidP="00384E5B">
      <w:pPr>
        <w:spacing w:line="480" w:lineRule="auto"/>
        <w:ind w:firstLine="720"/>
        <w:rPr>
          <w:rFonts w:ascii="Times New Roman" w:eastAsia="Times New Roman" w:hAnsi="Times New Roman"/>
        </w:rPr>
      </w:pPr>
      <w:r w:rsidRPr="00CE243D">
        <w:rPr>
          <w:rFonts w:ascii="Times New Roman" w:eastAsia="Times New Roman" w:hAnsi="Times New Roman"/>
        </w:rPr>
        <w:t>The IR testbench was used to verify the behavior of the instruction register. This test confirmed that the IR loaded a new instruction only when the load signal was asserted and held its previous instruction value when the load signal was inactive. This was important because the FSM depends on a stable instruction value during the decode and execution states.</w:t>
      </w:r>
      <w:r w:rsidR="00AB1366" w:rsidRPr="00AB1366">
        <w:rPr>
          <w:noProof/>
        </w:rPr>
        <w:t xml:space="preserve"> </w:t>
      </w:r>
    </w:p>
    <w:p w14:paraId="622A54B9" w14:textId="0099915D" w:rsidR="00CE243D" w:rsidRPr="00CE243D" w:rsidRDefault="00CE243D" w:rsidP="00384E5B">
      <w:pPr>
        <w:spacing w:line="480" w:lineRule="auto"/>
        <w:ind w:firstLine="720"/>
        <w:rPr>
          <w:rFonts w:ascii="Times New Roman" w:eastAsia="Times New Roman" w:hAnsi="Times New Roman"/>
        </w:rPr>
      </w:pPr>
      <w:r w:rsidRPr="00CE243D">
        <w:rPr>
          <w:rFonts w:ascii="Times New Roman" w:eastAsia="Times New Roman" w:hAnsi="Times New Roman"/>
        </w:rPr>
        <w:t>The ROM testbench was used to confirm that the instruction memory contained the correct program instructions at the expected addresses. The test verified that the ROM output matched the instruction sequence used by the processor, including the LOAD, ADD, SUB, STORE, and HALT instructions. This helped confirm that any later processor behavior came from the intended program and not from incorrect instruction memory contents.</w:t>
      </w:r>
      <w:r w:rsidR="00AB1366" w:rsidRPr="00AB1366">
        <w:rPr>
          <w:noProof/>
        </w:rPr>
        <w:t xml:space="preserve"> </w:t>
      </w:r>
    </w:p>
    <w:p w14:paraId="0D01328C" w14:textId="56E34F6D" w:rsidR="00CE243D" w:rsidRPr="00CE243D" w:rsidRDefault="00CE243D" w:rsidP="00384E5B">
      <w:pPr>
        <w:spacing w:line="480" w:lineRule="auto"/>
        <w:ind w:firstLine="720"/>
        <w:rPr>
          <w:rFonts w:ascii="Times New Roman" w:eastAsia="Times New Roman" w:hAnsi="Times New Roman"/>
        </w:rPr>
      </w:pPr>
      <w:r w:rsidRPr="00CE243D">
        <w:rPr>
          <w:rFonts w:ascii="Times New Roman" w:eastAsia="Times New Roman" w:hAnsi="Times New Roman"/>
        </w:rPr>
        <w:t>The RAM testbench was used to verify that the data memory contained the correct initial project values. The test checked that address 1B contained 21BA, address 2A contained A04E, 3C contained 71AC, and 7E contained B17F. These memory values were required for the processor to compute the final expected result of 4199.</w:t>
      </w:r>
    </w:p>
    <w:p w14:paraId="64B30359" w14:textId="77777777" w:rsidR="00AB1366" w:rsidRDefault="00AB1366" w:rsidP="00AB1366">
      <w:pPr>
        <w:keepNext/>
        <w:spacing w:line="480" w:lineRule="auto"/>
        <w:ind w:firstLine="720"/>
      </w:pPr>
      <w:r>
        <w:rPr>
          <w:noProof/>
        </w:rPr>
        <w:lastRenderedPageBreak/>
        <w:drawing>
          <wp:inline distT="0" distB="0" distL="0" distR="0" wp14:anchorId="73265991" wp14:editId="7B9ABF2C">
            <wp:extent cx="5196840" cy="4126230"/>
            <wp:effectExtent l="0" t="0" r="3810" b="7620"/>
            <wp:docPr id="1992937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37990" name="Picture 1992937990"/>
                    <pic:cNvPicPr/>
                  </pic:nvPicPr>
                  <pic:blipFill>
                    <a:blip r:embed="rId15">
                      <a:extLst>
                        <a:ext uri="{28A0092B-C50C-407E-A947-70E740481C1C}">
                          <a14:useLocalDpi xmlns:a14="http://schemas.microsoft.com/office/drawing/2010/main" val="0"/>
                        </a:ext>
                      </a:extLst>
                    </a:blip>
                    <a:stretch>
                      <a:fillRect/>
                    </a:stretch>
                  </pic:blipFill>
                  <pic:spPr>
                    <a:xfrm>
                      <a:off x="0" y="0"/>
                      <a:ext cx="5211775" cy="4138088"/>
                    </a:xfrm>
                    <a:prstGeom prst="rect">
                      <a:avLst/>
                    </a:prstGeom>
                  </pic:spPr>
                </pic:pic>
              </a:graphicData>
            </a:graphic>
          </wp:inline>
        </w:drawing>
      </w:r>
    </w:p>
    <w:p w14:paraId="429457F5" w14:textId="2ED82978" w:rsidR="00AB1366" w:rsidRDefault="00AB1366" w:rsidP="00AB1366">
      <w:pPr>
        <w:pStyle w:val="Caption"/>
      </w:pPr>
      <w:r>
        <w:t xml:space="preserve">Figure </w:t>
      </w:r>
      <w:fldSimple w:instr=" SEQ Figure \* ARABIC ">
        <w:r>
          <w:rPr>
            <w:noProof/>
          </w:rPr>
          <w:t>9</w:t>
        </w:r>
      </w:fldSimple>
      <w:r>
        <w:t xml:space="preserve"> Console output from the custom ModelSim Processor_tb testbench. Created by John R. Teal Jr., June 5, 2026, University of Washington.</w:t>
      </w:r>
    </w:p>
    <w:p w14:paraId="01FCE993" w14:textId="4CAB5A46" w:rsidR="00CE243D" w:rsidRPr="00CE243D" w:rsidRDefault="00CE243D" w:rsidP="00384E5B">
      <w:pPr>
        <w:spacing w:line="480" w:lineRule="auto"/>
        <w:ind w:firstLine="720"/>
        <w:rPr>
          <w:rFonts w:ascii="Times New Roman" w:eastAsia="Times New Roman" w:hAnsi="Times New Roman"/>
        </w:rPr>
      </w:pPr>
      <w:r w:rsidRPr="00CE243D">
        <w:rPr>
          <w:rFonts w:ascii="Times New Roman" w:eastAsia="Times New Roman" w:hAnsi="Times New Roman"/>
        </w:rPr>
        <w:t>The custom Processor testbench was used as an additional full-system check beyond the professor-provided testProcessor testbench. This testbench monitored the processor as it executed the full instruction sequence and checked that the STORE instruction used the correct final value from register A. After updating the expected result to match the assigned project data, the custom processor testbench confirmed that the final stored value was 4199.</w:t>
      </w:r>
      <w:r w:rsidR="00AB1366" w:rsidRPr="00AB1366">
        <w:rPr>
          <w:noProof/>
        </w:rPr>
        <w:t xml:space="preserve"> </w:t>
      </w:r>
    </w:p>
    <w:p w14:paraId="7E7B486E" w14:textId="55706E90" w:rsidR="479D8565" w:rsidRDefault="479D8565" w:rsidP="005D00E0">
      <w:pPr>
        <w:spacing w:line="360" w:lineRule="auto"/>
      </w:pPr>
    </w:p>
    <w:p w14:paraId="5140DC27" w14:textId="32978135" w:rsidR="00C23CD3" w:rsidRPr="002E75DD" w:rsidRDefault="00C23CD3" w:rsidP="002E75DD">
      <w:pPr>
        <w:pStyle w:val="Heading1"/>
      </w:pPr>
      <w:bookmarkStart w:id="41" w:name="_Toc231576277"/>
      <w:bookmarkStart w:id="42" w:name="_Toc231586931"/>
      <w:r w:rsidRPr="002E75DD">
        <w:t xml:space="preserve">4. </w:t>
      </w:r>
      <w:r w:rsidR="00E97D28" w:rsidRPr="002E75DD">
        <w:t xml:space="preserve">DE Board </w:t>
      </w:r>
      <w:r w:rsidRPr="002E75DD">
        <w:t>Test Results</w:t>
      </w:r>
      <w:bookmarkEnd w:id="41"/>
      <w:bookmarkEnd w:id="42"/>
    </w:p>
    <w:p w14:paraId="298EAE2B" w14:textId="28606E8D" w:rsidR="00CC679E" w:rsidRDefault="6537301E" w:rsidP="00384E5B">
      <w:pPr>
        <w:spacing w:line="480" w:lineRule="auto"/>
        <w:ind w:firstLine="720"/>
        <w:rPr>
          <w:rFonts w:ascii="Times New Roman" w:eastAsia="SimSun" w:hAnsi="Times New Roman"/>
        </w:rPr>
      </w:pPr>
      <w:r w:rsidRPr="75AE522A">
        <w:rPr>
          <w:rFonts w:ascii="Times New Roman" w:eastAsia="SimSun" w:hAnsi="Times New Roman"/>
        </w:rPr>
        <w:t>The completed processor was tested on the DE10 board</w:t>
      </w:r>
      <w:r w:rsidR="006063B0" w:rsidRPr="75AE522A">
        <w:rPr>
          <w:rFonts w:ascii="Times New Roman" w:eastAsia="SimSun" w:hAnsi="Times New Roman"/>
        </w:rPr>
        <w:t xml:space="preserve"> </w:t>
      </w:r>
      <w:r w:rsidRPr="69B957F5">
        <w:rPr>
          <w:rFonts w:ascii="Times New Roman" w:eastAsia="SimSun" w:hAnsi="Times New Roman"/>
        </w:rPr>
        <w:t xml:space="preserve">after </w:t>
      </w:r>
      <w:r w:rsidR="5DF5A22A" w:rsidRPr="0054C315">
        <w:rPr>
          <w:rFonts w:ascii="Times New Roman" w:eastAsia="SimSun" w:hAnsi="Times New Roman"/>
        </w:rPr>
        <w:t xml:space="preserve">successful Quartus </w:t>
      </w:r>
      <w:r w:rsidR="5DF5A22A" w:rsidRPr="7A434211">
        <w:rPr>
          <w:rFonts w:ascii="Times New Roman" w:eastAsia="SimSun" w:hAnsi="Times New Roman"/>
        </w:rPr>
        <w:t xml:space="preserve">compilation and </w:t>
      </w:r>
      <w:r w:rsidR="5DF5A22A" w:rsidRPr="580A0D62">
        <w:rPr>
          <w:rFonts w:ascii="Times New Roman" w:eastAsia="SimSun" w:hAnsi="Times New Roman"/>
        </w:rPr>
        <w:t xml:space="preserve">programming.  </w:t>
      </w:r>
      <w:r w:rsidR="5DF5A22A" w:rsidRPr="4841D51F">
        <w:rPr>
          <w:rFonts w:ascii="Times New Roman" w:eastAsia="SimSun" w:hAnsi="Times New Roman"/>
        </w:rPr>
        <w:t xml:space="preserve">The board test used manual clock stepping so </w:t>
      </w:r>
      <w:r w:rsidR="5DF5A22A" w:rsidRPr="7C980125">
        <w:rPr>
          <w:rFonts w:ascii="Times New Roman" w:eastAsia="SimSun" w:hAnsi="Times New Roman"/>
        </w:rPr>
        <w:t xml:space="preserve">each </w:t>
      </w:r>
      <w:r w:rsidR="2EE9A353" w:rsidRPr="5C8CE762">
        <w:rPr>
          <w:rFonts w:ascii="Times New Roman" w:eastAsia="SimSun" w:hAnsi="Times New Roman"/>
        </w:rPr>
        <w:t xml:space="preserve">processor cycle could be </w:t>
      </w:r>
      <w:r w:rsidR="2EE9A353" w:rsidRPr="73529629">
        <w:rPr>
          <w:rFonts w:ascii="Times New Roman" w:eastAsia="SimSun" w:hAnsi="Times New Roman"/>
        </w:rPr>
        <w:t>observed one step at a time</w:t>
      </w:r>
      <w:r w:rsidR="2EE9A353" w:rsidRPr="2C082C50">
        <w:rPr>
          <w:rFonts w:ascii="Times New Roman" w:eastAsia="SimSun" w:hAnsi="Times New Roman"/>
        </w:rPr>
        <w:t xml:space="preserve">. </w:t>
      </w:r>
      <w:r w:rsidR="005142A9">
        <w:t>KEY</w:t>
      </w:r>
      <w:r w:rsidR="00EE1057">
        <w:t xml:space="preserve"> </w:t>
      </w:r>
      <w:r w:rsidR="005142A9">
        <w:rPr>
          <w:rStyle w:val="text-token-text-primary"/>
        </w:rPr>
        <w:t>[1]</w:t>
      </w:r>
      <w:r w:rsidR="005142A9">
        <w:t xml:space="preserve"> returned the processor to its starting state, </w:t>
      </w:r>
      <w:r w:rsidR="005142A9">
        <w:lastRenderedPageBreak/>
        <w:t>and KEY</w:t>
      </w:r>
      <w:r w:rsidR="00EE1057">
        <w:t xml:space="preserve"> </w:t>
      </w:r>
      <w:r w:rsidR="005142A9">
        <w:rPr>
          <w:rStyle w:val="text-token-text-primary"/>
        </w:rPr>
        <w:t>[2]</w:t>
      </w:r>
      <w:r w:rsidR="005142A9">
        <w:t xml:space="preserve"> advanced the processor through the loaded ROM instructions using the KeyFilter output as the manual processor clock. </w:t>
      </w:r>
      <w:r w:rsidR="00FF6750">
        <w:t>Switches were used to select which internal processor value appeared on the HEX displays.</w:t>
      </w:r>
    </w:p>
    <w:p w14:paraId="7DB45A0D" w14:textId="067F52F1" w:rsidR="00CC679E" w:rsidRDefault="00E6744A" w:rsidP="00384E5B">
      <w:pPr>
        <w:spacing w:line="480" w:lineRule="auto"/>
        <w:ind w:firstLine="720"/>
        <w:rPr>
          <w:rFonts w:ascii="Times New Roman" w:eastAsia="SimSun" w:hAnsi="Times New Roman"/>
        </w:rPr>
      </w:pPr>
      <w:r>
        <w:rPr>
          <w:rFonts w:ascii="Times New Roman" w:eastAsia="SimSun" w:hAnsi="Times New Roman"/>
        </w:rPr>
        <w:t>During testing, the HEX displays were used to observe IR_Out, PC_Out, current FSM state, next FSM state information, held ALU input values, and held ALU output values.</w:t>
      </w:r>
      <w:r w:rsidR="30854F0D" w:rsidRPr="77349CFA">
        <w:rPr>
          <w:rFonts w:ascii="Times New Roman" w:eastAsia="SimSun" w:hAnsi="Times New Roman"/>
        </w:rPr>
        <w:t xml:space="preserve"> </w:t>
      </w:r>
      <w:r w:rsidR="30854F0D" w:rsidRPr="42BCB13A">
        <w:rPr>
          <w:rFonts w:ascii="Times New Roman" w:eastAsia="SimSun" w:hAnsi="Times New Roman"/>
        </w:rPr>
        <w:t xml:space="preserve">This allowed the processor’s </w:t>
      </w:r>
      <w:r w:rsidR="30854F0D" w:rsidRPr="557D1DE7">
        <w:rPr>
          <w:rFonts w:ascii="Times New Roman" w:eastAsia="SimSun" w:hAnsi="Times New Roman"/>
        </w:rPr>
        <w:t xml:space="preserve">behavior to be checked against the expected instruction sequence. </w:t>
      </w:r>
      <w:r w:rsidR="30854F0D" w:rsidRPr="11BA40AE">
        <w:rPr>
          <w:rFonts w:ascii="Times New Roman" w:eastAsia="SimSun" w:hAnsi="Times New Roman"/>
        </w:rPr>
        <w:t>The board outpu</w:t>
      </w:r>
      <w:r w:rsidR="64151801" w:rsidRPr="11BA40AE">
        <w:rPr>
          <w:rFonts w:ascii="Times New Roman" w:eastAsia="SimSun" w:hAnsi="Times New Roman"/>
        </w:rPr>
        <w:t xml:space="preserve">t matched the expected behavior from the ModelSim </w:t>
      </w:r>
      <w:r w:rsidR="64151801" w:rsidRPr="2B565F10">
        <w:rPr>
          <w:rFonts w:ascii="Times New Roman" w:eastAsia="SimSun" w:hAnsi="Times New Roman"/>
        </w:rPr>
        <w:t xml:space="preserve">simulations, </w:t>
      </w:r>
      <w:r>
        <w:rPr>
          <w:rFonts w:ascii="Times New Roman" w:eastAsia="SimSun" w:hAnsi="Times New Roman"/>
        </w:rPr>
        <w:t>showing that the processor could fetch instructions, move through the FSM states, perform ALU operations, store the final result, and display internal debug values correctly.</w:t>
      </w:r>
    </w:p>
    <w:p w14:paraId="2A0D7134" w14:textId="77777777" w:rsidR="00102BEA" w:rsidRPr="00102BEA" w:rsidRDefault="1BC1D7CE" w:rsidP="00384E5B">
      <w:pPr>
        <w:spacing w:line="480" w:lineRule="auto"/>
        <w:ind w:firstLine="720"/>
        <w:rPr>
          <w:rFonts w:ascii="Times New Roman" w:eastAsia="SimSun" w:hAnsi="Times New Roman"/>
        </w:rPr>
      </w:pPr>
      <w:r w:rsidRPr="4B673635">
        <w:rPr>
          <w:rFonts w:ascii="Times New Roman" w:eastAsia="SimSun" w:hAnsi="Times New Roman"/>
        </w:rPr>
        <w:t xml:space="preserve">Several </w:t>
      </w:r>
      <w:r w:rsidRPr="42E37F29">
        <w:rPr>
          <w:rFonts w:ascii="Times New Roman" w:eastAsia="SimSun" w:hAnsi="Times New Roman"/>
        </w:rPr>
        <w:t xml:space="preserve">Quartus </w:t>
      </w:r>
      <w:r w:rsidRPr="6BAE96E0">
        <w:rPr>
          <w:rFonts w:ascii="Times New Roman" w:eastAsia="SimSun" w:hAnsi="Times New Roman"/>
        </w:rPr>
        <w:t xml:space="preserve">warnings appeared during </w:t>
      </w:r>
      <w:r w:rsidR="7AC312C0" w:rsidRPr="42610D22">
        <w:rPr>
          <w:rFonts w:ascii="Times New Roman" w:eastAsia="SimSun" w:hAnsi="Times New Roman"/>
        </w:rPr>
        <w:t xml:space="preserve">the </w:t>
      </w:r>
      <w:r w:rsidRPr="1C31CC53">
        <w:rPr>
          <w:rFonts w:ascii="Times New Roman" w:eastAsia="SimSun" w:hAnsi="Times New Roman"/>
        </w:rPr>
        <w:t xml:space="preserve">compilation. </w:t>
      </w:r>
      <w:r w:rsidRPr="02F8D368">
        <w:rPr>
          <w:rFonts w:ascii="Times New Roman" w:eastAsia="SimSun" w:hAnsi="Times New Roman"/>
        </w:rPr>
        <w:t xml:space="preserve">Some </w:t>
      </w:r>
      <w:r w:rsidR="6F6B0B5E" w:rsidRPr="779F701D">
        <w:rPr>
          <w:rFonts w:ascii="Times New Roman" w:eastAsia="SimSun" w:hAnsi="Times New Roman"/>
        </w:rPr>
        <w:t>warnings</w:t>
      </w:r>
      <w:r w:rsidRPr="02F8D368">
        <w:rPr>
          <w:rFonts w:ascii="Times New Roman" w:eastAsia="SimSun" w:hAnsi="Times New Roman"/>
        </w:rPr>
        <w:t xml:space="preserve"> were </w:t>
      </w:r>
      <w:r w:rsidR="595CB5A2" w:rsidRPr="42610D22">
        <w:rPr>
          <w:rFonts w:ascii="Times New Roman" w:eastAsia="SimSun" w:hAnsi="Times New Roman"/>
        </w:rPr>
        <w:t>caused</w:t>
      </w:r>
      <w:r w:rsidRPr="02F8D368">
        <w:rPr>
          <w:rFonts w:ascii="Times New Roman" w:eastAsia="SimSun" w:hAnsi="Times New Roman"/>
        </w:rPr>
        <w:t xml:space="preserve"> by </w:t>
      </w:r>
      <w:r w:rsidRPr="372EFEF4">
        <w:rPr>
          <w:rFonts w:ascii="Times New Roman" w:eastAsia="SimSun" w:hAnsi="Times New Roman"/>
        </w:rPr>
        <w:t>u</w:t>
      </w:r>
      <w:r w:rsidR="65E21872" w:rsidRPr="372EFEF4">
        <w:rPr>
          <w:rFonts w:ascii="Times New Roman" w:eastAsia="SimSun" w:hAnsi="Times New Roman"/>
        </w:rPr>
        <w:t xml:space="preserve">nused board </w:t>
      </w:r>
      <w:r w:rsidR="65E21872" w:rsidRPr="1BDD97C8">
        <w:rPr>
          <w:rFonts w:ascii="Times New Roman" w:eastAsia="SimSun" w:hAnsi="Times New Roman"/>
        </w:rPr>
        <w:t xml:space="preserve">inputs or outputs, since </w:t>
      </w:r>
      <w:r w:rsidR="65E21872" w:rsidRPr="0C4232A2">
        <w:rPr>
          <w:rFonts w:ascii="Times New Roman" w:eastAsia="SimSun" w:hAnsi="Times New Roman"/>
        </w:rPr>
        <w:t xml:space="preserve">not every DE10 </w:t>
      </w:r>
      <w:r w:rsidR="65E21872" w:rsidRPr="05236382">
        <w:rPr>
          <w:rFonts w:ascii="Times New Roman" w:eastAsia="SimSun" w:hAnsi="Times New Roman"/>
        </w:rPr>
        <w:t xml:space="preserve">switch, key, LED, or display was needed for the project.  </w:t>
      </w:r>
      <w:r w:rsidR="65E21872" w:rsidRPr="0356BD5D">
        <w:rPr>
          <w:rFonts w:ascii="Times New Roman" w:eastAsia="SimSun" w:hAnsi="Times New Roman"/>
        </w:rPr>
        <w:t xml:space="preserve">These </w:t>
      </w:r>
      <w:r w:rsidR="142742C5" w:rsidRPr="42610D22">
        <w:rPr>
          <w:rFonts w:ascii="Times New Roman" w:eastAsia="SimSun" w:hAnsi="Times New Roman"/>
        </w:rPr>
        <w:t>warnings</w:t>
      </w:r>
      <w:r w:rsidR="65E21872" w:rsidRPr="0356BD5D">
        <w:rPr>
          <w:rFonts w:ascii="Times New Roman" w:eastAsia="SimSun" w:hAnsi="Times New Roman"/>
        </w:rPr>
        <w:t xml:space="preserve"> were </w:t>
      </w:r>
      <w:r w:rsidR="008953F1">
        <w:rPr>
          <w:rFonts w:ascii="Times New Roman" w:eastAsia="SimSun" w:hAnsi="Times New Roman"/>
        </w:rPr>
        <w:t xml:space="preserve">solved by trimming the imported </w:t>
      </w:r>
      <w:r w:rsidR="000A30D6">
        <w:rPr>
          <w:rFonts w:ascii="Times New Roman" w:eastAsia="SimSun" w:hAnsi="Times New Roman"/>
        </w:rPr>
        <w:t xml:space="preserve">pin assignments to strictly </w:t>
      </w:r>
      <w:r w:rsidR="00770D0F">
        <w:rPr>
          <w:rFonts w:ascii="Times New Roman" w:eastAsia="SimSun" w:hAnsi="Times New Roman"/>
        </w:rPr>
        <w:t>the used connections</w:t>
      </w:r>
      <w:r w:rsidR="65E21872" w:rsidRPr="75C0AE75">
        <w:rPr>
          <w:rFonts w:ascii="Times New Roman" w:eastAsia="SimSun" w:hAnsi="Times New Roman"/>
        </w:rPr>
        <w:t xml:space="preserve">. </w:t>
      </w:r>
      <w:r w:rsidR="65E21872" w:rsidRPr="18EDD283">
        <w:rPr>
          <w:rFonts w:ascii="Times New Roman" w:eastAsia="SimSun" w:hAnsi="Times New Roman"/>
        </w:rPr>
        <w:t>The project</w:t>
      </w:r>
      <w:r w:rsidR="5BADB136" w:rsidRPr="18EDD283">
        <w:rPr>
          <w:rFonts w:ascii="Times New Roman" w:eastAsia="SimSun" w:hAnsi="Times New Roman"/>
        </w:rPr>
        <w:t xml:space="preserve"> also required checking the pin assignments and </w:t>
      </w:r>
      <w:r w:rsidR="5BADB136" w:rsidRPr="7EC4C86F">
        <w:rPr>
          <w:rFonts w:ascii="Times New Roman" w:eastAsia="SimSun" w:hAnsi="Times New Roman"/>
        </w:rPr>
        <w:t>voltage settings to make sure</w:t>
      </w:r>
      <w:r w:rsidR="006063B0" w:rsidRPr="7EC4C86F">
        <w:rPr>
          <w:rFonts w:ascii="Times New Roman" w:eastAsia="SimSun" w:hAnsi="Times New Roman"/>
        </w:rPr>
        <w:t xml:space="preserve"> </w:t>
      </w:r>
      <w:r w:rsidR="5BADB136" w:rsidRPr="1E3D08FD">
        <w:rPr>
          <w:rFonts w:ascii="Times New Roman" w:eastAsia="SimSun" w:hAnsi="Times New Roman"/>
        </w:rPr>
        <w:t>the board I/O used the correct</w:t>
      </w:r>
      <w:r w:rsidR="006063B0" w:rsidRPr="1E3D08FD">
        <w:rPr>
          <w:rFonts w:ascii="Times New Roman" w:eastAsia="SimSun" w:hAnsi="Times New Roman"/>
        </w:rPr>
        <w:t xml:space="preserve"> </w:t>
      </w:r>
      <w:r w:rsidR="5BADB136" w:rsidRPr="0AE7AC63">
        <w:rPr>
          <w:rFonts w:ascii="Times New Roman" w:eastAsia="SimSun" w:hAnsi="Times New Roman"/>
        </w:rPr>
        <w:t xml:space="preserve">3.3 V standard.  </w:t>
      </w:r>
      <w:r w:rsidR="5BADB136" w:rsidRPr="481C7DE0">
        <w:rPr>
          <w:rFonts w:ascii="Times New Roman" w:eastAsia="SimSun" w:hAnsi="Times New Roman"/>
        </w:rPr>
        <w:t>After the pin</w:t>
      </w:r>
      <w:r w:rsidR="2BA8588A" w:rsidRPr="481C7DE0">
        <w:rPr>
          <w:rFonts w:ascii="Times New Roman" w:eastAsia="SimSun" w:hAnsi="Times New Roman"/>
        </w:rPr>
        <w:t xml:space="preserve"> assignments and top-level module connections were </w:t>
      </w:r>
      <w:r w:rsidR="2BA8588A" w:rsidRPr="5A4056DD">
        <w:rPr>
          <w:rFonts w:ascii="Times New Roman" w:eastAsia="SimSun" w:hAnsi="Times New Roman"/>
        </w:rPr>
        <w:t xml:space="preserve">corrected, the design </w:t>
      </w:r>
      <w:r w:rsidR="0C7A6594" w:rsidRPr="13E4B20C">
        <w:rPr>
          <w:rFonts w:ascii="Times New Roman" w:eastAsia="SimSun" w:hAnsi="Times New Roman"/>
        </w:rPr>
        <w:t xml:space="preserve">was </w:t>
      </w:r>
      <w:r w:rsidR="2BA8588A" w:rsidRPr="5A4056DD">
        <w:rPr>
          <w:rFonts w:ascii="Times New Roman" w:eastAsia="SimSun" w:hAnsi="Times New Roman"/>
        </w:rPr>
        <w:t xml:space="preserve">compiled and programmed </w:t>
      </w:r>
      <w:r w:rsidR="2BA8588A" w:rsidRPr="0E3BC5B1">
        <w:rPr>
          <w:rFonts w:ascii="Times New Roman" w:eastAsia="SimSun" w:hAnsi="Times New Roman"/>
        </w:rPr>
        <w:t>successfully.</w:t>
      </w:r>
      <w:r w:rsidR="00102BEA">
        <w:rPr>
          <w:rFonts w:ascii="Times New Roman" w:eastAsia="SimSun" w:hAnsi="Times New Roman"/>
        </w:rPr>
        <w:t xml:space="preserve"> </w:t>
      </w:r>
      <w:r w:rsidR="5BADB136" w:rsidRPr="5A4056DD">
        <w:rPr>
          <w:rFonts w:ascii="Times New Roman" w:eastAsia="SimSun" w:hAnsi="Times New Roman"/>
        </w:rPr>
        <w:t xml:space="preserve"> </w:t>
      </w:r>
      <w:r w:rsidR="006063B0" w:rsidRPr="5A4056DD">
        <w:rPr>
          <w:rFonts w:ascii="Times New Roman" w:eastAsia="SimSun" w:hAnsi="Times New Roman"/>
        </w:rPr>
        <w:t xml:space="preserve"> </w:t>
      </w:r>
      <w:r w:rsidR="00102BEA" w:rsidRPr="00102BEA">
        <w:rPr>
          <w:rFonts w:ascii="Times New Roman" w:eastAsia="SimSun" w:hAnsi="Times New Roman"/>
        </w:rPr>
        <w:t>During the final board test, the processor produced the expected final result of 4199. This value was visible through the held ALU output display mode after the final SUB operation and through the held ALU_A display mode during the STORE operation.</w:t>
      </w:r>
    </w:p>
    <w:p w14:paraId="45FA0484" w14:textId="60BC933B" w:rsidR="00CC679E" w:rsidRDefault="006063B0" w:rsidP="005D00E0">
      <w:pPr>
        <w:spacing w:line="360" w:lineRule="auto"/>
        <w:rPr>
          <w:rFonts w:ascii="Times New Roman" w:eastAsia="SimSun" w:hAnsi="Times New Roman"/>
        </w:rPr>
      </w:pPr>
      <w:r w:rsidRPr="5A4056DD">
        <w:rPr>
          <w:rFonts w:ascii="Times New Roman" w:eastAsia="SimSun" w:hAnsi="Times New Roman"/>
        </w:rPr>
        <w:t xml:space="preserve">          </w:t>
      </w:r>
    </w:p>
    <w:p w14:paraId="4336877E" w14:textId="48AA8745" w:rsidR="00C122C1" w:rsidRPr="00C23CD3" w:rsidRDefault="00C122C1" w:rsidP="005D00E0">
      <w:pPr>
        <w:spacing w:line="360" w:lineRule="auto"/>
        <w:rPr>
          <w:rFonts w:ascii="Times New Roman" w:eastAsia="SimSun" w:hAnsi="Times New Roman"/>
        </w:rPr>
      </w:pPr>
    </w:p>
    <w:p w14:paraId="3C480865" w14:textId="1543A950" w:rsidR="00C23CD3" w:rsidRPr="002E75DD" w:rsidRDefault="00C23CD3" w:rsidP="002E75DD">
      <w:pPr>
        <w:pStyle w:val="Heading1"/>
      </w:pPr>
      <w:bookmarkStart w:id="43" w:name="_Toc231576278"/>
      <w:bookmarkStart w:id="44" w:name="_Toc231586932"/>
      <w:r w:rsidRPr="002E75DD">
        <w:t xml:space="preserve">5. </w:t>
      </w:r>
      <w:r w:rsidR="00E97D28" w:rsidRPr="002E75DD">
        <w:t>Conclusion</w:t>
      </w:r>
      <w:bookmarkEnd w:id="43"/>
      <w:bookmarkEnd w:id="44"/>
    </w:p>
    <w:p w14:paraId="6E7AB571" w14:textId="70A48B34" w:rsidR="002E7D40" w:rsidRDefault="00326AFE" w:rsidP="00384E5B">
      <w:pPr>
        <w:spacing w:line="480" w:lineRule="auto"/>
        <w:ind w:firstLine="720"/>
      </w:pPr>
      <w:r>
        <w:t>Overall, this project gave us a stronger understanding of hierarchical module-based SystemVerilog design through the creation of a programmable processor.</w:t>
      </w:r>
      <w:r w:rsidR="004B25D9">
        <w:t xml:space="preserve"> </w:t>
      </w:r>
      <w:r w:rsidR="009C3A6B">
        <w:t>When designing the Controller, we gained a better understanding of FSM design</w:t>
      </w:r>
      <w:r w:rsidR="0036088C">
        <w:t xml:space="preserve"> through the state diagram </w:t>
      </w:r>
      <w:r w:rsidR="00F10B58">
        <w:t xml:space="preserve">creation </w:t>
      </w:r>
      <w:r w:rsidR="00F10B58">
        <w:lastRenderedPageBreak/>
        <w:t>and</w:t>
      </w:r>
      <w:r w:rsidR="009C3A6B">
        <w:t xml:space="preserve"> </w:t>
      </w:r>
      <w:r w:rsidR="0036088C">
        <w:t>timing analysis through our PC</w:t>
      </w:r>
      <w:r w:rsidR="00F10B58">
        <w:t>/IR</w:t>
      </w:r>
      <w:r w:rsidR="0036088C">
        <w:t xml:space="preserve"> </w:t>
      </w:r>
      <w:r w:rsidR="005273B6">
        <w:t xml:space="preserve">implementation. Our design of the RAM and ROM used a predesigned, parameterized module from Quartus’ IP Catalog which we then used a </w:t>
      </w:r>
      <w:r>
        <w:t>Memory Initialization File (.</w:t>
      </w:r>
      <w:proofErr w:type="spellStart"/>
      <w:r>
        <w:t>mif</w:t>
      </w:r>
      <w:proofErr w:type="spellEnd"/>
      <w:r>
        <w:t>)</w:t>
      </w:r>
      <w:r w:rsidR="005273B6">
        <w:t xml:space="preserve"> </w:t>
      </w:r>
      <w:r w:rsidR="000A10C7">
        <w:t xml:space="preserve">to initialize values into. </w:t>
      </w:r>
      <w:r>
        <w:t>Our design of the datapath required many iterations and created an opportunity to rapidly move through multiple improved designs.</w:t>
      </w:r>
      <w:r w:rsidR="00CF39AF">
        <w:t xml:space="preserve"> </w:t>
      </w:r>
      <w:r w:rsidR="004B25D9">
        <w:t>As we de</w:t>
      </w:r>
      <w:r w:rsidR="00D8252E">
        <w:t xml:space="preserve">veloped the project, we learned numerous intersecting </w:t>
      </w:r>
      <w:r w:rsidR="00296DD2">
        <w:t>facets of</w:t>
      </w:r>
      <w:r w:rsidR="00CC4415">
        <w:t xml:space="preserve"> the</w:t>
      </w:r>
      <w:r w:rsidR="00296DD2">
        <w:t xml:space="preserve"> team-centered design</w:t>
      </w:r>
      <w:r w:rsidR="00CC4415">
        <w:t xml:space="preserve"> method and the iterative process. </w:t>
      </w:r>
      <w:r w:rsidR="004B7B06">
        <w:t>Through</w:t>
      </w:r>
      <w:r w:rsidR="008E16A3">
        <w:t xml:space="preserve"> the early phases of processor design, we created multiple modules</w:t>
      </w:r>
      <w:r w:rsidR="00C36A30">
        <w:t>—</w:t>
      </w:r>
      <w:r w:rsidR="008E16A3">
        <w:t>one for each of the</w:t>
      </w:r>
      <w:r w:rsidR="00BC3C98">
        <w:t xml:space="preserve"> subsections. This </w:t>
      </w:r>
      <w:r w:rsidR="004B7B06">
        <w:t xml:space="preserve">method proved invaluable for </w:t>
      </w:r>
      <w:r w:rsidR="007A4ACE">
        <w:t xml:space="preserve">testing and error correction. If a bug was found within one module, it could easily be fixed without needing to update the entire project. </w:t>
      </w:r>
      <w:r w:rsidR="008B1AC6">
        <w:t>Seth created</w:t>
      </w:r>
      <w:r w:rsidR="007A4ACE">
        <w:t xml:space="preserve"> a </w:t>
      </w:r>
      <w:hyperlink r:id="rId16" w:history="1">
        <w:r w:rsidR="007A4ACE" w:rsidRPr="002A64CB">
          <w:rPr>
            <w:rStyle w:val="Hyperlink"/>
          </w:rPr>
          <w:t>GitHub repository</w:t>
        </w:r>
      </w:hyperlink>
      <w:r w:rsidR="007A4ACE">
        <w:t xml:space="preserve"> for this pro</w:t>
      </w:r>
      <w:r w:rsidR="00FB30A8">
        <w:t>ject</w:t>
      </w:r>
      <w:r w:rsidR="00B92AAE">
        <w:t xml:space="preserve">, </w:t>
      </w:r>
      <w:r w:rsidR="00D944D2">
        <w:t xml:space="preserve">which we found </w:t>
      </w:r>
      <w:r w:rsidR="00733DE6">
        <w:t xml:space="preserve">effective </w:t>
      </w:r>
      <w:r w:rsidR="00D30F60">
        <w:t>for</w:t>
      </w:r>
      <w:r w:rsidR="004D512C">
        <w:t xml:space="preserve"> maintaining a unified project,</w:t>
      </w:r>
      <w:r w:rsidR="00D30F60">
        <w:t xml:space="preserve"> </w:t>
      </w:r>
      <w:r w:rsidR="007B24BD">
        <w:t>keep</w:t>
      </w:r>
      <w:r w:rsidR="008B1AC6">
        <w:t>ing</w:t>
      </w:r>
      <w:r w:rsidR="007B24BD">
        <w:t xml:space="preserve"> </w:t>
      </w:r>
      <w:r w:rsidR="004D512C">
        <w:t>individual members up to speed</w:t>
      </w:r>
      <w:r w:rsidR="00C36A30">
        <w:t>, and</w:t>
      </w:r>
      <w:r w:rsidR="007B24BD">
        <w:t xml:space="preserve"> </w:t>
      </w:r>
      <w:r w:rsidR="00D30F60">
        <w:t xml:space="preserve">letting us work on </w:t>
      </w:r>
      <w:r w:rsidR="00200490">
        <w:t>multiple modules asynchronously.</w:t>
      </w:r>
      <w:r w:rsidR="0013399B">
        <w:t xml:space="preserve"> </w:t>
      </w:r>
      <w:r>
        <w:t>John</w:t>
      </w:r>
      <w:r w:rsidR="00745779">
        <w:t>’</w:t>
      </w:r>
      <w:r>
        <w:t>s work on testbenches and documentation made it easier to clean up older code, expand existing modules, and diagnose issues during integration.</w:t>
      </w:r>
      <w:r w:rsidR="00733DE6">
        <w:t xml:space="preserve"> </w:t>
      </w:r>
      <w:r w:rsidR="00A0253C">
        <w:t xml:space="preserve">We found that </w:t>
      </w:r>
      <w:r w:rsidR="000515DE">
        <w:t xml:space="preserve">while both of us were capable of adding to the project on our own, </w:t>
      </w:r>
      <w:r w:rsidR="002E4314">
        <w:t xml:space="preserve">working in tandem in person or over voice call let us catch problems </w:t>
      </w:r>
      <w:r w:rsidR="00F7354D">
        <w:t xml:space="preserve">and understand the project faster and to a more complete degree. </w:t>
      </w:r>
    </w:p>
    <w:p w14:paraId="3B525C55" w14:textId="77777777" w:rsidR="001C4512" w:rsidRPr="002E7D40" w:rsidRDefault="001C4512" w:rsidP="005D00E0">
      <w:pPr>
        <w:spacing w:line="360" w:lineRule="auto"/>
      </w:pPr>
    </w:p>
    <w:p w14:paraId="18B9EE26" w14:textId="7B122757" w:rsidR="00CE36DD" w:rsidRDefault="00CE36DD" w:rsidP="005D00E0">
      <w:pPr>
        <w:spacing w:line="360" w:lineRule="auto"/>
      </w:pPr>
    </w:p>
    <w:bookmarkStart w:id="45" w:name="_Toc231576279" w:displacedByCustomXml="next"/>
    <w:bookmarkStart w:id="46" w:name="_Toc231586933" w:displacedByCustomXml="next"/>
    <w:sdt>
      <w:sdtPr>
        <w:rPr>
          <w:rFonts w:asciiTheme="minorHAnsi" w:eastAsiaTheme="minorEastAsia" w:hAnsiTheme="minorHAnsi" w:cstheme="minorBidi"/>
          <w:b w:val="0"/>
          <w:bCs w:val="0"/>
          <w:kern w:val="0"/>
          <w:sz w:val="24"/>
          <w:szCs w:val="24"/>
        </w:rPr>
        <w:id w:val="1048193746"/>
        <w:docPartObj>
          <w:docPartGallery w:val="Bibliographies"/>
          <w:docPartUnique/>
        </w:docPartObj>
      </w:sdtPr>
      <w:sdtContent>
        <w:p w14:paraId="1502CAA4" w14:textId="7EB47E89" w:rsidR="00A72B89" w:rsidRPr="002E75DD" w:rsidRDefault="00032CC5" w:rsidP="005D00E0">
          <w:pPr>
            <w:pStyle w:val="Heading1"/>
            <w:spacing w:before="0" w:after="0" w:line="360" w:lineRule="auto"/>
          </w:pPr>
          <w:r w:rsidRPr="002E75DD">
            <w:t xml:space="preserve">6. </w:t>
          </w:r>
          <w:r w:rsidR="00A72B89" w:rsidRPr="002E75DD">
            <w:t>References</w:t>
          </w:r>
          <w:bookmarkEnd w:id="46"/>
          <w:bookmarkEnd w:id="45"/>
        </w:p>
        <w:sdt>
          <w:sdtPr>
            <w:id w:val="-573587230"/>
            <w:bibliography/>
          </w:sdtPr>
          <w:sdtContent>
            <w:p w14:paraId="07BECD62" w14:textId="77777777" w:rsidR="002E75DD" w:rsidRDefault="00A72B89" w:rsidP="002E75DD">
              <w:pPr>
                <w:pStyle w:val="Bibliography"/>
                <w:rPr>
                  <w:noProof/>
                </w:rPr>
              </w:pPr>
              <w:r>
                <w:fldChar w:fldCharType="begin"/>
              </w:r>
              <w:r>
                <w:instrText xml:space="preserve"> BIBLIOGRAPHY </w:instrText>
              </w:r>
              <w:r>
                <w:fldChar w:fldCharType="separate"/>
              </w:r>
              <w:r w:rsidR="002E75DD">
                <w:rPr>
                  <w:i/>
                  <w:iCs/>
                  <w:noProof/>
                </w:rPr>
                <w:t>ModelSim Download Page</w:t>
              </w:r>
              <w:r w:rsidR="002E75DD">
                <w:rPr>
                  <w:noProof/>
                </w:rPr>
                <w:t>. 4 June 2026. &lt;https://www.altera.com/downloads/simulation-tools/modelsim-fpgas-standard-edition-software-version-20-1-1&gt;.</w:t>
              </w:r>
            </w:p>
            <w:p w14:paraId="3DD9E020" w14:textId="77777777" w:rsidR="002E75DD" w:rsidRDefault="002E75DD" w:rsidP="002E75DD">
              <w:pPr>
                <w:pStyle w:val="Bibliography"/>
                <w:rPr>
                  <w:noProof/>
                </w:rPr>
              </w:pPr>
              <w:r>
                <w:rPr>
                  <w:i/>
                  <w:iCs/>
                  <w:noProof/>
                </w:rPr>
                <w:t>Quartus Prime Download Page</w:t>
              </w:r>
              <w:r>
                <w:rPr>
                  <w:noProof/>
                </w:rPr>
                <w:t>. 4 June 2026. &lt;https://www.altera.com/products/development-tools/quartus&gt;.</w:t>
              </w:r>
            </w:p>
            <w:p w14:paraId="6A77F5F4" w14:textId="77777777" w:rsidR="002E75DD" w:rsidRDefault="002E75DD" w:rsidP="002E75DD">
              <w:pPr>
                <w:pStyle w:val="Bibliography"/>
                <w:rPr>
                  <w:noProof/>
                </w:rPr>
              </w:pPr>
              <w:r>
                <w:rPr>
                  <w:noProof/>
                </w:rPr>
                <w:t xml:space="preserve">Sheng, Jenny. "TCES330 Course Materials." 04 June 2026. </w:t>
              </w:r>
              <w:r>
                <w:rPr>
                  <w:i/>
                  <w:iCs/>
                  <w:noProof/>
                </w:rPr>
                <w:t>University of Washington Canvas.</w:t>
              </w:r>
              <w:r>
                <w:rPr>
                  <w:noProof/>
                </w:rPr>
                <w:t xml:space="preserve"> &lt;https://canvas.uw.edu/courses/1894518/files&gt;.</w:t>
              </w:r>
            </w:p>
            <w:p w14:paraId="172372AD" w14:textId="77777777" w:rsidR="002E75DD" w:rsidRDefault="002E75DD" w:rsidP="002E75DD">
              <w:pPr>
                <w:pStyle w:val="Bibliography"/>
                <w:rPr>
                  <w:noProof/>
                </w:rPr>
              </w:pPr>
              <w:r>
                <w:rPr>
                  <w:noProof/>
                </w:rPr>
                <w:t xml:space="preserve">Stephen Brown, Zvonko Vranesic. </w:t>
              </w:r>
              <w:r>
                <w:rPr>
                  <w:i/>
                  <w:iCs/>
                  <w:noProof/>
                </w:rPr>
                <w:t>Fundamentals of Digital Logic with Verilog Design, 3rd Ed.</w:t>
              </w:r>
              <w:r>
                <w:rPr>
                  <w:noProof/>
                </w:rPr>
                <w:t xml:space="preserve"> New York, NY: McGraw-Hill, 2014.</w:t>
              </w:r>
            </w:p>
            <w:p w14:paraId="45F312F1" w14:textId="77777777" w:rsidR="002E75DD" w:rsidRDefault="002E75DD" w:rsidP="002E75DD">
              <w:pPr>
                <w:pStyle w:val="Bibliography"/>
                <w:rPr>
                  <w:noProof/>
                </w:rPr>
              </w:pPr>
              <w:r>
                <w:rPr>
                  <w:noProof/>
                </w:rPr>
                <w:t xml:space="preserve">Sutherland, Stuart. </w:t>
              </w:r>
              <w:r>
                <w:rPr>
                  <w:i/>
                  <w:iCs/>
                  <w:noProof/>
                </w:rPr>
                <w:t>Verilog HDL Quick Reference Guide</w:t>
              </w:r>
              <w:r>
                <w:rPr>
                  <w:noProof/>
                </w:rPr>
                <w:t>. Tualatin, OR: Sutherland HDL, Inc, 2007.</w:t>
              </w:r>
            </w:p>
            <w:p w14:paraId="192A74F4" w14:textId="77777777" w:rsidR="002E75DD" w:rsidRDefault="002E75DD" w:rsidP="002E75DD">
              <w:pPr>
                <w:pStyle w:val="Bibliography"/>
                <w:rPr>
                  <w:noProof/>
                </w:rPr>
              </w:pPr>
              <w:r>
                <w:rPr>
                  <w:noProof/>
                </w:rPr>
                <w:t xml:space="preserve">Terasic. </w:t>
              </w:r>
              <w:r>
                <w:rPr>
                  <w:i/>
                  <w:iCs/>
                  <w:noProof/>
                </w:rPr>
                <w:t>DE10 Standard User Manual</w:t>
              </w:r>
              <w:r>
                <w:rPr>
                  <w:noProof/>
                </w:rPr>
                <w:t>. Terasic Inc., 2017.</w:t>
              </w:r>
            </w:p>
            <w:p w14:paraId="2724B831" w14:textId="2A28095B" w:rsidR="00A72B89" w:rsidRDefault="00A72B89" w:rsidP="002E75DD">
              <w:pPr>
                <w:spacing w:line="360" w:lineRule="auto"/>
              </w:pPr>
              <w:r>
                <w:rPr>
                  <w:b/>
                  <w:bCs/>
                  <w:noProof/>
                </w:rPr>
                <w:lastRenderedPageBreak/>
                <w:fldChar w:fldCharType="end"/>
              </w:r>
            </w:p>
          </w:sdtContent>
        </w:sdt>
      </w:sdtContent>
    </w:sdt>
    <w:p w14:paraId="36529DB6" w14:textId="77777777" w:rsidR="00FA6331" w:rsidRPr="00CE36DD" w:rsidRDefault="00FA6331" w:rsidP="005D00E0">
      <w:pPr>
        <w:spacing w:line="360" w:lineRule="auto"/>
        <w:rPr>
          <w:rFonts w:ascii="Times New Roman" w:eastAsia="SimSun" w:hAnsi="Times New Roman"/>
          <w:bCs/>
        </w:rPr>
      </w:pPr>
    </w:p>
    <w:p w14:paraId="5B3C4859" w14:textId="77777777" w:rsidR="00CE36DD" w:rsidRDefault="00CE36DD" w:rsidP="005D00E0">
      <w:pPr>
        <w:spacing w:line="360" w:lineRule="auto"/>
        <w:rPr>
          <w:rFonts w:ascii="Times New Roman" w:eastAsia="SimSun" w:hAnsi="Times New Roman"/>
          <w:b/>
          <w:bCs/>
          <w:sz w:val="28"/>
          <w:szCs w:val="28"/>
        </w:rPr>
      </w:pPr>
    </w:p>
    <w:p w14:paraId="118D96E1" w14:textId="0D163994" w:rsidR="00CE36DD" w:rsidRPr="002E75DD" w:rsidRDefault="00CE36DD" w:rsidP="002E75DD">
      <w:pPr>
        <w:pStyle w:val="Heading1"/>
      </w:pPr>
      <w:bookmarkStart w:id="47" w:name="_Toc231576280"/>
      <w:bookmarkStart w:id="48" w:name="_Toc231586934"/>
      <w:r w:rsidRPr="002E75DD">
        <w:t>Appendix</w:t>
      </w:r>
      <w:bookmarkEnd w:id="47"/>
      <w:bookmarkEnd w:id="48"/>
    </w:p>
    <w:p w14:paraId="4BCF55B0" w14:textId="5F506BDA" w:rsidR="00E6744A" w:rsidRPr="00E6744A" w:rsidRDefault="00A72A42" w:rsidP="00384E5B">
      <w:pPr>
        <w:spacing w:line="480" w:lineRule="auto"/>
        <w:ind w:firstLine="720"/>
        <w:rPr>
          <w:rFonts w:ascii="Times New Roman" w:eastAsia="SimSun" w:hAnsi="Times New Roman"/>
        </w:rPr>
      </w:pPr>
      <w:r>
        <w:rPr>
          <w:rFonts w:ascii="Times New Roman" w:eastAsia="SimSun" w:hAnsi="Times New Roman"/>
        </w:rPr>
        <w:t xml:space="preserve">The project offered extra credit opportunities by allowing us to implement two new instructions: </w:t>
      </w:r>
      <w:r w:rsidR="00D040E1">
        <w:rPr>
          <w:rFonts w:ascii="Times New Roman" w:eastAsia="SimSun" w:hAnsi="Times New Roman"/>
        </w:rPr>
        <w:t xml:space="preserve">Jump if </w:t>
      </w:r>
      <w:r w:rsidR="00DC12CC">
        <w:rPr>
          <w:rFonts w:ascii="Times New Roman" w:eastAsia="SimSun" w:hAnsi="Times New Roman"/>
        </w:rPr>
        <w:t xml:space="preserve">less than </w:t>
      </w:r>
      <w:r w:rsidR="00973B8D">
        <w:rPr>
          <w:rFonts w:ascii="Times New Roman" w:eastAsia="SimSun" w:hAnsi="Times New Roman"/>
        </w:rPr>
        <w:t xml:space="preserve">(JLT) </w:t>
      </w:r>
      <w:r w:rsidR="00DC12CC">
        <w:rPr>
          <w:rFonts w:ascii="Times New Roman" w:eastAsia="SimSun" w:hAnsi="Times New Roman"/>
        </w:rPr>
        <w:t>and Jump if not zero</w:t>
      </w:r>
      <w:r w:rsidR="00973B8D">
        <w:rPr>
          <w:rFonts w:ascii="Times New Roman" w:eastAsia="SimSun" w:hAnsi="Times New Roman"/>
        </w:rPr>
        <w:t xml:space="preserve"> (JNZ)</w:t>
      </w:r>
      <w:r w:rsidR="00DC12CC">
        <w:rPr>
          <w:rFonts w:ascii="Times New Roman" w:eastAsia="SimSun" w:hAnsi="Times New Roman"/>
        </w:rPr>
        <w:t xml:space="preserve">. These required </w:t>
      </w:r>
      <w:r w:rsidR="00EA0724">
        <w:rPr>
          <w:rFonts w:ascii="Times New Roman" w:eastAsia="SimSun" w:hAnsi="Times New Roman"/>
        </w:rPr>
        <w:t xml:space="preserve">some modifications to the processor design. First, the ALU submodule </w:t>
      </w:r>
      <w:r w:rsidR="00B70A6F">
        <w:rPr>
          <w:rFonts w:ascii="Times New Roman" w:eastAsia="SimSun" w:hAnsi="Times New Roman"/>
        </w:rPr>
        <w:t>had to be modified to output state flags</w:t>
      </w:r>
      <w:r w:rsidR="002C0CB7">
        <w:rPr>
          <w:rFonts w:ascii="Times New Roman" w:eastAsia="SimSun" w:hAnsi="Times New Roman"/>
        </w:rPr>
        <w:t xml:space="preserve"> </w:t>
      </w:r>
      <w:r w:rsidR="00B54A4D">
        <w:rPr>
          <w:rFonts w:ascii="Times New Roman" w:eastAsia="SimSun" w:hAnsi="Times New Roman"/>
        </w:rPr>
        <w:t>V</w:t>
      </w:r>
      <w:r w:rsidR="00C76F9A">
        <w:rPr>
          <w:rFonts w:ascii="Times New Roman" w:eastAsia="SimSun" w:hAnsi="Times New Roman"/>
        </w:rPr>
        <w:t xml:space="preserve"> </w:t>
      </w:r>
      <w:r w:rsidR="00D67BDE">
        <w:rPr>
          <w:rFonts w:ascii="Times New Roman" w:eastAsia="SimSun" w:hAnsi="Times New Roman"/>
        </w:rPr>
        <w:t>(</w:t>
      </w:r>
      <w:r w:rsidR="00DC28D1">
        <w:rPr>
          <w:rFonts w:ascii="Times New Roman" w:eastAsia="SimSun" w:hAnsi="Times New Roman"/>
        </w:rPr>
        <w:t xml:space="preserve">Overflow bit, for </w:t>
      </w:r>
      <w:r w:rsidR="00C76F9A">
        <w:rPr>
          <w:rFonts w:ascii="Times New Roman" w:eastAsia="SimSun" w:hAnsi="Times New Roman"/>
        </w:rPr>
        <w:t>Addition operations)</w:t>
      </w:r>
      <w:r w:rsidR="00B54A4D">
        <w:rPr>
          <w:rFonts w:ascii="Times New Roman" w:eastAsia="SimSun" w:hAnsi="Times New Roman"/>
        </w:rPr>
        <w:t>, N</w:t>
      </w:r>
      <w:r w:rsidR="00C76F9A">
        <w:rPr>
          <w:rFonts w:ascii="Times New Roman" w:eastAsia="SimSun" w:hAnsi="Times New Roman"/>
        </w:rPr>
        <w:t xml:space="preserve"> </w:t>
      </w:r>
      <w:r w:rsidR="00D67BDE">
        <w:rPr>
          <w:rFonts w:ascii="Times New Roman" w:eastAsia="SimSun" w:hAnsi="Times New Roman"/>
        </w:rPr>
        <w:t>(Negative, if signed)</w:t>
      </w:r>
      <w:r w:rsidR="00B54A4D">
        <w:rPr>
          <w:rFonts w:ascii="Times New Roman" w:eastAsia="SimSun" w:hAnsi="Times New Roman"/>
        </w:rPr>
        <w:t>, and Z</w:t>
      </w:r>
      <w:r w:rsidR="00C76F9A">
        <w:rPr>
          <w:rFonts w:ascii="Times New Roman" w:eastAsia="SimSun" w:hAnsi="Times New Roman"/>
        </w:rPr>
        <w:t xml:space="preserve"> </w:t>
      </w:r>
      <w:r w:rsidR="00D67BDE">
        <w:rPr>
          <w:rFonts w:ascii="Times New Roman" w:eastAsia="SimSun" w:hAnsi="Times New Roman"/>
        </w:rPr>
        <w:t>(Zero)</w:t>
      </w:r>
      <w:r w:rsidR="00C76F9A">
        <w:rPr>
          <w:rFonts w:ascii="Times New Roman" w:eastAsia="SimSun" w:hAnsi="Times New Roman"/>
        </w:rPr>
        <w:t xml:space="preserve">. </w:t>
      </w:r>
      <w:r w:rsidR="008A0877">
        <w:rPr>
          <w:rFonts w:ascii="Times New Roman" w:eastAsia="SimSun" w:hAnsi="Times New Roman"/>
        </w:rPr>
        <w:t xml:space="preserve"> </w:t>
      </w:r>
      <w:r w:rsidR="002D4AAB">
        <w:t xml:space="preserve">These flags are evaluated through additional FSM states, so the conditional jump instructions require separate test and jump states. </w:t>
      </w:r>
      <w:r w:rsidR="00130782">
        <w:rPr>
          <w:rFonts w:ascii="Times New Roman" w:eastAsia="SimSun" w:hAnsi="Times New Roman"/>
        </w:rPr>
        <w:t>One state</w:t>
      </w:r>
      <w:r w:rsidR="00AA61C0">
        <w:rPr>
          <w:rFonts w:ascii="Times New Roman" w:eastAsia="SimSun" w:hAnsi="Times New Roman"/>
        </w:rPr>
        <w:t xml:space="preserve"> </w:t>
      </w:r>
      <w:r w:rsidR="001179C4">
        <w:rPr>
          <w:rFonts w:ascii="Times New Roman" w:eastAsia="SimSun" w:hAnsi="Times New Roman"/>
        </w:rPr>
        <w:t>would test</w:t>
      </w:r>
      <w:r w:rsidR="00AA61C0">
        <w:rPr>
          <w:rFonts w:ascii="Times New Roman" w:eastAsia="SimSun" w:hAnsi="Times New Roman"/>
        </w:rPr>
        <w:t xml:space="preserve"> the value of </w:t>
      </w:r>
      <w:r w:rsidR="00756789">
        <w:rPr>
          <w:rFonts w:ascii="Times New Roman" w:eastAsia="SimSun" w:hAnsi="Times New Roman"/>
        </w:rPr>
        <w:t>two registers</w:t>
      </w:r>
      <w:r w:rsidR="00130782">
        <w:rPr>
          <w:rFonts w:ascii="Times New Roman" w:eastAsia="SimSun" w:hAnsi="Times New Roman"/>
        </w:rPr>
        <w:t>,</w:t>
      </w:r>
      <w:r w:rsidR="00756789">
        <w:rPr>
          <w:rFonts w:ascii="Times New Roman" w:eastAsia="SimSun" w:hAnsi="Times New Roman"/>
        </w:rPr>
        <w:t xml:space="preserve"> and </w:t>
      </w:r>
      <w:r w:rsidR="00A95320">
        <w:rPr>
          <w:rFonts w:ascii="Times New Roman" w:eastAsia="SimSun" w:hAnsi="Times New Roman"/>
        </w:rPr>
        <w:t>the second</w:t>
      </w:r>
      <w:r w:rsidR="00756789">
        <w:rPr>
          <w:rFonts w:ascii="Times New Roman" w:eastAsia="SimSun" w:hAnsi="Times New Roman"/>
        </w:rPr>
        <w:t xml:space="preserve"> </w:t>
      </w:r>
      <w:r w:rsidR="003C151F">
        <w:rPr>
          <w:rFonts w:ascii="Times New Roman" w:eastAsia="SimSun" w:hAnsi="Times New Roman"/>
        </w:rPr>
        <w:t>execute</w:t>
      </w:r>
      <w:r w:rsidR="00130782">
        <w:rPr>
          <w:rFonts w:ascii="Times New Roman" w:eastAsia="SimSun" w:hAnsi="Times New Roman"/>
        </w:rPr>
        <w:t>s</w:t>
      </w:r>
      <w:r w:rsidR="003C151F">
        <w:rPr>
          <w:rFonts w:ascii="Times New Roman" w:eastAsia="SimSun" w:hAnsi="Times New Roman"/>
        </w:rPr>
        <w:t xml:space="preserve"> the jump command </w:t>
      </w:r>
      <w:r w:rsidR="00326AFE">
        <w:rPr>
          <w:rFonts w:ascii="Times New Roman" w:eastAsia="SimSun" w:hAnsi="Times New Roman"/>
        </w:rPr>
        <w:t>if the conditions are met</w:t>
      </w:r>
      <w:r w:rsidR="003C151F">
        <w:rPr>
          <w:rFonts w:ascii="Times New Roman" w:eastAsia="SimSun" w:hAnsi="Times New Roman"/>
        </w:rPr>
        <w:t xml:space="preserve">. </w:t>
      </w:r>
      <w:r w:rsidR="004B735F">
        <w:rPr>
          <w:rFonts w:ascii="Times New Roman" w:eastAsia="SimSun" w:hAnsi="Times New Roman"/>
        </w:rPr>
        <w:t xml:space="preserve">Jump commands directly write to the </w:t>
      </w:r>
      <w:r w:rsidR="00350AC9">
        <w:rPr>
          <w:rFonts w:ascii="Times New Roman" w:eastAsia="SimSun" w:hAnsi="Times New Roman"/>
        </w:rPr>
        <w:t>PC to change the instruction address, so the Controller had to be changed to include a PC write enable line and a PC write data bus</w:t>
      </w:r>
      <w:r w:rsidR="006D542C">
        <w:rPr>
          <w:rFonts w:ascii="Times New Roman" w:eastAsia="SimSun" w:hAnsi="Times New Roman"/>
        </w:rPr>
        <w:t xml:space="preserve">. </w:t>
      </w:r>
      <w:r w:rsidR="00A347F4">
        <w:t>The design was extended with preliminary support for the extra credit instructions, but these instructions were not fully verified in the provided processor testbench. Therefore, the submitted demonstration focused on the required base instruction sequence.</w:t>
      </w:r>
    </w:p>
    <w:p w14:paraId="716DA816" w14:textId="6C1717DA" w:rsidR="00A72A42" w:rsidRPr="00C23CD3" w:rsidRDefault="00A72A42" w:rsidP="005D00E0">
      <w:pPr>
        <w:spacing w:line="360" w:lineRule="auto"/>
      </w:pPr>
    </w:p>
    <w:sectPr w:rsidR="00A72A42" w:rsidRPr="00C23CD3" w:rsidSect="00144173">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85AF2" w14:textId="77777777" w:rsidR="00136244" w:rsidRDefault="00136244">
      <w:r>
        <w:separator/>
      </w:r>
    </w:p>
  </w:endnote>
  <w:endnote w:type="continuationSeparator" w:id="0">
    <w:p w14:paraId="1FEA66F5" w14:textId="77777777" w:rsidR="00136244" w:rsidRDefault="00136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3209" w14:textId="77777777" w:rsidR="00C23CD3" w:rsidRDefault="00C23C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8C176" w14:textId="77777777" w:rsidR="00C23CD3" w:rsidRDefault="00C23C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7F11" w14:textId="77777777" w:rsidR="00C23CD3" w:rsidRDefault="00C23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777F3" w14:textId="77777777" w:rsidR="00136244" w:rsidRDefault="00136244">
      <w:r>
        <w:separator/>
      </w:r>
    </w:p>
  </w:footnote>
  <w:footnote w:type="continuationSeparator" w:id="0">
    <w:p w14:paraId="37DDA433" w14:textId="77777777" w:rsidR="00136244" w:rsidRDefault="001362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B447" w14:textId="77777777" w:rsidR="00C23CD3" w:rsidRDefault="00C23C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057E" w14:textId="3D21761E" w:rsidR="00E614DD" w:rsidRDefault="00691EC1">
    <w:pPr>
      <w:pStyle w:val="Header"/>
    </w:pPr>
    <w:r>
      <w:t xml:space="preserve"> </w:t>
    </w:r>
    <w:r>
      <w:fldChar w:fldCharType="begin"/>
    </w:r>
    <w:r>
      <w:instrText xml:space="preserve"> PAGE   \* MERGEFORMAT </w:instrText>
    </w:r>
    <w:r>
      <w:fldChar w:fldCharType="separate"/>
    </w:r>
    <w:r w:rsidR="0090087F">
      <w:rPr>
        <w:noProof/>
      </w:rPr>
      <w:t>4</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34B4" w14:textId="74B758F4" w:rsidR="00E614DD" w:rsidRDefault="00B13D1B">
    <w:pPr>
      <w:pStyle w:val="Header"/>
    </w:pPr>
    <w:r>
      <w:t xml:space="preserve"> </w:t>
    </w:r>
    <w:r w:rsidR="00691EC1">
      <w:fldChar w:fldCharType="begin"/>
    </w:r>
    <w:r w:rsidR="00691EC1">
      <w:instrText xml:space="preserve"> PAGE   \* MERGEFORMAT </w:instrText>
    </w:r>
    <w:r w:rsidR="00691EC1">
      <w:fldChar w:fldCharType="separate"/>
    </w:r>
    <w:r w:rsidR="0090087F">
      <w:rPr>
        <w:noProof/>
      </w:rPr>
      <w:t>1</w:t>
    </w:r>
    <w:r w:rsidR="00691EC1">
      <w:rPr>
        <w:noProof/>
      </w:rPr>
      <w:fldChar w:fldCharType="end"/>
    </w:r>
  </w:p>
</w:hdr>
</file>

<file path=word/intelligence2.xml><?xml version="1.0" encoding="utf-8"?>
<int2:intelligence xmlns:int2="http://schemas.microsoft.com/office/intelligence/2020/intelligence" xmlns:oel="http://schemas.microsoft.com/office/2019/extlst">
  <int2:observations>
    <int2:textHash int2:hashCode="726HjtofNuGWME" int2:id="EeTuxEyh">
      <int2:state int2:value="Rejected" int2:type="spell"/>
    </int2:textHash>
    <int2:bookmark int2:bookmarkName="_Int_zsopftur" int2:invalidationBookmarkName="" int2:hashCode="Quz9cnyTdP+Ktf" int2:id="CPWqt8x3">
      <int2:state int2:value="Rejected" int2:type="gram"/>
    </int2:bookmark>
    <int2:bookmark int2:bookmarkName="_Int_ckV1ELRj" int2:invalidationBookmarkName="" int2:hashCode="7e6UAtGYsErHfc" int2:id="TlmyqT3m">
      <int2:state int2:value="Rejected" int2:type="gram"/>
    </int2:bookmark>
    <int2:bookmark int2:bookmarkName="_Int_zuHxihSk" int2:invalidationBookmarkName="" int2:hashCode="rxDvIN2QYLvurQ" int2:id="uTq4bI6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2907F3F"/>
    <w:multiLevelType w:val="multilevel"/>
    <w:tmpl w:val="F15A9D3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EB65835"/>
    <w:multiLevelType w:val="hybridMultilevel"/>
    <w:tmpl w:val="2F0E9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B1B5787"/>
    <w:multiLevelType w:val="multilevel"/>
    <w:tmpl w:val="4572ABF8"/>
    <w:numStyleLink w:val="MLAOutline"/>
  </w:abstractNum>
  <w:abstractNum w:abstractNumId="21"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28256847">
    <w:abstractNumId w:val="9"/>
  </w:num>
  <w:num w:numId="2" w16cid:durableId="188614869">
    <w:abstractNumId w:val="7"/>
  </w:num>
  <w:num w:numId="3" w16cid:durableId="1133523849">
    <w:abstractNumId w:val="6"/>
  </w:num>
  <w:num w:numId="4" w16cid:durableId="1782263567">
    <w:abstractNumId w:val="5"/>
  </w:num>
  <w:num w:numId="5" w16cid:durableId="707685134">
    <w:abstractNumId w:val="4"/>
  </w:num>
  <w:num w:numId="6" w16cid:durableId="1101680903">
    <w:abstractNumId w:val="8"/>
  </w:num>
  <w:num w:numId="7" w16cid:durableId="678047829">
    <w:abstractNumId w:val="3"/>
  </w:num>
  <w:num w:numId="8" w16cid:durableId="1528180413">
    <w:abstractNumId w:val="2"/>
  </w:num>
  <w:num w:numId="9" w16cid:durableId="281419210">
    <w:abstractNumId w:val="1"/>
  </w:num>
  <w:num w:numId="10" w16cid:durableId="1108237480">
    <w:abstractNumId w:val="0"/>
  </w:num>
  <w:num w:numId="11" w16cid:durableId="170536146">
    <w:abstractNumId w:val="12"/>
  </w:num>
  <w:num w:numId="12" w16cid:durableId="1934627958">
    <w:abstractNumId w:val="19"/>
  </w:num>
  <w:num w:numId="13" w16cid:durableId="1381131886">
    <w:abstractNumId w:val="20"/>
  </w:num>
  <w:num w:numId="14" w16cid:durableId="1999844131">
    <w:abstractNumId w:val="15"/>
  </w:num>
  <w:num w:numId="15" w16cid:durableId="643700550">
    <w:abstractNumId w:val="22"/>
  </w:num>
  <w:num w:numId="16" w16cid:durableId="327752487">
    <w:abstractNumId w:val="18"/>
  </w:num>
  <w:num w:numId="17" w16cid:durableId="1382170649">
    <w:abstractNumId w:val="11"/>
  </w:num>
  <w:num w:numId="18" w16cid:durableId="1149127494">
    <w:abstractNumId w:val="10"/>
  </w:num>
  <w:num w:numId="19" w16cid:durableId="899903186">
    <w:abstractNumId w:val="16"/>
  </w:num>
  <w:num w:numId="20" w16cid:durableId="643437753">
    <w:abstractNumId w:val="23"/>
  </w:num>
  <w:num w:numId="21" w16cid:durableId="1749887366">
    <w:abstractNumId w:val="13"/>
  </w:num>
  <w:num w:numId="22" w16cid:durableId="2055038329">
    <w:abstractNumId w:val="21"/>
  </w:num>
  <w:num w:numId="23" w16cid:durableId="592078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41711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CD3"/>
    <w:rsid w:val="0000035D"/>
    <w:rsid w:val="00001E44"/>
    <w:rsid w:val="00002629"/>
    <w:rsid w:val="00002AC6"/>
    <w:rsid w:val="00003463"/>
    <w:rsid w:val="000059B7"/>
    <w:rsid w:val="00005A69"/>
    <w:rsid w:val="00005D6D"/>
    <w:rsid w:val="000100DF"/>
    <w:rsid w:val="0001046E"/>
    <w:rsid w:val="00010555"/>
    <w:rsid w:val="00012E77"/>
    <w:rsid w:val="00013218"/>
    <w:rsid w:val="00016BC0"/>
    <w:rsid w:val="00016BFD"/>
    <w:rsid w:val="00016EBA"/>
    <w:rsid w:val="00017C92"/>
    <w:rsid w:val="0002020A"/>
    <w:rsid w:val="00020621"/>
    <w:rsid w:val="00021994"/>
    <w:rsid w:val="00022ACE"/>
    <w:rsid w:val="0002503D"/>
    <w:rsid w:val="000256BF"/>
    <w:rsid w:val="000275DC"/>
    <w:rsid w:val="0002790B"/>
    <w:rsid w:val="000324E9"/>
    <w:rsid w:val="00032CC5"/>
    <w:rsid w:val="00033BC6"/>
    <w:rsid w:val="0003465E"/>
    <w:rsid w:val="000363C7"/>
    <w:rsid w:val="00037D3C"/>
    <w:rsid w:val="000407E3"/>
    <w:rsid w:val="00040CBB"/>
    <w:rsid w:val="00041040"/>
    <w:rsid w:val="00041BDC"/>
    <w:rsid w:val="0004281C"/>
    <w:rsid w:val="000439CB"/>
    <w:rsid w:val="000449B2"/>
    <w:rsid w:val="00044B0A"/>
    <w:rsid w:val="000456DE"/>
    <w:rsid w:val="000478DD"/>
    <w:rsid w:val="0004B926"/>
    <w:rsid w:val="000500C8"/>
    <w:rsid w:val="00050D93"/>
    <w:rsid w:val="000515DE"/>
    <w:rsid w:val="00052C14"/>
    <w:rsid w:val="00054E54"/>
    <w:rsid w:val="00054FF0"/>
    <w:rsid w:val="000550AC"/>
    <w:rsid w:val="00060320"/>
    <w:rsid w:val="00062B1F"/>
    <w:rsid w:val="00066356"/>
    <w:rsid w:val="00066624"/>
    <w:rsid w:val="00071D8C"/>
    <w:rsid w:val="00071F10"/>
    <w:rsid w:val="0007256B"/>
    <w:rsid w:val="00072B02"/>
    <w:rsid w:val="000758C6"/>
    <w:rsid w:val="0007710D"/>
    <w:rsid w:val="0008040D"/>
    <w:rsid w:val="00080F94"/>
    <w:rsid w:val="00081A99"/>
    <w:rsid w:val="000826C6"/>
    <w:rsid w:val="00083E3D"/>
    <w:rsid w:val="00084D90"/>
    <w:rsid w:val="0008698B"/>
    <w:rsid w:val="00086DF9"/>
    <w:rsid w:val="00090ABC"/>
    <w:rsid w:val="00091047"/>
    <w:rsid w:val="000923C0"/>
    <w:rsid w:val="00092E37"/>
    <w:rsid w:val="00093B4D"/>
    <w:rsid w:val="00094149"/>
    <w:rsid w:val="000949F7"/>
    <w:rsid w:val="00095064"/>
    <w:rsid w:val="00095A4D"/>
    <w:rsid w:val="00096A16"/>
    <w:rsid w:val="00096C67"/>
    <w:rsid w:val="0009738B"/>
    <w:rsid w:val="000A074B"/>
    <w:rsid w:val="000A10C7"/>
    <w:rsid w:val="000A30D6"/>
    <w:rsid w:val="000A3B67"/>
    <w:rsid w:val="000A4EA7"/>
    <w:rsid w:val="000A527D"/>
    <w:rsid w:val="000A6603"/>
    <w:rsid w:val="000A70A9"/>
    <w:rsid w:val="000A7AFE"/>
    <w:rsid w:val="000B1FCE"/>
    <w:rsid w:val="000B2F1F"/>
    <w:rsid w:val="000B383B"/>
    <w:rsid w:val="000B3F0B"/>
    <w:rsid w:val="000B4BF3"/>
    <w:rsid w:val="000B5819"/>
    <w:rsid w:val="000B5907"/>
    <w:rsid w:val="000B631C"/>
    <w:rsid w:val="000B72CA"/>
    <w:rsid w:val="000B7573"/>
    <w:rsid w:val="000B78C8"/>
    <w:rsid w:val="000C088A"/>
    <w:rsid w:val="000C0F5C"/>
    <w:rsid w:val="000C3EA4"/>
    <w:rsid w:val="000C50F1"/>
    <w:rsid w:val="000C5891"/>
    <w:rsid w:val="000C6B0A"/>
    <w:rsid w:val="000C753D"/>
    <w:rsid w:val="000C7603"/>
    <w:rsid w:val="000C7830"/>
    <w:rsid w:val="000C7A80"/>
    <w:rsid w:val="000C7ADF"/>
    <w:rsid w:val="000D06EE"/>
    <w:rsid w:val="000D0811"/>
    <w:rsid w:val="000D1542"/>
    <w:rsid w:val="000D1E90"/>
    <w:rsid w:val="000D2009"/>
    <w:rsid w:val="000D202B"/>
    <w:rsid w:val="000D2178"/>
    <w:rsid w:val="000D376C"/>
    <w:rsid w:val="000D3DBE"/>
    <w:rsid w:val="000D420A"/>
    <w:rsid w:val="000D45DB"/>
    <w:rsid w:val="000D584E"/>
    <w:rsid w:val="000D6213"/>
    <w:rsid w:val="000D6D99"/>
    <w:rsid w:val="000E0021"/>
    <w:rsid w:val="000E0454"/>
    <w:rsid w:val="000E05B3"/>
    <w:rsid w:val="000E2541"/>
    <w:rsid w:val="000E5BE3"/>
    <w:rsid w:val="000E5CE0"/>
    <w:rsid w:val="000E6F59"/>
    <w:rsid w:val="000E7CD5"/>
    <w:rsid w:val="000F0149"/>
    <w:rsid w:val="000F02DD"/>
    <w:rsid w:val="000F0DF6"/>
    <w:rsid w:val="000F1776"/>
    <w:rsid w:val="000F2E92"/>
    <w:rsid w:val="000F304A"/>
    <w:rsid w:val="000F3707"/>
    <w:rsid w:val="000F3A85"/>
    <w:rsid w:val="000F3E29"/>
    <w:rsid w:val="000F4F0B"/>
    <w:rsid w:val="000F5612"/>
    <w:rsid w:val="000F5D80"/>
    <w:rsid w:val="000F6533"/>
    <w:rsid w:val="000F6853"/>
    <w:rsid w:val="000F7A6E"/>
    <w:rsid w:val="0010016C"/>
    <w:rsid w:val="00100DDB"/>
    <w:rsid w:val="00101882"/>
    <w:rsid w:val="00102032"/>
    <w:rsid w:val="00102BEA"/>
    <w:rsid w:val="00104BB7"/>
    <w:rsid w:val="00104E83"/>
    <w:rsid w:val="00106755"/>
    <w:rsid w:val="001067C1"/>
    <w:rsid w:val="001070E7"/>
    <w:rsid w:val="00107372"/>
    <w:rsid w:val="001073F2"/>
    <w:rsid w:val="0011060D"/>
    <w:rsid w:val="00111B52"/>
    <w:rsid w:val="001144FB"/>
    <w:rsid w:val="001159AB"/>
    <w:rsid w:val="00116A9C"/>
    <w:rsid w:val="00117533"/>
    <w:rsid w:val="001179C4"/>
    <w:rsid w:val="0012024B"/>
    <w:rsid w:val="00120992"/>
    <w:rsid w:val="00121327"/>
    <w:rsid w:val="00121928"/>
    <w:rsid w:val="00122393"/>
    <w:rsid w:val="00122495"/>
    <w:rsid w:val="001232EC"/>
    <w:rsid w:val="00125F21"/>
    <w:rsid w:val="00126E16"/>
    <w:rsid w:val="0012794A"/>
    <w:rsid w:val="00127FBB"/>
    <w:rsid w:val="00130782"/>
    <w:rsid w:val="0013127F"/>
    <w:rsid w:val="0013196F"/>
    <w:rsid w:val="00131D6E"/>
    <w:rsid w:val="001321F1"/>
    <w:rsid w:val="0013311F"/>
    <w:rsid w:val="0013399B"/>
    <w:rsid w:val="00133CC0"/>
    <w:rsid w:val="0013547B"/>
    <w:rsid w:val="00135A8E"/>
    <w:rsid w:val="00136244"/>
    <w:rsid w:val="00136706"/>
    <w:rsid w:val="001368C1"/>
    <w:rsid w:val="0013694E"/>
    <w:rsid w:val="00136950"/>
    <w:rsid w:val="00136D18"/>
    <w:rsid w:val="0013769C"/>
    <w:rsid w:val="00137724"/>
    <w:rsid w:val="00137DD8"/>
    <w:rsid w:val="001402DE"/>
    <w:rsid w:val="00141615"/>
    <w:rsid w:val="001418A6"/>
    <w:rsid w:val="00141C05"/>
    <w:rsid w:val="00141E27"/>
    <w:rsid w:val="00142340"/>
    <w:rsid w:val="00144173"/>
    <w:rsid w:val="00144DEC"/>
    <w:rsid w:val="0014543C"/>
    <w:rsid w:val="001463B2"/>
    <w:rsid w:val="0014779B"/>
    <w:rsid w:val="001502CF"/>
    <w:rsid w:val="00150A70"/>
    <w:rsid w:val="0015194C"/>
    <w:rsid w:val="00157148"/>
    <w:rsid w:val="00157CF2"/>
    <w:rsid w:val="00157D50"/>
    <w:rsid w:val="001617DA"/>
    <w:rsid w:val="00163498"/>
    <w:rsid w:val="001647AE"/>
    <w:rsid w:val="00166050"/>
    <w:rsid w:val="00166A90"/>
    <w:rsid w:val="00167D64"/>
    <w:rsid w:val="001707A8"/>
    <w:rsid w:val="00172254"/>
    <w:rsid w:val="00175043"/>
    <w:rsid w:val="0017684F"/>
    <w:rsid w:val="00177532"/>
    <w:rsid w:val="00177C50"/>
    <w:rsid w:val="00182921"/>
    <w:rsid w:val="00183F78"/>
    <w:rsid w:val="00185633"/>
    <w:rsid w:val="001878F6"/>
    <w:rsid w:val="001879C6"/>
    <w:rsid w:val="00187D14"/>
    <w:rsid w:val="00187E8B"/>
    <w:rsid w:val="00190469"/>
    <w:rsid w:val="001909EB"/>
    <w:rsid w:val="001920B2"/>
    <w:rsid w:val="0019311E"/>
    <w:rsid w:val="0019395A"/>
    <w:rsid w:val="001945CF"/>
    <w:rsid w:val="00195BDE"/>
    <w:rsid w:val="00196184"/>
    <w:rsid w:val="00196984"/>
    <w:rsid w:val="00197006"/>
    <w:rsid w:val="00197134"/>
    <w:rsid w:val="0019737A"/>
    <w:rsid w:val="001A0A07"/>
    <w:rsid w:val="001A1B24"/>
    <w:rsid w:val="001A22CC"/>
    <w:rsid w:val="001A3526"/>
    <w:rsid w:val="001A469D"/>
    <w:rsid w:val="001A4A0F"/>
    <w:rsid w:val="001A4A15"/>
    <w:rsid w:val="001A4B61"/>
    <w:rsid w:val="001A6479"/>
    <w:rsid w:val="001A6BF6"/>
    <w:rsid w:val="001A7D0D"/>
    <w:rsid w:val="001B0FFB"/>
    <w:rsid w:val="001B1CDD"/>
    <w:rsid w:val="001B1E9B"/>
    <w:rsid w:val="001B2150"/>
    <w:rsid w:val="001B351E"/>
    <w:rsid w:val="001B45E6"/>
    <w:rsid w:val="001B521B"/>
    <w:rsid w:val="001B58D8"/>
    <w:rsid w:val="001C0A58"/>
    <w:rsid w:val="001C0DD8"/>
    <w:rsid w:val="001C1278"/>
    <w:rsid w:val="001C18F9"/>
    <w:rsid w:val="001C2DDD"/>
    <w:rsid w:val="001C2F04"/>
    <w:rsid w:val="001C3CE7"/>
    <w:rsid w:val="001C4512"/>
    <w:rsid w:val="001C5BA5"/>
    <w:rsid w:val="001C6B7A"/>
    <w:rsid w:val="001C75B0"/>
    <w:rsid w:val="001D0655"/>
    <w:rsid w:val="001D0937"/>
    <w:rsid w:val="001D0FC1"/>
    <w:rsid w:val="001D0FCF"/>
    <w:rsid w:val="001D104A"/>
    <w:rsid w:val="001D12F0"/>
    <w:rsid w:val="001D26E1"/>
    <w:rsid w:val="001D28DF"/>
    <w:rsid w:val="001D3E4B"/>
    <w:rsid w:val="001D4A8C"/>
    <w:rsid w:val="001D4EC3"/>
    <w:rsid w:val="001D65EC"/>
    <w:rsid w:val="001D68F9"/>
    <w:rsid w:val="001D70A2"/>
    <w:rsid w:val="001D784A"/>
    <w:rsid w:val="001E2F21"/>
    <w:rsid w:val="001E4A43"/>
    <w:rsid w:val="001E4B7A"/>
    <w:rsid w:val="001E6765"/>
    <w:rsid w:val="001E7242"/>
    <w:rsid w:val="001E731A"/>
    <w:rsid w:val="001F25E1"/>
    <w:rsid w:val="001F3E32"/>
    <w:rsid w:val="001F4682"/>
    <w:rsid w:val="001F57BE"/>
    <w:rsid w:val="001F5B29"/>
    <w:rsid w:val="001F62C0"/>
    <w:rsid w:val="001F6D2B"/>
    <w:rsid w:val="001F6E18"/>
    <w:rsid w:val="00200490"/>
    <w:rsid w:val="002007AB"/>
    <w:rsid w:val="002019CD"/>
    <w:rsid w:val="00201D91"/>
    <w:rsid w:val="002030FB"/>
    <w:rsid w:val="002034EF"/>
    <w:rsid w:val="00203FA4"/>
    <w:rsid w:val="00205EED"/>
    <w:rsid w:val="00206148"/>
    <w:rsid w:val="002107E4"/>
    <w:rsid w:val="002132BF"/>
    <w:rsid w:val="0021416A"/>
    <w:rsid w:val="00215D57"/>
    <w:rsid w:val="00217608"/>
    <w:rsid w:val="00220FF5"/>
    <w:rsid w:val="002218A4"/>
    <w:rsid w:val="00221D60"/>
    <w:rsid w:val="00222427"/>
    <w:rsid w:val="002229F5"/>
    <w:rsid w:val="00222ACE"/>
    <w:rsid w:val="0022301A"/>
    <w:rsid w:val="00224AA8"/>
    <w:rsid w:val="00225BF7"/>
    <w:rsid w:val="002263A2"/>
    <w:rsid w:val="002267CC"/>
    <w:rsid w:val="00226C91"/>
    <w:rsid w:val="00226ECE"/>
    <w:rsid w:val="00227489"/>
    <w:rsid w:val="00227CD0"/>
    <w:rsid w:val="002312C2"/>
    <w:rsid w:val="002318ED"/>
    <w:rsid w:val="00232D6E"/>
    <w:rsid w:val="002340B1"/>
    <w:rsid w:val="00234797"/>
    <w:rsid w:val="00234A5A"/>
    <w:rsid w:val="00235EA2"/>
    <w:rsid w:val="00237418"/>
    <w:rsid w:val="002404B4"/>
    <w:rsid w:val="002404F2"/>
    <w:rsid w:val="00243158"/>
    <w:rsid w:val="00243B9D"/>
    <w:rsid w:val="002456E3"/>
    <w:rsid w:val="00245E02"/>
    <w:rsid w:val="00246DE9"/>
    <w:rsid w:val="00246E57"/>
    <w:rsid w:val="00247ED1"/>
    <w:rsid w:val="0025034E"/>
    <w:rsid w:val="002510FF"/>
    <w:rsid w:val="00251AA2"/>
    <w:rsid w:val="00252BC2"/>
    <w:rsid w:val="00253830"/>
    <w:rsid w:val="00253D74"/>
    <w:rsid w:val="002543E9"/>
    <w:rsid w:val="00254BEE"/>
    <w:rsid w:val="0025691E"/>
    <w:rsid w:val="00256B8D"/>
    <w:rsid w:val="002605C5"/>
    <w:rsid w:val="00261318"/>
    <w:rsid w:val="002614D0"/>
    <w:rsid w:val="0026166D"/>
    <w:rsid w:val="00263BA9"/>
    <w:rsid w:val="002648BA"/>
    <w:rsid w:val="00264AE1"/>
    <w:rsid w:val="00265531"/>
    <w:rsid w:val="00265980"/>
    <w:rsid w:val="00265D29"/>
    <w:rsid w:val="00265D6B"/>
    <w:rsid w:val="0026685C"/>
    <w:rsid w:val="00266981"/>
    <w:rsid w:val="00266D9B"/>
    <w:rsid w:val="002722F9"/>
    <w:rsid w:val="00272A1A"/>
    <w:rsid w:val="00274B69"/>
    <w:rsid w:val="0027509D"/>
    <w:rsid w:val="002755E5"/>
    <w:rsid w:val="00276A94"/>
    <w:rsid w:val="00276BDA"/>
    <w:rsid w:val="00277B2B"/>
    <w:rsid w:val="0028066E"/>
    <w:rsid w:val="00280B2D"/>
    <w:rsid w:val="00281BE5"/>
    <w:rsid w:val="00282C2E"/>
    <w:rsid w:val="00283FB6"/>
    <w:rsid w:val="002857B4"/>
    <w:rsid w:val="00287B57"/>
    <w:rsid w:val="00290A9C"/>
    <w:rsid w:val="00290FF9"/>
    <w:rsid w:val="002911C5"/>
    <w:rsid w:val="00291638"/>
    <w:rsid w:val="002921C6"/>
    <w:rsid w:val="002925C3"/>
    <w:rsid w:val="002936C5"/>
    <w:rsid w:val="0029383B"/>
    <w:rsid w:val="0029395C"/>
    <w:rsid w:val="00294675"/>
    <w:rsid w:val="00294915"/>
    <w:rsid w:val="00294C1A"/>
    <w:rsid w:val="00295F82"/>
    <w:rsid w:val="00295FB5"/>
    <w:rsid w:val="00296DD2"/>
    <w:rsid w:val="002A0A4B"/>
    <w:rsid w:val="002A0F3D"/>
    <w:rsid w:val="002A2276"/>
    <w:rsid w:val="002A286C"/>
    <w:rsid w:val="002A36A1"/>
    <w:rsid w:val="002A3825"/>
    <w:rsid w:val="002A5DB4"/>
    <w:rsid w:val="002A64CB"/>
    <w:rsid w:val="002A68FF"/>
    <w:rsid w:val="002A7205"/>
    <w:rsid w:val="002B0F15"/>
    <w:rsid w:val="002B13D4"/>
    <w:rsid w:val="002B17AE"/>
    <w:rsid w:val="002B1A22"/>
    <w:rsid w:val="002B26A1"/>
    <w:rsid w:val="002B2A14"/>
    <w:rsid w:val="002B390C"/>
    <w:rsid w:val="002B3C7E"/>
    <w:rsid w:val="002B4F08"/>
    <w:rsid w:val="002B5A22"/>
    <w:rsid w:val="002B67E9"/>
    <w:rsid w:val="002B6E2D"/>
    <w:rsid w:val="002B703C"/>
    <w:rsid w:val="002C0CB7"/>
    <w:rsid w:val="002C2559"/>
    <w:rsid w:val="002C3421"/>
    <w:rsid w:val="002C3547"/>
    <w:rsid w:val="002C3B68"/>
    <w:rsid w:val="002C587B"/>
    <w:rsid w:val="002D00E7"/>
    <w:rsid w:val="002D19C9"/>
    <w:rsid w:val="002D360D"/>
    <w:rsid w:val="002D47B4"/>
    <w:rsid w:val="002D4AAB"/>
    <w:rsid w:val="002D5906"/>
    <w:rsid w:val="002D6363"/>
    <w:rsid w:val="002D63DE"/>
    <w:rsid w:val="002D7681"/>
    <w:rsid w:val="002E0381"/>
    <w:rsid w:val="002E29D4"/>
    <w:rsid w:val="002E4314"/>
    <w:rsid w:val="002E75DD"/>
    <w:rsid w:val="002E7D40"/>
    <w:rsid w:val="002F0B88"/>
    <w:rsid w:val="002F10A0"/>
    <w:rsid w:val="002F18A0"/>
    <w:rsid w:val="002F1D58"/>
    <w:rsid w:val="002F22AC"/>
    <w:rsid w:val="002F26FD"/>
    <w:rsid w:val="002F3849"/>
    <w:rsid w:val="002F3AE9"/>
    <w:rsid w:val="002F3D8A"/>
    <w:rsid w:val="002F4134"/>
    <w:rsid w:val="002F5273"/>
    <w:rsid w:val="002F53EF"/>
    <w:rsid w:val="002F59EC"/>
    <w:rsid w:val="002F78C9"/>
    <w:rsid w:val="00300853"/>
    <w:rsid w:val="00300C73"/>
    <w:rsid w:val="00301AC0"/>
    <w:rsid w:val="00302813"/>
    <w:rsid w:val="00302A44"/>
    <w:rsid w:val="0030309E"/>
    <w:rsid w:val="00303DFA"/>
    <w:rsid w:val="0030454B"/>
    <w:rsid w:val="0030488C"/>
    <w:rsid w:val="00304A65"/>
    <w:rsid w:val="00304C9E"/>
    <w:rsid w:val="0030597D"/>
    <w:rsid w:val="00310D10"/>
    <w:rsid w:val="00311275"/>
    <w:rsid w:val="00312168"/>
    <w:rsid w:val="003127E0"/>
    <w:rsid w:val="00312A27"/>
    <w:rsid w:val="00312C44"/>
    <w:rsid w:val="00312CD1"/>
    <w:rsid w:val="00313088"/>
    <w:rsid w:val="00313C82"/>
    <w:rsid w:val="00314E9B"/>
    <w:rsid w:val="00317DDC"/>
    <w:rsid w:val="003203A9"/>
    <w:rsid w:val="0032317D"/>
    <w:rsid w:val="00324503"/>
    <w:rsid w:val="003261DF"/>
    <w:rsid w:val="0032639A"/>
    <w:rsid w:val="00326727"/>
    <w:rsid w:val="00326AFE"/>
    <w:rsid w:val="00327B1C"/>
    <w:rsid w:val="00330978"/>
    <w:rsid w:val="003322CE"/>
    <w:rsid w:val="003328BB"/>
    <w:rsid w:val="003342AA"/>
    <w:rsid w:val="003347B6"/>
    <w:rsid w:val="00335234"/>
    <w:rsid w:val="0034168B"/>
    <w:rsid w:val="003426BD"/>
    <w:rsid w:val="003427E9"/>
    <w:rsid w:val="00342BD6"/>
    <w:rsid w:val="0034333F"/>
    <w:rsid w:val="003449BD"/>
    <w:rsid w:val="00344FCC"/>
    <w:rsid w:val="00345F19"/>
    <w:rsid w:val="00346FA3"/>
    <w:rsid w:val="00350716"/>
    <w:rsid w:val="00350AC9"/>
    <w:rsid w:val="00353B66"/>
    <w:rsid w:val="003600F3"/>
    <w:rsid w:val="0036088C"/>
    <w:rsid w:val="0036166F"/>
    <w:rsid w:val="00361E18"/>
    <w:rsid w:val="00362AC4"/>
    <w:rsid w:val="00363D96"/>
    <w:rsid w:val="00365156"/>
    <w:rsid w:val="003651C7"/>
    <w:rsid w:val="00365932"/>
    <w:rsid w:val="0036649C"/>
    <w:rsid w:val="00367016"/>
    <w:rsid w:val="003679B0"/>
    <w:rsid w:val="00367DC9"/>
    <w:rsid w:val="00370AD9"/>
    <w:rsid w:val="00370EEC"/>
    <w:rsid w:val="00372FB3"/>
    <w:rsid w:val="00374A2C"/>
    <w:rsid w:val="00374BDB"/>
    <w:rsid w:val="00375E8C"/>
    <w:rsid w:val="003804A9"/>
    <w:rsid w:val="00380F74"/>
    <w:rsid w:val="00380FAE"/>
    <w:rsid w:val="0038198D"/>
    <w:rsid w:val="00384E5B"/>
    <w:rsid w:val="0038517B"/>
    <w:rsid w:val="00387829"/>
    <w:rsid w:val="0039151F"/>
    <w:rsid w:val="003917B0"/>
    <w:rsid w:val="00392FE1"/>
    <w:rsid w:val="00395158"/>
    <w:rsid w:val="0039526E"/>
    <w:rsid w:val="003958CD"/>
    <w:rsid w:val="003959AA"/>
    <w:rsid w:val="0039696D"/>
    <w:rsid w:val="0039732D"/>
    <w:rsid w:val="00397876"/>
    <w:rsid w:val="003A0D82"/>
    <w:rsid w:val="003A15C8"/>
    <w:rsid w:val="003A2E8B"/>
    <w:rsid w:val="003A323C"/>
    <w:rsid w:val="003A3595"/>
    <w:rsid w:val="003A53A3"/>
    <w:rsid w:val="003A57C2"/>
    <w:rsid w:val="003A5C6F"/>
    <w:rsid w:val="003A5D73"/>
    <w:rsid w:val="003A6CF3"/>
    <w:rsid w:val="003A7393"/>
    <w:rsid w:val="003B09CF"/>
    <w:rsid w:val="003B1AA5"/>
    <w:rsid w:val="003B274E"/>
    <w:rsid w:val="003B437B"/>
    <w:rsid w:val="003B4E00"/>
    <w:rsid w:val="003B502E"/>
    <w:rsid w:val="003B520F"/>
    <w:rsid w:val="003B5DF7"/>
    <w:rsid w:val="003B61BE"/>
    <w:rsid w:val="003B625E"/>
    <w:rsid w:val="003B7A91"/>
    <w:rsid w:val="003C04C2"/>
    <w:rsid w:val="003C0E2B"/>
    <w:rsid w:val="003C1273"/>
    <w:rsid w:val="003C151F"/>
    <w:rsid w:val="003C508F"/>
    <w:rsid w:val="003C5309"/>
    <w:rsid w:val="003C76BD"/>
    <w:rsid w:val="003C776E"/>
    <w:rsid w:val="003D2D01"/>
    <w:rsid w:val="003D3EEF"/>
    <w:rsid w:val="003D4514"/>
    <w:rsid w:val="003D4780"/>
    <w:rsid w:val="003D5506"/>
    <w:rsid w:val="003D71B8"/>
    <w:rsid w:val="003D797E"/>
    <w:rsid w:val="003E0E2B"/>
    <w:rsid w:val="003E2A20"/>
    <w:rsid w:val="003E3F49"/>
    <w:rsid w:val="003E4497"/>
    <w:rsid w:val="003E5010"/>
    <w:rsid w:val="003E624A"/>
    <w:rsid w:val="003E6802"/>
    <w:rsid w:val="003E7647"/>
    <w:rsid w:val="003F1A25"/>
    <w:rsid w:val="003F1FC7"/>
    <w:rsid w:val="003F222E"/>
    <w:rsid w:val="003F39DC"/>
    <w:rsid w:val="003F3FC7"/>
    <w:rsid w:val="003F4EB3"/>
    <w:rsid w:val="003F5BE4"/>
    <w:rsid w:val="003F5D1A"/>
    <w:rsid w:val="003F62CF"/>
    <w:rsid w:val="003F63C8"/>
    <w:rsid w:val="0040111E"/>
    <w:rsid w:val="00402635"/>
    <w:rsid w:val="0040284B"/>
    <w:rsid w:val="00405543"/>
    <w:rsid w:val="004058F2"/>
    <w:rsid w:val="00405A0D"/>
    <w:rsid w:val="00405E0D"/>
    <w:rsid w:val="004063F6"/>
    <w:rsid w:val="00406776"/>
    <w:rsid w:val="00406A18"/>
    <w:rsid w:val="004071D7"/>
    <w:rsid w:val="00407E35"/>
    <w:rsid w:val="00411B94"/>
    <w:rsid w:val="00411BF0"/>
    <w:rsid w:val="00411D61"/>
    <w:rsid w:val="0041220D"/>
    <w:rsid w:val="004127F8"/>
    <w:rsid w:val="0041311C"/>
    <w:rsid w:val="0041357E"/>
    <w:rsid w:val="00413599"/>
    <w:rsid w:val="00413948"/>
    <w:rsid w:val="00413B8F"/>
    <w:rsid w:val="004150E2"/>
    <w:rsid w:val="004159EA"/>
    <w:rsid w:val="00415C9C"/>
    <w:rsid w:val="0041664C"/>
    <w:rsid w:val="00416DC5"/>
    <w:rsid w:val="004171CA"/>
    <w:rsid w:val="004173FC"/>
    <w:rsid w:val="004208FB"/>
    <w:rsid w:val="00420DCB"/>
    <w:rsid w:val="0042170D"/>
    <w:rsid w:val="00423881"/>
    <w:rsid w:val="004255D6"/>
    <w:rsid w:val="00426AE9"/>
    <w:rsid w:val="00426AEE"/>
    <w:rsid w:val="00427791"/>
    <w:rsid w:val="004301EA"/>
    <w:rsid w:val="00430B0D"/>
    <w:rsid w:val="004311C5"/>
    <w:rsid w:val="0043148F"/>
    <w:rsid w:val="0043175E"/>
    <w:rsid w:val="00431D60"/>
    <w:rsid w:val="004331FC"/>
    <w:rsid w:val="004336AF"/>
    <w:rsid w:val="00434A8B"/>
    <w:rsid w:val="0043510F"/>
    <w:rsid w:val="0043570E"/>
    <w:rsid w:val="00436D8F"/>
    <w:rsid w:val="00437418"/>
    <w:rsid w:val="0044059E"/>
    <w:rsid w:val="00440E3A"/>
    <w:rsid w:val="0044160C"/>
    <w:rsid w:val="0044170C"/>
    <w:rsid w:val="004424B5"/>
    <w:rsid w:val="00442AEE"/>
    <w:rsid w:val="00443A51"/>
    <w:rsid w:val="0044430E"/>
    <w:rsid w:val="004455EA"/>
    <w:rsid w:val="004476DC"/>
    <w:rsid w:val="00447BF6"/>
    <w:rsid w:val="004530B7"/>
    <w:rsid w:val="004533DF"/>
    <w:rsid w:val="00453FEE"/>
    <w:rsid w:val="00456BA9"/>
    <w:rsid w:val="00460835"/>
    <w:rsid w:val="00460DD8"/>
    <w:rsid w:val="004616DA"/>
    <w:rsid w:val="00461822"/>
    <w:rsid w:val="0046352B"/>
    <w:rsid w:val="00465A8F"/>
    <w:rsid w:val="00465CAD"/>
    <w:rsid w:val="00466B3C"/>
    <w:rsid w:val="00471629"/>
    <w:rsid w:val="00472A5C"/>
    <w:rsid w:val="00475648"/>
    <w:rsid w:val="004757C5"/>
    <w:rsid w:val="00475CE0"/>
    <w:rsid w:val="0048103C"/>
    <w:rsid w:val="0048275B"/>
    <w:rsid w:val="004867CF"/>
    <w:rsid w:val="004900C7"/>
    <w:rsid w:val="004901C8"/>
    <w:rsid w:val="004932F1"/>
    <w:rsid w:val="00493BEE"/>
    <w:rsid w:val="00493E3A"/>
    <w:rsid w:val="00494349"/>
    <w:rsid w:val="00495ED6"/>
    <w:rsid w:val="00497FE3"/>
    <w:rsid w:val="004A0B14"/>
    <w:rsid w:val="004A14D0"/>
    <w:rsid w:val="004A2675"/>
    <w:rsid w:val="004A284A"/>
    <w:rsid w:val="004A3B0C"/>
    <w:rsid w:val="004A5F40"/>
    <w:rsid w:val="004A7B0B"/>
    <w:rsid w:val="004B19DE"/>
    <w:rsid w:val="004B250D"/>
    <w:rsid w:val="004B25D9"/>
    <w:rsid w:val="004B33EA"/>
    <w:rsid w:val="004B4089"/>
    <w:rsid w:val="004B40DA"/>
    <w:rsid w:val="004B4556"/>
    <w:rsid w:val="004B4C29"/>
    <w:rsid w:val="004B59FF"/>
    <w:rsid w:val="004B5E22"/>
    <w:rsid w:val="004B7216"/>
    <w:rsid w:val="004B735F"/>
    <w:rsid w:val="004B7B06"/>
    <w:rsid w:val="004B7C71"/>
    <w:rsid w:val="004C0BD9"/>
    <w:rsid w:val="004C1B47"/>
    <w:rsid w:val="004C1BBD"/>
    <w:rsid w:val="004C26CF"/>
    <w:rsid w:val="004C2AF5"/>
    <w:rsid w:val="004C3AD5"/>
    <w:rsid w:val="004C4DE3"/>
    <w:rsid w:val="004C60B3"/>
    <w:rsid w:val="004C7BBB"/>
    <w:rsid w:val="004D0F5C"/>
    <w:rsid w:val="004D1C5A"/>
    <w:rsid w:val="004D2175"/>
    <w:rsid w:val="004D301C"/>
    <w:rsid w:val="004D357E"/>
    <w:rsid w:val="004D3A3E"/>
    <w:rsid w:val="004D4280"/>
    <w:rsid w:val="004D4E8A"/>
    <w:rsid w:val="004D512C"/>
    <w:rsid w:val="004D55DA"/>
    <w:rsid w:val="004D761E"/>
    <w:rsid w:val="004D7B09"/>
    <w:rsid w:val="004E0855"/>
    <w:rsid w:val="004E0C20"/>
    <w:rsid w:val="004E2395"/>
    <w:rsid w:val="004E2BCA"/>
    <w:rsid w:val="004E2F29"/>
    <w:rsid w:val="004E3115"/>
    <w:rsid w:val="004E33B2"/>
    <w:rsid w:val="004E360D"/>
    <w:rsid w:val="004E51CF"/>
    <w:rsid w:val="004E55DA"/>
    <w:rsid w:val="004E74F0"/>
    <w:rsid w:val="004E7626"/>
    <w:rsid w:val="004F04A0"/>
    <w:rsid w:val="004F2544"/>
    <w:rsid w:val="004F5F26"/>
    <w:rsid w:val="004F7139"/>
    <w:rsid w:val="004F76FA"/>
    <w:rsid w:val="00500464"/>
    <w:rsid w:val="00500547"/>
    <w:rsid w:val="005043CC"/>
    <w:rsid w:val="00504CC8"/>
    <w:rsid w:val="005061AD"/>
    <w:rsid w:val="00506512"/>
    <w:rsid w:val="0050676C"/>
    <w:rsid w:val="005142A9"/>
    <w:rsid w:val="0051570B"/>
    <w:rsid w:val="005163F8"/>
    <w:rsid w:val="0051699E"/>
    <w:rsid w:val="0052045A"/>
    <w:rsid w:val="005208DB"/>
    <w:rsid w:val="005212F7"/>
    <w:rsid w:val="005226DF"/>
    <w:rsid w:val="00522FF6"/>
    <w:rsid w:val="00523A8B"/>
    <w:rsid w:val="0052488E"/>
    <w:rsid w:val="00525797"/>
    <w:rsid w:val="005273B6"/>
    <w:rsid w:val="00533E0D"/>
    <w:rsid w:val="00534A94"/>
    <w:rsid w:val="00535DD2"/>
    <w:rsid w:val="00536CA6"/>
    <w:rsid w:val="00537888"/>
    <w:rsid w:val="00540478"/>
    <w:rsid w:val="00541584"/>
    <w:rsid w:val="00543BAB"/>
    <w:rsid w:val="00545281"/>
    <w:rsid w:val="005458BE"/>
    <w:rsid w:val="00545E56"/>
    <w:rsid w:val="00546934"/>
    <w:rsid w:val="0054C315"/>
    <w:rsid w:val="00551990"/>
    <w:rsid w:val="0055381B"/>
    <w:rsid w:val="00553D6B"/>
    <w:rsid w:val="00554D86"/>
    <w:rsid w:val="0055564D"/>
    <w:rsid w:val="00556007"/>
    <w:rsid w:val="00557080"/>
    <w:rsid w:val="00557731"/>
    <w:rsid w:val="0056036F"/>
    <w:rsid w:val="00563495"/>
    <w:rsid w:val="005650C7"/>
    <w:rsid w:val="00565FD8"/>
    <w:rsid w:val="005667B4"/>
    <w:rsid w:val="0056761C"/>
    <w:rsid w:val="00567864"/>
    <w:rsid w:val="00567D85"/>
    <w:rsid w:val="005740C7"/>
    <w:rsid w:val="005754A1"/>
    <w:rsid w:val="00575A65"/>
    <w:rsid w:val="005771E7"/>
    <w:rsid w:val="00580949"/>
    <w:rsid w:val="00581594"/>
    <w:rsid w:val="00581DDE"/>
    <w:rsid w:val="005826BF"/>
    <w:rsid w:val="005826F4"/>
    <w:rsid w:val="00582A4A"/>
    <w:rsid w:val="00583692"/>
    <w:rsid w:val="00583AA8"/>
    <w:rsid w:val="00584DA9"/>
    <w:rsid w:val="00585766"/>
    <w:rsid w:val="00585938"/>
    <w:rsid w:val="00585A4C"/>
    <w:rsid w:val="00585EB1"/>
    <w:rsid w:val="0058612E"/>
    <w:rsid w:val="00590DD6"/>
    <w:rsid w:val="00591A4B"/>
    <w:rsid w:val="00594607"/>
    <w:rsid w:val="00594861"/>
    <w:rsid w:val="00594E10"/>
    <w:rsid w:val="005951EE"/>
    <w:rsid w:val="005968B3"/>
    <w:rsid w:val="005968C2"/>
    <w:rsid w:val="00597277"/>
    <w:rsid w:val="005A05B8"/>
    <w:rsid w:val="005A0B9A"/>
    <w:rsid w:val="005A1721"/>
    <w:rsid w:val="005A2A9C"/>
    <w:rsid w:val="005A2F0E"/>
    <w:rsid w:val="005A39B1"/>
    <w:rsid w:val="005A3A52"/>
    <w:rsid w:val="005A3CDC"/>
    <w:rsid w:val="005A6816"/>
    <w:rsid w:val="005A6947"/>
    <w:rsid w:val="005A6AA1"/>
    <w:rsid w:val="005A7570"/>
    <w:rsid w:val="005A7BB9"/>
    <w:rsid w:val="005B1478"/>
    <w:rsid w:val="005B2924"/>
    <w:rsid w:val="005B2ECD"/>
    <w:rsid w:val="005B3187"/>
    <w:rsid w:val="005B38A3"/>
    <w:rsid w:val="005B3939"/>
    <w:rsid w:val="005B445A"/>
    <w:rsid w:val="005B4CCD"/>
    <w:rsid w:val="005B5BD8"/>
    <w:rsid w:val="005C00A5"/>
    <w:rsid w:val="005C035C"/>
    <w:rsid w:val="005C0D4F"/>
    <w:rsid w:val="005C127A"/>
    <w:rsid w:val="005C3899"/>
    <w:rsid w:val="005C445D"/>
    <w:rsid w:val="005C5D5E"/>
    <w:rsid w:val="005C6415"/>
    <w:rsid w:val="005C77DA"/>
    <w:rsid w:val="005C797C"/>
    <w:rsid w:val="005C7C97"/>
    <w:rsid w:val="005C7CDA"/>
    <w:rsid w:val="005D00E0"/>
    <w:rsid w:val="005D1D51"/>
    <w:rsid w:val="005D21D2"/>
    <w:rsid w:val="005D3375"/>
    <w:rsid w:val="005D3C43"/>
    <w:rsid w:val="005D4969"/>
    <w:rsid w:val="005D5962"/>
    <w:rsid w:val="005D6309"/>
    <w:rsid w:val="005E06BA"/>
    <w:rsid w:val="005E1847"/>
    <w:rsid w:val="005E1EFC"/>
    <w:rsid w:val="005E38C4"/>
    <w:rsid w:val="005E4264"/>
    <w:rsid w:val="005E60CD"/>
    <w:rsid w:val="005E7ACF"/>
    <w:rsid w:val="005E7CD3"/>
    <w:rsid w:val="005E7F71"/>
    <w:rsid w:val="005F019A"/>
    <w:rsid w:val="005F0BBF"/>
    <w:rsid w:val="005F12D0"/>
    <w:rsid w:val="005F24BB"/>
    <w:rsid w:val="005F2CEA"/>
    <w:rsid w:val="005F3887"/>
    <w:rsid w:val="005F38D4"/>
    <w:rsid w:val="005F3E60"/>
    <w:rsid w:val="005F438D"/>
    <w:rsid w:val="005F4CF7"/>
    <w:rsid w:val="005F5B2C"/>
    <w:rsid w:val="005F6512"/>
    <w:rsid w:val="005F68FC"/>
    <w:rsid w:val="00600509"/>
    <w:rsid w:val="00600C36"/>
    <w:rsid w:val="00601154"/>
    <w:rsid w:val="0060216A"/>
    <w:rsid w:val="00602876"/>
    <w:rsid w:val="00604727"/>
    <w:rsid w:val="0060541F"/>
    <w:rsid w:val="00605F8D"/>
    <w:rsid w:val="006063B0"/>
    <w:rsid w:val="00606EBA"/>
    <w:rsid w:val="00607749"/>
    <w:rsid w:val="00607CF8"/>
    <w:rsid w:val="006116E6"/>
    <w:rsid w:val="0061195A"/>
    <w:rsid w:val="006120BC"/>
    <w:rsid w:val="00612953"/>
    <w:rsid w:val="00613964"/>
    <w:rsid w:val="00613C95"/>
    <w:rsid w:val="00614875"/>
    <w:rsid w:val="006151AB"/>
    <w:rsid w:val="006156C4"/>
    <w:rsid w:val="00616C73"/>
    <w:rsid w:val="006178D1"/>
    <w:rsid w:val="006202B4"/>
    <w:rsid w:val="006208EC"/>
    <w:rsid w:val="00620B37"/>
    <w:rsid w:val="006219ED"/>
    <w:rsid w:val="00621C61"/>
    <w:rsid w:val="00621D4B"/>
    <w:rsid w:val="0062368C"/>
    <w:rsid w:val="00623910"/>
    <w:rsid w:val="00623E9B"/>
    <w:rsid w:val="00624B83"/>
    <w:rsid w:val="00626910"/>
    <w:rsid w:val="00626A7F"/>
    <w:rsid w:val="00630540"/>
    <w:rsid w:val="00631B07"/>
    <w:rsid w:val="0063232D"/>
    <w:rsid w:val="0063250B"/>
    <w:rsid w:val="006341A7"/>
    <w:rsid w:val="0063550F"/>
    <w:rsid w:val="00635765"/>
    <w:rsid w:val="00635B82"/>
    <w:rsid w:val="0063707A"/>
    <w:rsid w:val="00642303"/>
    <w:rsid w:val="00642964"/>
    <w:rsid w:val="00642B61"/>
    <w:rsid w:val="0064326F"/>
    <w:rsid w:val="00643694"/>
    <w:rsid w:val="00645309"/>
    <w:rsid w:val="006454E1"/>
    <w:rsid w:val="00646F86"/>
    <w:rsid w:val="006475EF"/>
    <w:rsid w:val="00650C71"/>
    <w:rsid w:val="00650F02"/>
    <w:rsid w:val="0065161B"/>
    <w:rsid w:val="00651D80"/>
    <w:rsid w:val="0065374E"/>
    <w:rsid w:val="00653BE3"/>
    <w:rsid w:val="00655931"/>
    <w:rsid w:val="00656A47"/>
    <w:rsid w:val="00657500"/>
    <w:rsid w:val="00657D52"/>
    <w:rsid w:val="00660F04"/>
    <w:rsid w:val="00661ABE"/>
    <w:rsid w:val="00665514"/>
    <w:rsid w:val="00666AFE"/>
    <w:rsid w:val="00666B50"/>
    <w:rsid w:val="00666E14"/>
    <w:rsid w:val="00670AF5"/>
    <w:rsid w:val="00671D67"/>
    <w:rsid w:val="006720FC"/>
    <w:rsid w:val="00673544"/>
    <w:rsid w:val="00673745"/>
    <w:rsid w:val="006746B6"/>
    <w:rsid w:val="006753F2"/>
    <w:rsid w:val="00676469"/>
    <w:rsid w:val="00677751"/>
    <w:rsid w:val="006801F3"/>
    <w:rsid w:val="00680947"/>
    <w:rsid w:val="006829A7"/>
    <w:rsid w:val="00682DB8"/>
    <w:rsid w:val="00682FC2"/>
    <w:rsid w:val="00684453"/>
    <w:rsid w:val="00684939"/>
    <w:rsid w:val="00685294"/>
    <w:rsid w:val="0068685B"/>
    <w:rsid w:val="0068777A"/>
    <w:rsid w:val="00687F31"/>
    <w:rsid w:val="00690FB9"/>
    <w:rsid w:val="006912E1"/>
    <w:rsid w:val="00691EC1"/>
    <w:rsid w:val="00692765"/>
    <w:rsid w:val="00692F02"/>
    <w:rsid w:val="00693B99"/>
    <w:rsid w:val="0069473A"/>
    <w:rsid w:val="00694779"/>
    <w:rsid w:val="006947EE"/>
    <w:rsid w:val="00696C80"/>
    <w:rsid w:val="00696D4F"/>
    <w:rsid w:val="006A0BB9"/>
    <w:rsid w:val="006A163F"/>
    <w:rsid w:val="006A1C7A"/>
    <w:rsid w:val="006A3072"/>
    <w:rsid w:val="006A4279"/>
    <w:rsid w:val="006A4A43"/>
    <w:rsid w:val="006A4A54"/>
    <w:rsid w:val="006A5721"/>
    <w:rsid w:val="006A66A3"/>
    <w:rsid w:val="006B2F73"/>
    <w:rsid w:val="006B3A2D"/>
    <w:rsid w:val="006B4016"/>
    <w:rsid w:val="006B5A51"/>
    <w:rsid w:val="006B5D6D"/>
    <w:rsid w:val="006B69E1"/>
    <w:rsid w:val="006B747A"/>
    <w:rsid w:val="006B7B45"/>
    <w:rsid w:val="006B7D43"/>
    <w:rsid w:val="006C0885"/>
    <w:rsid w:val="006C10A3"/>
    <w:rsid w:val="006C1824"/>
    <w:rsid w:val="006C18B4"/>
    <w:rsid w:val="006C1BCF"/>
    <w:rsid w:val="006C4187"/>
    <w:rsid w:val="006C4460"/>
    <w:rsid w:val="006C4ABA"/>
    <w:rsid w:val="006C4C8E"/>
    <w:rsid w:val="006C5797"/>
    <w:rsid w:val="006C58B0"/>
    <w:rsid w:val="006C5BB9"/>
    <w:rsid w:val="006C75C9"/>
    <w:rsid w:val="006D0D8B"/>
    <w:rsid w:val="006D1DCB"/>
    <w:rsid w:val="006D4F2C"/>
    <w:rsid w:val="006D4FDB"/>
    <w:rsid w:val="006D542C"/>
    <w:rsid w:val="006D6550"/>
    <w:rsid w:val="006D6B17"/>
    <w:rsid w:val="006D739D"/>
    <w:rsid w:val="006D79AA"/>
    <w:rsid w:val="006E17B3"/>
    <w:rsid w:val="006E27C8"/>
    <w:rsid w:val="006E3CA5"/>
    <w:rsid w:val="006E434E"/>
    <w:rsid w:val="006E474D"/>
    <w:rsid w:val="006E5F1F"/>
    <w:rsid w:val="006E60FA"/>
    <w:rsid w:val="006E6E83"/>
    <w:rsid w:val="006E77BE"/>
    <w:rsid w:val="006E7B42"/>
    <w:rsid w:val="006F090E"/>
    <w:rsid w:val="006F149B"/>
    <w:rsid w:val="006F22CD"/>
    <w:rsid w:val="006F4ED2"/>
    <w:rsid w:val="006F5F01"/>
    <w:rsid w:val="006F714F"/>
    <w:rsid w:val="00700152"/>
    <w:rsid w:val="00700D62"/>
    <w:rsid w:val="00701E12"/>
    <w:rsid w:val="0070203F"/>
    <w:rsid w:val="00702CA3"/>
    <w:rsid w:val="00703AF1"/>
    <w:rsid w:val="00703B34"/>
    <w:rsid w:val="0070461D"/>
    <w:rsid w:val="0070726E"/>
    <w:rsid w:val="0071018D"/>
    <w:rsid w:val="0071186E"/>
    <w:rsid w:val="00714947"/>
    <w:rsid w:val="00715E5B"/>
    <w:rsid w:val="007165C0"/>
    <w:rsid w:val="007165D3"/>
    <w:rsid w:val="00716FFD"/>
    <w:rsid w:val="00717B68"/>
    <w:rsid w:val="00721851"/>
    <w:rsid w:val="00721877"/>
    <w:rsid w:val="0072251E"/>
    <w:rsid w:val="00722E4B"/>
    <w:rsid w:val="00722FD2"/>
    <w:rsid w:val="00723904"/>
    <w:rsid w:val="00723A9E"/>
    <w:rsid w:val="007261A1"/>
    <w:rsid w:val="00726AE7"/>
    <w:rsid w:val="00730AA8"/>
    <w:rsid w:val="007320E2"/>
    <w:rsid w:val="007325B7"/>
    <w:rsid w:val="00732B03"/>
    <w:rsid w:val="00733DE6"/>
    <w:rsid w:val="00734923"/>
    <w:rsid w:val="00734B03"/>
    <w:rsid w:val="00734DB7"/>
    <w:rsid w:val="00735270"/>
    <w:rsid w:val="00742D1A"/>
    <w:rsid w:val="00742F90"/>
    <w:rsid w:val="007430C7"/>
    <w:rsid w:val="00743EC1"/>
    <w:rsid w:val="00744E3F"/>
    <w:rsid w:val="00745779"/>
    <w:rsid w:val="007457F0"/>
    <w:rsid w:val="007459C1"/>
    <w:rsid w:val="00745B98"/>
    <w:rsid w:val="00746E89"/>
    <w:rsid w:val="0074740A"/>
    <w:rsid w:val="0075132C"/>
    <w:rsid w:val="007518EE"/>
    <w:rsid w:val="00753C91"/>
    <w:rsid w:val="00754597"/>
    <w:rsid w:val="00754DAF"/>
    <w:rsid w:val="00755326"/>
    <w:rsid w:val="00756789"/>
    <w:rsid w:val="00756F4C"/>
    <w:rsid w:val="00757883"/>
    <w:rsid w:val="00757C12"/>
    <w:rsid w:val="00760452"/>
    <w:rsid w:val="00760974"/>
    <w:rsid w:val="007611CF"/>
    <w:rsid w:val="00761671"/>
    <w:rsid w:val="00761C81"/>
    <w:rsid w:val="00762091"/>
    <w:rsid w:val="00762AA6"/>
    <w:rsid w:val="00762E87"/>
    <w:rsid w:val="0076369B"/>
    <w:rsid w:val="00763E93"/>
    <w:rsid w:val="00764340"/>
    <w:rsid w:val="0076436D"/>
    <w:rsid w:val="00764A8D"/>
    <w:rsid w:val="00766867"/>
    <w:rsid w:val="007670D5"/>
    <w:rsid w:val="00767AC6"/>
    <w:rsid w:val="00770D0F"/>
    <w:rsid w:val="00770E84"/>
    <w:rsid w:val="0077374B"/>
    <w:rsid w:val="00773FC4"/>
    <w:rsid w:val="00775AD5"/>
    <w:rsid w:val="00775AF5"/>
    <w:rsid w:val="0077611A"/>
    <w:rsid w:val="00777180"/>
    <w:rsid w:val="00777278"/>
    <w:rsid w:val="00777D56"/>
    <w:rsid w:val="00777D60"/>
    <w:rsid w:val="00781CA3"/>
    <w:rsid w:val="00781D78"/>
    <w:rsid w:val="00784E46"/>
    <w:rsid w:val="00786410"/>
    <w:rsid w:val="0078643D"/>
    <w:rsid w:val="00786E83"/>
    <w:rsid w:val="00786F5E"/>
    <w:rsid w:val="00787DCE"/>
    <w:rsid w:val="007908CA"/>
    <w:rsid w:val="00793597"/>
    <w:rsid w:val="00793ACB"/>
    <w:rsid w:val="00793AD4"/>
    <w:rsid w:val="00793BA4"/>
    <w:rsid w:val="00794EF3"/>
    <w:rsid w:val="007954A9"/>
    <w:rsid w:val="00795CB0"/>
    <w:rsid w:val="00796F01"/>
    <w:rsid w:val="007977DA"/>
    <w:rsid w:val="00797E17"/>
    <w:rsid w:val="007A1664"/>
    <w:rsid w:val="007A1AC2"/>
    <w:rsid w:val="007A1B9D"/>
    <w:rsid w:val="007A288E"/>
    <w:rsid w:val="007A3660"/>
    <w:rsid w:val="007A38F7"/>
    <w:rsid w:val="007A4ACE"/>
    <w:rsid w:val="007B097B"/>
    <w:rsid w:val="007B0B3A"/>
    <w:rsid w:val="007B24BD"/>
    <w:rsid w:val="007B28EB"/>
    <w:rsid w:val="007B2988"/>
    <w:rsid w:val="007B2D69"/>
    <w:rsid w:val="007B3106"/>
    <w:rsid w:val="007B37DB"/>
    <w:rsid w:val="007B46D9"/>
    <w:rsid w:val="007B631D"/>
    <w:rsid w:val="007B6BCA"/>
    <w:rsid w:val="007C2062"/>
    <w:rsid w:val="007C212C"/>
    <w:rsid w:val="007C2443"/>
    <w:rsid w:val="007C2882"/>
    <w:rsid w:val="007C2910"/>
    <w:rsid w:val="007C2EB9"/>
    <w:rsid w:val="007C2F50"/>
    <w:rsid w:val="007C309A"/>
    <w:rsid w:val="007C325B"/>
    <w:rsid w:val="007C46FC"/>
    <w:rsid w:val="007C53FB"/>
    <w:rsid w:val="007C5D7B"/>
    <w:rsid w:val="007C63AE"/>
    <w:rsid w:val="007C74E9"/>
    <w:rsid w:val="007C75D8"/>
    <w:rsid w:val="007D1411"/>
    <w:rsid w:val="007D307F"/>
    <w:rsid w:val="007D3A31"/>
    <w:rsid w:val="007D57DB"/>
    <w:rsid w:val="007D6A2B"/>
    <w:rsid w:val="007D6EF5"/>
    <w:rsid w:val="007D6F63"/>
    <w:rsid w:val="007D73D3"/>
    <w:rsid w:val="007D7B6D"/>
    <w:rsid w:val="007D7C95"/>
    <w:rsid w:val="007D7C97"/>
    <w:rsid w:val="007E00EC"/>
    <w:rsid w:val="007E0B15"/>
    <w:rsid w:val="007E2C3B"/>
    <w:rsid w:val="007E331C"/>
    <w:rsid w:val="007E4486"/>
    <w:rsid w:val="007E538F"/>
    <w:rsid w:val="007E7571"/>
    <w:rsid w:val="007F0413"/>
    <w:rsid w:val="007F2E4C"/>
    <w:rsid w:val="007F36C7"/>
    <w:rsid w:val="007F62A0"/>
    <w:rsid w:val="007F6328"/>
    <w:rsid w:val="007F7548"/>
    <w:rsid w:val="008009BC"/>
    <w:rsid w:val="00801971"/>
    <w:rsid w:val="00803BF2"/>
    <w:rsid w:val="00803C18"/>
    <w:rsid w:val="00803CD9"/>
    <w:rsid w:val="008045D7"/>
    <w:rsid w:val="00804920"/>
    <w:rsid w:val="00804C59"/>
    <w:rsid w:val="00805CDD"/>
    <w:rsid w:val="00806686"/>
    <w:rsid w:val="008070A5"/>
    <w:rsid w:val="00807733"/>
    <w:rsid w:val="00807C47"/>
    <w:rsid w:val="00807F44"/>
    <w:rsid w:val="008105BB"/>
    <w:rsid w:val="00810A54"/>
    <w:rsid w:val="00811F14"/>
    <w:rsid w:val="00811FF0"/>
    <w:rsid w:val="00812A34"/>
    <w:rsid w:val="00813598"/>
    <w:rsid w:val="00814F2B"/>
    <w:rsid w:val="00815C10"/>
    <w:rsid w:val="0081667E"/>
    <w:rsid w:val="008175D2"/>
    <w:rsid w:val="008177BF"/>
    <w:rsid w:val="00820435"/>
    <w:rsid w:val="008218C4"/>
    <w:rsid w:val="00821D24"/>
    <w:rsid w:val="00822265"/>
    <w:rsid w:val="0082323D"/>
    <w:rsid w:val="00823E1C"/>
    <w:rsid w:val="00824011"/>
    <w:rsid w:val="0082536B"/>
    <w:rsid w:val="0082617C"/>
    <w:rsid w:val="00826503"/>
    <w:rsid w:val="008265A4"/>
    <w:rsid w:val="00827DB9"/>
    <w:rsid w:val="00827E3B"/>
    <w:rsid w:val="00830E79"/>
    <w:rsid w:val="00832644"/>
    <w:rsid w:val="0083301F"/>
    <w:rsid w:val="00833AE2"/>
    <w:rsid w:val="0083461D"/>
    <w:rsid w:val="00834E0F"/>
    <w:rsid w:val="00835257"/>
    <w:rsid w:val="00835A6C"/>
    <w:rsid w:val="00835AA2"/>
    <w:rsid w:val="008401A8"/>
    <w:rsid w:val="00840470"/>
    <w:rsid w:val="0084062B"/>
    <w:rsid w:val="00840B8E"/>
    <w:rsid w:val="00841229"/>
    <w:rsid w:val="008427F0"/>
    <w:rsid w:val="00842BC1"/>
    <w:rsid w:val="00843280"/>
    <w:rsid w:val="008436C7"/>
    <w:rsid w:val="008451B5"/>
    <w:rsid w:val="008453FF"/>
    <w:rsid w:val="00846D75"/>
    <w:rsid w:val="00850079"/>
    <w:rsid w:val="00851139"/>
    <w:rsid w:val="00852DB6"/>
    <w:rsid w:val="00853F9B"/>
    <w:rsid w:val="008556A0"/>
    <w:rsid w:val="00856CAE"/>
    <w:rsid w:val="0085730D"/>
    <w:rsid w:val="00861CF3"/>
    <w:rsid w:val="00861D6B"/>
    <w:rsid w:val="008622F9"/>
    <w:rsid w:val="0086311D"/>
    <w:rsid w:val="008631F6"/>
    <w:rsid w:val="008645B2"/>
    <w:rsid w:val="00864C13"/>
    <w:rsid w:val="008659BB"/>
    <w:rsid w:val="00866970"/>
    <w:rsid w:val="00870665"/>
    <w:rsid w:val="00872BD8"/>
    <w:rsid w:val="00872C6D"/>
    <w:rsid w:val="0087400C"/>
    <w:rsid w:val="00875140"/>
    <w:rsid w:val="00875F35"/>
    <w:rsid w:val="008764FA"/>
    <w:rsid w:val="00876D49"/>
    <w:rsid w:val="00876DA7"/>
    <w:rsid w:val="0087797D"/>
    <w:rsid w:val="00877C31"/>
    <w:rsid w:val="00877CCE"/>
    <w:rsid w:val="00880957"/>
    <w:rsid w:val="00881F87"/>
    <w:rsid w:val="00883B64"/>
    <w:rsid w:val="008858BB"/>
    <w:rsid w:val="008864E4"/>
    <w:rsid w:val="0088678B"/>
    <w:rsid w:val="00890E63"/>
    <w:rsid w:val="00893539"/>
    <w:rsid w:val="00894094"/>
    <w:rsid w:val="00894841"/>
    <w:rsid w:val="008953F1"/>
    <w:rsid w:val="00895D0B"/>
    <w:rsid w:val="00895DAE"/>
    <w:rsid w:val="00896031"/>
    <w:rsid w:val="0089662E"/>
    <w:rsid w:val="008A0291"/>
    <w:rsid w:val="008A0877"/>
    <w:rsid w:val="008A17F0"/>
    <w:rsid w:val="008A4736"/>
    <w:rsid w:val="008A6630"/>
    <w:rsid w:val="008B0579"/>
    <w:rsid w:val="008B0C54"/>
    <w:rsid w:val="008B122C"/>
    <w:rsid w:val="008B1AC6"/>
    <w:rsid w:val="008B29E6"/>
    <w:rsid w:val="008B2EEC"/>
    <w:rsid w:val="008B32AE"/>
    <w:rsid w:val="008B3549"/>
    <w:rsid w:val="008B46D6"/>
    <w:rsid w:val="008B4823"/>
    <w:rsid w:val="008B530D"/>
    <w:rsid w:val="008B6C79"/>
    <w:rsid w:val="008B6EA1"/>
    <w:rsid w:val="008B70C6"/>
    <w:rsid w:val="008B7480"/>
    <w:rsid w:val="008B7D18"/>
    <w:rsid w:val="008B7FAD"/>
    <w:rsid w:val="008C01A1"/>
    <w:rsid w:val="008C1014"/>
    <w:rsid w:val="008C196D"/>
    <w:rsid w:val="008C25CD"/>
    <w:rsid w:val="008C2FC8"/>
    <w:rsid w:val="008C3B82"/>
    <w:rsid w:val="008C64CB"/>
    <w:rsid w:val="008C7ADA"/>
    <w:rsid w:val="008D1557"/>
    <w:rsid w:val="008D2315"/>
    <w:rsid w:val="008D2361"/>
    <w:rsid w:val="008D2882"/>
    <w:rsid w:val="008D4929"/>
    <w:rsid w:val="008E02F4"/>
    <w:rsid w:val="008E0512"/>
    <w:rsid w:val="008E103C"/>
    <w:rsid w:val="008E16A3"/>
    <w:rsid w:val="008E26AE"/>
    <w:rsid w:val="008E37F9"/>
    <w:rsid w:val="008E3BBE"/>
    <w:rsid w:val="008E3E95"/>
    <w:rsid w:val="008E5840"/>
    <w:rsid w:val="008E5A63"/>
    <w:rsid w:val="008E6FEE"/>
    <w:rsid w:val="008F08C6"/>
    <w:rsid w:val="008F1F97"/>
    <w:rsid w:val="008F4052"/>
    <w:rsid w:val="008F4A31"/>
    <w:rsid w:val="008F53E1"/>
    <w:rsid w:val="008F5E58"/>
    <w:rsid w:val="008F62E0"/>
    <w:rsid w:val="008F6BBE"/>
    <w:rsid w:val="008F6D28"/>
    <w:rsid w:val="008F70D7"/>
    <w:rsid w:val="00900130"/>
    <w:rsid w:val="009003D4"/>
    <w:rsid w:val="009003F2"/>
    <w:rsid w:val="0090087F"/>
    <w:rsid w:val="00902AC5"/>
    <w:rsid w:val="00902DC9"/>
    <w:rsid w:val="00902E4E"/>
    <w:rsid w:val="0090436F"/>
    <w:rsid w:val="00904CA9"/>
    <w:rsid w:val="00910000"/>
    <w:rsid w:val="009100BA"/>
    <w:rsid w:val="00911805"/>
    <w:rsid w:val="009124B0"/>
    <w:rsid w:val="009137E9"/>
    <w:rsid w:val="009151DC"/>
    <w:rsid w:val="0091589D"/>
    <w:rsid w:val="00916990"/>
    <w:rsid w:val="00916E06"/>
    <w:rsid w:val="009176CF"/>
    <w:rsid w:val="00917712"/>
    <w:rsid w:val="00917A87"/>
    <w:rsid w:val="00921023"/>
    <w:rsid w:val="00921236"/>
    <w:rsid w:val="00921ED9"/>
    <w:rsid w:val="00922B02"/>
    <w:rsid w:val="0092337D"/>
    <w:rsid w:val="00924146"/>
    <w:rsid w:val="00924272"/>
    <w:rsid w:val="009259F2"/>
    <w:rsid w:val="00925C01"/>
    <w:rsid w:val="009265E3"/>
    <w:rsid w:val="00926A64"/>
    <w:rsid w:val="009274D2"/>
    <w:rsid w:val="009302D3"/>
    <w:rsid w:val="009307A6"/>
    <w:rsid w:val="00930873"/>
    <w:rsid w:val="0093110F"/>
    <w:rsid w:val="0093468E"/>
    <w:rsid w:val="009346DF"/>
    <w:rsid w:val="009348FA"/>
    <w:rsid w:val="009356FF"/>
    <w:rsid w:val="00936B60"/>
    <w:rsid w:val="009375F1"/>
    <w:rsid w:val="00940344"/>
    <w:rsid w:val="00940BA7"/>
    <w:rsid w:val="00941A64"/>
    <w:rsid w:val="009425AC"/>
    <w:rsid w:val="00942692"/>
    <w:rsid w:val="00943026"/>
    <w:rsid w:val="00943DD1"/>
    <w:rsid w:val="00943F99"/>
    <w:rsid w:val="00945160"/>
    <w:rsid w:val="00945917"/>
    <w:rsid w:val="00945922"/>
    <w:rsid w:val="00946109"/>
    <w:rsid w:val="00950A82"/>
    <w:rsid w:val="009514AC"/>
    <w:rsid w:val="009534C3"/>
    <w:rsid w:val="0095371F"/>
    <w:rsid w:val="00953917"/>
    <w:rsid w:val="009578E8"/>
    <w:rsid w:val="00960B01"/>
    <w:rsid w:val="009615F8"/>
    <w:rsid w:val="00961D4B"/>
    <w:rsid w:val="00963347"/>
    <w:rsid w:val="00964486"/>
    <w:rsid w:val="009645CE"/>
    <w:rsid w:val="00964704"/>
    <w:rsid w:val="00966644"/>
    <w:rsid w:val="00967D10"/>
    <w:rsid w:val="009701CE"/>
    <w:rsid w:val="009707A8"/>
    <w:rsid w:val="00971CA5"/>
    <w:rsid w:val="00973B8D"/>
    <w:rsid w:val="0097412C"/>
    <w:rsid w:val="00975967"/>
    <w:rsid w:val="00975CA5"/>
    <w:rsid w:val="00976235"/>
    <w:rsid w:val="0097687E"/>
    <w:rsid w:val="00976DF0"/>
    <w:rsid w:val="00977D5D"/>
    <w:rsid w:val="00977F9E"/>
    <w:rsid w:val="0098128B"/>
    <w:rsid w:val="009814FA"/>
    <w:rsid w:val="009816A7"/>
    <w:rsid w:val="009821F0"/>
    <w:rsid w:val="0098381C"/>
    <w:rsid w:val="00983E29"/>
    <w:rsid w:val="00984B2A"/>
    <w:rsid w:val="00984B83"/>
    <w:rsid w:val="00986919"/>
    <w:rsid w:val="00990B98"/>
    <w:rsid w:val="00992F7A"/>
    <w:rsid w:val="00993AB1"/>
    <w:rsid w:val="00994695"/>
    <w:rsid w:val="00995797"/>
    <w:rsid w:val="0099695E"/>
    <w:rsid w:val="00996B7B"/>
    <w:rsid w:val="00996E16"/>
    <w:rsid w:val="00997299"/>
    <w:rsid w:val="009976AF"/>
    <w:rsid w:val="00997C21"/>
    <w:rsid w:val="009A2AEE"/>
    <w:rsid w:val="009A3B08"/>
    <w:rsid w:val="009A4A26"/>
    <w:rsid w:val="009B0776"/>
    <w:rsid w:val="009B0A43"/>
    <w:rsid w:val="009B2B7A"/>
    <w:rsid w:val="009B3935"/>
    <w:rsid w:val="009B3CBD"/>
    <w:rsid w:val="009B475C"/>
    <w:rsid w:val="009B4C35"/>
    <w:rsid w:val="009B5B5E"/>
    <w:rsid w:val="009B5C19"/>
    <w:rsid w:val="009B7782"/>
    <w:rsid w:val="009C02F9"/>
    <w:rsid w:val="009C1FD2"/>
    <w:rsid w:val="009C25CC"/>
    <w:rsid w:val="009C3A6B"/>
    <w:rsid w:val="009C722B"/>
    <w:rsid w:val="009C7EF6"/>
    <w:rsid w:val="009C7FC6"/>
    <w:rsid w:val="009D1FC2"/>
    <w:rsid w:val="009D354D"/>
    <w:rsid w:val="009D41B4"/>
    <w:rsid w:val="009D4EB3"/>
    <w:rsid w:val="009D6CF0"/>
    <w:rsid w:val="009D6DF3"/>
    <w:rsid w:val="009E0670"/>
    <w:rsid w:val="009E079B"/>
    <w:rsid w:val="009E0FBE"/>
    <w:rsid w:val="009E2DC7"/>
    <w:rsid w:val="009E2DCE"/>
    <w:rsid w:val="009E5966"/>
    <w:rsid w:val="009E79D4"/>
    <w:rsid w:val="009F0898"/>
    <w:rsid w:val="009F3321"/>
    <w:rsid w:val="009F3D7B"/>
    <w:rsid w:val="009F5ACF"/>
    <w:rsid w:val="009F7854"/>
    <w:rsid w:val="009F785E"/>
    <w:rsid w:val="00A0073A"/>
    <w:rsid w:val="00A00859"/>
    <w:rsid w:val="00A011AB"/>
    <w:rsid w:val="00A013BB"/>
    <w:rsid w:val="00A01E3C"/>
    <w:rsid w:val="00A0253C"/>
    <w:rsid w:val="00A02BA3"/>
    <w:rsid w:val="00A02CB6"/>
    <w:rsid w:val="00A0356E"/>
    <w:rsid w:val="00A03F71"/>
    <w:rsid w:val="00A1004D"/>
    <w:rsid w:val="00A1229B"/>
    <w:rsid w:val="00A12979"/>
    <w:rsid w:val="00A12A5D"/>
    <w:rsid w:val="00A1372C"/>
    <w:rsid w:val="00A1387C"/>
    <w:rsid w:val="00A14CAD"/>
    <w:rsid w:val="00A1515E"/>
    <w:rsid w:val="00A15255"/>
    <w:rsid w:val="00A1551F"/>
    <w:rsid w:val="00A163CA"/>
    <w:rsid w:val="00A16B32"/>
    <w:rsid w:val="00A16E45"/>
    <w:rsid w:val="00A16EF1"/>
    <w:rsid w:val="00A17C8A"/>
    <w:rsid w:val="00A21A61"/>
    <w:rsid w:val="00A222EF"/>
    <w:rsid w:val="00A22781"/>
    <w:rsid w:val="00A22816"/>
    <w:rsid w:val="00A2399B"/>
    <w:rsid w:val="00A23FE7"/>
    <w:rsid w:val="00A25B51"/>
    <w:rsid w:val="00A274FA"/>
    <w:rsid w:val="00A27E14"/>
    <w:rsid w:val="00A305A0"/>
    <w:rsid w:val="00A3090C"/>
    <w:rsid w:val="00A31BD5"/>
    <w:rsid w:val="00A32DC6"/>
    <w:rsid w:val="00A3356F"/>
    <w:rsid w:val="00A3400F"/>
    <w:rsid w:val="00A3456C"/>
    <w:rsid w:val="00A345D1"/>
    <w:rsid w:val="00A347F4"/>
    <w:rsid w:val="00A34D37"/>
    <w:rsid w:val="00A35799"/>
    <w:rsid w:val="00A35B49"/>
    <w:rsid w:val="00A37BAB"/>
    <w:rsid w:val="00A40411"/>
    <w:rsid w:val="00A40E0D"/>
    <w:rsid w:val="00A412BD"/>
    <w:rsid w:val="00A41423"/>
    <w:rsid w:val="00A41FA3"/>
    <w:rsid w:val="00A422B3"/>
    <w:rsid w:val="00A43445"/>
    <w:rsid w:val="00A43AA8"/>
    <w:rsid w:val="00A44624"/>
    <w:rsid w:val="00A45009"/>
    <w:rsid w:val="00A456FD"/>
    <w:rsid w:val="00A457F2"/>
    <w:rsid w:val="00A46E52"/>
    <w:rsid w:val="00A4833C"/>
    <w:rsid w:val="00A51450"/>
    <w:rsid w:val="00A51E78"/>
    <w:rsid w:val="00A534F0"/>
    <w:rsid w:val="00A55629"/>
    <w:rsid w:val="00A55685"/>
    <w:rsid w:val="00A56105"/>
    <w:rsid w:val="00A5738A"/>
    <w:rsid w:val="00A6001D"/>
    <w:rsid w:val="00A627D5"/>
    <w:rsid w:val="00A6381C"/>
    <w:rsid w:val="00A6407D"/>
    <w:rsid w:val="00A650B7"/>
    <w:rsid w:val="00A66681"/>
    <w:rsid w:val="00A6743A"/>
    <w:rsid w:val="00A678C0"/>
    <w:rsid w:val="00A67FC1"/>
    <w:rsid w:val="00A703EC"/>
    <w:rsid w:val="00A708D6"/>
    <w:rsid w:val="00A7211D"/>
    <w:rsid w:val="00A72A42"/>
    <w:rsid w:val="00A72B89"/>
    <w:rsid w:val="00A740DA"/>
    <w:rsid w:val="00A753AA"/>
    <w:rsid w:val="00A76C74"/>
    <w:rsid w:val="00A77C99"/>
    <w:rsid w:val="00A816D4"/>
    <w:rsid w:val="00A82B50"/>
    <w:rsid w:val="00A82BDE"/>
    <w:rsid w:val="00A84F86"/>
    <w:rsid w:val="00A85D93"/>
    <w:rsid w:val="00A85F71"/>
    <w:rsid w:val="00A86480"/>
    <w:rsid w:val="00A867F0"/>
    <w:rsid w:val="00A871BC"/>
    <w:rsid w:val="00A873AF"/>
    <w:rsid w:val="00A877F1"/>
    <w:rsid w:val="00A917E1"/>
    <w:rsid w:val="00A92408"/>
    <w:rsid w:val="00A93659"/>
    <w:rsid w:val="00A93718"/>
    <w:rsid w:val="00A937D2"/>
    <w:rsid w:val="00A95320"/>
    <w:rsid w:val="00AA0472"/>
    <w:rsid w:val="00AA121C"/>
    <w:rsid w:val="00AA3EF9"/>
    <w:rsid w:val="00AA5106"/>
    <w:rsid w:val="00AA61C0"/>
    <w:rsid w:val="00AA628E"/>
    <w:rsid w:val="00AA7203"/>
    <w:rsid w:val="00AB0C96"/>
    <w:rsid w:val="00AB1366"/>
    <w:rsid w:val="00AB196A"/>
    <w:rsid w:val="00AB1A46"/>
    <w:rsid w:val="00AB1C6F"/>
    <w:rsid w:val="00AB1D62"/>
    <w:rsid w:val="00AB2044"/>
    <w:rsid w:val="00AB23FD"/>
    <w:rsid w:val="00AB2B73"/>
    <w:rsid w:val="00AB2DBB"/>
    <w:rsid w:val="00AB3324"/>
    <w:rsid w:val="00AB4942"/>
    <w:rsid w:val="00AB59A5"/>
    <w:rsid w:val="00AB5A55"/>
    <w:rsid w:val="00AB627E"/>
    <w:rsid w:val="00AB72AD"/>
    <w:rsid w:val="00AC0469"/>
    <w:rsid w:val="00AC0CB1"/>
    <w:rsid w:val="00AC117F"/>
    <w:rsid w:val="00AC16C3"/>
    <w:rsid w:val="00AC18EE"/>
    <w:rsid w:val="00AC23CA"/>
    <w:rsid w:val="00AC3E3B"/>
    <w:rsid w:val="00AC5955"/>
    <w:rsid w:val="00AD1D0C"/>
    <w:rsid w:val="00AD222E"/>
    <w:rsid w:val="00AD3B70"/>
    <w:rsid w:val="00AD4417"/>
    <w:rsid w:val="00AD50D1"/>
    <w:rsid w:val="00AD7ADE"/>
    <w:rsid w:val="00AE075D"/>
    <w:rsid w:val="00AE0F63"/>
    <w:rsid w:val="00AE2230"/>
    <w:rsid w:val="00AE29E0"/>
    <w:rsid w:val="00AE2D02"/>
    <w:rsid w:val="00AE2F9E"/>
    <w:rsid w:val="00AE32A7"/>
    <w:rsid w:val="00AE344B"/>
    <w:rsid w:val="00AE3E77"/>
    <w:rsid w:val="00AE4BD2"/>
    <w:rsid w:val="00AE69FA"/>
    <w:rsid w:val="00AF0092"/>
    <w:rsid w:val="00AF07B6"/>
    <w:rsid w:val="00AF0D21"/>
    <w:rsid w:val="00AF1834"/>
    <w:rsid w:val="00AF260D"/>
    <w:rsid w:val="00AF3FBA"/>
    <w:rsid w:val="00AF4228"/>
    <w:rsid w:val="00AF4F1A"/>
    <w:rsid w:val="00AF51E0"/>
    <w:rsid w:val="00AF658E"/>
    <w:rsid w:val="00AF6590"/>
    <w:rsid w:val="00AF6981"/>
    <w:rsid w:val="00AF75AA"/>
    <w:rsid w:val="00AF7DCB"/>
    <w:rsid w:val="00B00141"/>
    <w:rsid w:val="00B026F2"/>
    <w:rsid w:val="00B03399"/>
    <w:rsid w:val="00B04402"/>
    <w:rsid w:val="00B04476"/>
    <w:rsid w:val="00B0465E"/>
    <w:rsid w:val="00B04886"/>
    <w:rsid w:val="00B04FED"/>
    <w:rsid w:val="00B06BD3"/>
    <w:rsid w:val="00B070CC"/>
    <w:rsid w:val="00B07A97"/>
    <w:rsid w:val="00B1041D"/>
    <w:rsid w:val="00B1077F"/>
    <w:rsid w:val="00B1111E"/>
    <w:rsid w:val="00B117BC"/>
    <w:rsid w:val="00B11D8E"/>
    <w:rsid w:val="00B12117"/>
    <w:rsid w:val="00B129CF"/>
    <w:rsid w:val="00B1320C"/>
    <w:rsid w:val="00B13A83"/>
    <w:rsid w:val="00B13C7E"/>
    <w:rsid w:val="00B13D1B"/>
    <w:rsid w:val="00B158ED"/>
    <w:rsid w:val="00B1693C"/>
    <w:rsid w:val="00B171D8"/>
    <w:rsid w:val="00B17449"/>
    <w:rsid w:val="00B203E2"/>
    <w:rsid w:val="00B21D8F"/>
    <w:rsid w:val="00B24A22"/>
    <w:rsid w:val="00B24B07"/>
    <w:rsid w:val="00B2503E"/>
    <w:rsid w:val="00B31275"/>
    <w:rsid w:val="00B32603"/>
    <w:rsid w:val="00B326DE"/>
    <w:rsid w:val="00B33912"/>
    <w:rsid w:val="00B34D5F"/>
    <w:rsid w:val="00B34FEF"/>
    <w:rsid w:val="00B3573D"/>
    <w:rsid w:val="00B41F5B"/>
    <w:rsid w:val="00B41FE2"/>
    <w:rsid w:val="00B421CC"/>
    <w:rsid w:val="00B423C4"/>
    <w:rsid w:val="00B4255B"/>
    <w:rsid w:val="00B43097"/>
    <w:rsid w:val="00B4411A"/>
    <w:rsid w:val="00B447C7"/>
    <w:rsid w:val="00B44DC4"/>
    <w:rsid w:val="00B4596D"/>
    <w:rsid w:val="00B46F08"/>
    <w:rsid w:val="00B50198"/>
    <w:rsid w:val="00B514DD"/>
    <w:rsid w:val="00B53307"/>
    <w:rsid w:val="00B53938"/>
    <w:rsid w:val="00B53C50"/>
    <w:rsid w:val="00B54A4D"/>
    <w:rsid w:val="00B553D2"/>
    <w:rsid w:val="00B57416"/>
    <w:rsid w:val="00B57F9E"/>
    <w:rsid w:val="00B60F62"/>
    <w:rsid w:val="00B619D3"/>
    <w:rsid w:val="00B6274C"/>
    <w:rsid w:val="00B62F17"/>
    <w:rsid w:val="00B6388C"/>
    <w:rsid w:val="00B63FC7"/>
    <w:rsid w:val="00B6449A"/>
    <w:rsid w:val="00B650BB"/>
    <w:rsid w:val="00B65B2A"/>
    <w:rsid w:val="00B66368"/>
    <w:rsid w:val="00B666D4"/>
    <w:rsid w:val="00B66CCA"/>
    <w:rsid w:val="00B67094"/>
    <w:rsid w:val="00B70296"/>
    <w:rsid w:val="00B70A6F"/>
    <w:rsid w:val="00B7242E"/>
    <w:rsid w:val="00B7356A"/>
    <w:rsid w:val="00B73859"/>
    <w:rsid w:val="00B74456"/>
    <w:rsid w:val="00B75822"/>
    <w:rsid w:val="00B76551"/>
    <w:rsid w:val="00B805B1"/>
    <w:rsid w:val="00B81264"/>
    <w:rsid w:val="00B818DF"/>
    <w:rsid w:val="00B82618"/>
    <w:rsid w:val="00B84993"/>
    <w:rsid w:val="00B86A5D"/>
    <w:rsid w:val="00B877D8"/>
    <w:rsid w:val="00B87C4A"/>
    <w:rsid w:val="00B9085B"/>
    <w:rsid w:val="00B92135"/>
    <w:rsid w:val="00B92311"/>
    <w:rsid w:val="00B92AAE"/>
    <w:rsid w:val="00BA21D7"/>
    <w:rsid w:val="00BA6A8D"/>
    <w:rsid w:val="00BB060C"/>
    <w:rsid w:val="00BB095C"/>
    <w:rsid w:val="00BB0ACE"/>
    <w:rsid w:val="00BB3834"/>
    <w:rsid w:val="00BB3A59"/>
    <w:rsid w:val="00BB409A"/>
    <w:rsid w:val="00BB6C3A"/>
    <w:rsid w:val="00BB6F02"/>
    <w:rsid w:val="00BB79A2"/>
    <w:rsid w:val="00BC01D5"/>
    <w:rsid w:val="00BC06AA"/>
    <w:rsid w:val="00BC09E5"/>
    <w:rsid w:val="00BC2A39"/>
    <w:rsid w:val="00BC2FC9"/>
    <w:rsid w:val="00BC3C98"/>
    <w:rsid w:val="00BC4941"/>
    <w:rsid w:val="00BC69A5"/>
    <w:rsid w:val="00BD11F4"/>
    <w:rsid w:val="00BD12F9"/>
    <w:rsid w:val="00BD1DD5"/>
    <w:rsid w:val="00BD37BF"/>
    <w:rsid w:val="00BD3F9A"/>
    <w:rsid w:val="00BD4419"/>
    <w:rsid w:val="00BD4853"/>
    <w:rsid w:val="00BD4FEC"/>
    <w:rsid w:val="00BD5988"/>
    <w:rsid w:val="00BD65E4"/>
    <w:rsid w:val="00BD7332"/>
    <w:rsid w:val="00BD7875"/>
    <w:rsid w:val="00BE0092"/>
    <w:rsid w:val="00BE3A6A"/>
    <w:rsid w:val="00BE3D48"/>
    <w:rsid w:val="00BE4533"/>
    <w:rsid w:val="00BE5EDB"/>
    <w:rsid w:val="00BF0563"/>
    <w:rsid w:val="00BF13A3"/>
    <w:rsid w:val="00BF155E"/>
    <w:rsid w:val="00BF16AC"/>
    <w:rsid w:val="00BF1FF0"/>
    <w:rsid w:val="00BF35C8"/>
    <w:rsid w:val="00BF3768"/>
    <w:rsid w:val="00BF3C34"/>
    <w:rsid w:val="00BF3D82"/>
    <w:rsid w:val="00BF446B"/>
    <w:rsid w:val="00BF636C"/>
    <w:rsid w:val="00BF70A1"/>
    <w:rsid w:val="00BF7616"/>
    <w:rsid w:val="00C014EE"/>
    <w:rsid w:val="00C01793"/>
    <w:rsid w:val="00C02A99"/>
    <w:rsid w:val="00C02DFA"/>
    <w:rsid w:val="00C02EB4"/>
    <w:rsid w:val="00C0411A"/>
    <w:rsid w:val="00C04B9B"/>
    <w:rsid w:val="00C0621B"/>
    <w:rsid w:val="00C06B64"/>
    <w:rsid w:val="00C070CD"/>
    <w:rsid w:val="00C07500"/>
    <w:rsid w:val="00C076D7"/>
    <w:rsid w:val="00C07D8C"/>
    <w:rsid w:val="00C10743"/>
    <w:rsid w:val="00C10920"/>
    <w:rsid w:val="00C10955"/>
    <w:rsid w:val="00C11F5E"/>
    <w:rsid w:val="00C122C1"/>
    <w:rsid w:val="00C137F9"/>
    <w:rsid w:val="00C14B49"/>
    <w:rsid w:val="00C16B75"/>
    <w:rsid w:val="00C17B32"/>
    <w:rsid w:val="00C21203"/>
    <w:rsid w:val="00C214C3"/>
    <w:rsid w:val="00C21750"/>
    <w:rsid w:val="00C21FBD"/>
    <w:rsid w:val="00C22A95"/>
    <w:rsid w:val="00C2347A"/>
    <w:rsid w:val="00C23CD3"/>
    <w:rsid w:val="00C24D47"/>
    <w:rsid w:val="00C24DDE"/>
    <w:rsid w:val="00C274A2"/>
    <w:rsid w:val="00C30D5E"/>
    <w:rsid w:val="00C311DC"/>
    <w:rsid w:val="00C31579"/>
    <w:rsid w:val="00C31843"/>
    <w:rsid w:val="00C32029"/>
    <w:rsid w:val="00C3272C"/>
    <w:rsid w:val="00C3286B"/>
    <w:rsid w:val="00C32A02"/>
    <w:rsid w:val="00C32F19"/>
    <w:rsid w:val="00C334D1"/>
    <w:rsid w:val="00C335FD"/>
    <w:rsid w:val="00C340E3"/>
    <w:rsid w:val="00C34921"/>
    <w:rsid w:val="00C352C9"/>
    <w:rsid w:val="00C36A30"/>
    <w:rsid w:val="00C37D7A"/>
    <w:rsid w:val="00C37F92"/>
    <w:rsid w:val="00C40881"/>
    <w:rsid w:val="00C41BA8"/>
    <w:rsid w:val="00C42BBE"/>
    <w:rsid w:val="00C42C28"/>
    <w:rsid w:val="00C4313A"/>
    <w:rsid w:val="00C43245"/>
    <w:rsid w:val="00C43B91"/>
    <w:rsid w:val="00C43C6B"/>
    <w:rsid w:val="00C43D9C"/>
    <w:rsid w:val="00C44502"/>
    <w:rsid w:val="00C44CF7"/>
    <w:rsid w:val="00C44D73"/>
    <w:rsid w:val="00C45997"/>
    <w:rsid w:val="00C465D0"/>
    <w:rsid w:val="00C46C39"/>
    <w:rsid w:val="00C4737A"/>
    <w:rsid w:val="00C50278"/>
    <w:rsid w:val="00C50848"/>
    <w:rsid w:val="00C5119D"/>
    <w:rsid w:val="00C51429"/>
    <w:rsid w:val="00C515D2"/>
    <w:rsid w:val="00C517E7"/>
    <w:rsid w:val="00C5358F"/>
    <w:rsid w:val="00C54B77"/>
    <w:rsid w:val="00C55F84"/>
    <w:rsid w:val="00C574CA"/>
    <w:rsid w:val="00C60143"/>
    <w:rsid w:val="00C60225"/>
    <w:rsid w:val="00C60AD9"/>
    <w:rsid w:val="00C63049"/>
    <w:rsid w:val="00C636A8"/>
    <w:rsid w:val="00C63A0A"/>
    <w:rsid w:val="00C64251"/>
    <w:rsid w:val="00C70602"/>
    <w:rsid w:val="00C735C5"/>
    <w:rsid w:val="00C7391F"/>
    <w:rsid w:val="00C743CC"/>
    <w:rsid w:val="00C74B51"/>
    <w:rsid w:val="00C75339"/>
    <w:rsid w:val="00C7659B"/>
    <w:rsid w:val="00C76AF7"/>
    <w:rsid w:val="00C76F9A"/>
    <w:rsid w:val="00C775C5"/>
    <w:rsid w:val="00C80B37"/>
    <w:rsid w:val="00C80D0E"/>
    <w:rsid w:val="00C811A9"/>
    <w:rsid w:val="00C81CC2"/>
    <w:rsid w:val="00C82936"/>
    <w:rsid w:val="00C82994"/>
    <w:rsid w:val="00C82EA4"/>
    <w:rsid w:val="00C8516D"/>
    <w:rsid w:val="00C909CF"/>
    <w:rsid w:val="00C9325D"/>
    <w:rsid w:val="00C93731"/>
    <w:rsid w:val="00C94162"/>
    <w:rsid w:val="00C946EE"/>
    <w:rsid w:val="00C95A2E"/>
    <w:rsid w:val="00C963D3"/>
    <w:rsid w:val="00C971B6"/>
    <w:rsid w:val="00CA0E0F"/>
    <w:rsid w:val="00CA15F2"/>
    <w:rsid w:val="00CA4411"/>
    <w:rsid w:val="00CA4B19"/>
    <w:rsid w:val="00CA4B9E"/>
    <w:rsid w:val="00CA4F60"/>
    <w:rsid w:val="00CA6162"/>
    <w:rsid w:val="00CA6A68"/>
    <w:rsid w:val="00CA6D26"/>
    <w:rsid w:val="00CA6D9C"/>
    <w:rsid w:val="00CB02FE"/>
    <w:rsid w:val="00CB1212"/>
    <w:rsid w:val="00CB20A0"/>
    <w:rsid w:val="00CB2923"/>
    <w:rsid w:val="00CB2C14"/>
    <w:rsid w:val="00CB2FB0"/>
    <w:rsid w:val="00CB38B2"/>
    <w:rsid w:val="00CB3969"/>
    <w:rsid w:val="00CB6318"/>
    <w:rsid w:val="00CB633B"/>
    <w:rsid w:val="00CB7145"/>
    <w:rsid w:val="00CC07B4"/>
    <w:rsid w:val="00CC0A6B"/>
    <w:rsid w:val="00CC1034"/>
    <w:rsid w:val="00CC20F2"/>
    <w:rsid w:val="00CC21A2"/>
    <w:rsid w:val="00CC3918"/>
    <w:rsid w:val="00CC3FC3"/>
    <w:rsid w:val="00CC4415"/>
    <w:rsid w:val="00CC5299"/>
    <w:rsid w:val="00CC539D"/>
    <w:rsid w:val="00CC5C57"/>
    <w:rsid w:val="00CC66E6"/>
    <w:rsid w:val="00CC679E"/>
    <w:rsid w:val="00CC7DBF"/>
    <w:rsid w:val="00CD0830"/>
    <w:rsid w:val="00CD0CC7"/>
    <w:rsid w:val="00CD18E5"/>
    <w:rsid w:val="00CD1C5B"/>
    <w:rsid w:val="00CD2334"/>
    <w:rsid w:val="00CD23F4"/>
    <w:rsid w:val="00CD2C78"/>
    <w:rsid w:val="00CD4592"/>
    <w:rsid w:val="00CD5543"/>
    <w:rsid w:val="00CE0282"/>
    <w:rsid w:val="00CE0A3B"/>
    <w:rsid w:val="00CE0A58"/>
    <w:rsid w:val="00CE0E1A"/>
    <w:rsid w:val="00CE1036"/>
    <w:rsid w:val="00CE1BFF"/>
    <w:rsid w:val="00CE21E8"/>
    <w:rsid w:val="00CE236E"/>
    <w:rsid w:val="00CE243D"/>
    <w:rsid w:val="00CE339B"/>
    <w:rsid w:val="00CE36DD"/>
    <w:rsid w:val="00CE3D25"/>
    <w:rsid w:val="00CE40C3"/>
    <w:rsid w:val="00CF0E56"/>
    <w:rsid w:val="00CF2476"/>
    <w:rsid w:val="00CF24BC"/>
    <w:rsid w:val="00CF39AF"/>
    <w:rsid w:val="00CF44FB"/>
    <w:rsid w:val="00D03D0E"/>
    <w:rsid w:val="00D040E1"/>
    <w:rsid w:val="00D04B5C"/>
    <w:rsid w:val="00D04E9E"/>
    <w:rsid w:val="00D06956"/>
    <w:rsid w:val="00D06C8D"/>
    <w:rsid w:val="00D07CAA"/>
    <w:rsid w:val="00D07F32"/>
    <w:rsid w:val="00D107E1"/>
    <w:rsid w:val="00D11417"/>
    <w:rsid w:val="00D138BE"/>
    <w:rsid w:val="00D14549"/>
    <w:rsid w:val="00D14C99"/>
    <w:rsid w:val="00D15772"/>
    <w:rsid w:val="00D1624A"/>
    <w:rsid w:val="00D17B66"/>
    <w:rsid w:val="00D206A5"/>
    <w:rsid w:val="00D21089"/>
    <w:rsid w:val="00D22939"/>
    <w:rsid w:val="00D240C4"/>
    <w:rsid w:val="00D24608"/>
    <w:rsid w:val="00D24CAC"/>
    <w:rsid w:val="00D25C2B"/>
    <w:rsid w:val="00D274D2"/>
    <w:rsid w:val="00D27D06"/>
    <w:rsid w:val="00D3058F"/>
    <w:rsid w:val="00D30F60"/>
    <w:rsid w:val="00D31541"/>
    <w:rsid w:val="00D31E92"/>
    <w:rsid w:val="00D32C4F"/>
    <w:rsid w:val="00D32E55"/>
    <w:rsid w:val="00D33140"/>
    <w:rsid w:val="00D34AD9"/>
    <w:rsid w:val="00D36F80"/>
    <w:rsid w:val="00D37344"/>
    <w:rsid w:val="00D37CFA"/>
    <w:rsid w:val="00D37ED0"/>
    <w:rsid w:val="00D40B68"/>
    <w:rsid w:val="00D40C3D"/>
    <w:rsid w:val="00D42DC5"/>
    <w:rsid w:val="00D45FF5"/>
    <w:rsid w:val="00D50812"/>
    <w:rsid w:val="00D52117"/>
    <w:rsid w:val="00D52420"/>
    <w:rsid w:val="00D52F4E"/>
    <w:rsid w:val="00D52FE0"/>
    <w:rsid w:val="00D55D59"/>
    <w:rsid w:val="00D56C1E"/>
    <w:rsid w:val="00D578E7"/>
    <w:rsid w:val="00D611BD"/>
    <w:rsid w:val="00D6195C"/>
    <w:rsid w:val="00D61A07"/>
    <w:rsid w:val="00D63BF5"/>
    <w:rsid w:val="00D64134"/>
    <w:rsid w:val="00D641C3"/>
    <w:rsid w:val="00D66168"/>
    <w:rsid w:val="00D66203"/>
    <w:rsid w:val="00D678C7"/>
    <w:rsid w:val="00D67BDE"/>
    <w:rsid w:val="00D71AE4"/>
    <w:rsid w:val="00D72A9A"/>
    <w:rsid w:val="00D74E58"/>
    <w:rsid w:val="00D759DC"/>
    <w:rsid w:val="00D77672"/>
    <w:rsid w:val="00D77FFB"/>
    <w:rsid w:val="00D8193C"/>
    <w:rsid w:val="00D81F86"/>
    <w:rsid w:val="00D82514"/>
    <w:rsid w:val="00D8252E"/>
    <w:rsid w:val="00D85A5A"/>
    <w:rsid w:val="00D8668D"/>
    <w:rsid w:val="00D86932"/>
    <w:rsid w:val="00D86AAE"/>
    <w:rsid w:val="00D87CCC"/>
    <w:rsid w:val="00D9093A"/>
    <w:rsid w:val="00D919C5"/>
    <w:rsid w:val="00D93603"/>
    <w:rsid w:val="00D93E52"/>
    <w:rsid w:val="00D93F8D"/>
    <w:rsid w:val="00D944D2"/>
    <w:rsid w:val="00D95799"/>
    <w:rsid w:val="00D95CE1"/>
    <w:rsid w:val="00D97F6C"/>
    <w:rsid w:val="00DA0E0D"/>
    <w:rsid w:val="00DA2666"/>
    <w:rsid w:val="00DA391D"/>
    <w:rsid w:val="00DA3E3C"/>
    <w:rsid w:val="00DA41BB"/>
    <w:rsid w:val="00DB0471"/>
    <w:rsid w:val="00DB0D39"/>
    <w:rsid w:val="00DB16E9"/>
    <w:rsid w:val="00DB4416"/>
    <w:rsid w:val="00DB6899"/>
    <w:rsid w:val="00DB6FB2"/>
    <w:rsid w:val="00DB7A7E"/>
    <w:rsid w:val="00DC0EA7"/>
    <w:rsid w:val="00DC12CC"/>
    <w:rsid w:val="00DC2764"/>
    <w:rsid w:val="00DC28D1"/>
    <w:rsid w:val="00DC2BCA"/>
    <w:rsid w:val="00DC2C54"/>
    <w:rsid w:val="00DC3786"/>
    <w:rsid w:val="00DC397A"/>
    <w:rsid w:val="00DC5A01"/>
    <w:rsid w:val="00DC7D20"/>
    <w:rsid w:val="00DD056F"/>
    <w:rsid w:val="00DD0791"/>
    <w:rsid w:val="00DD0CC9"/>
    <w:rsid w:val="00DD0D64"/>
    <w:rsid w:val="00DD0E29"/>
    <w:rsid w:val="00DD2CA6"/>
    <w:rsid w:val="00DD34E5"/>
    <w:rsid w:val="00DD408E"/>
    <w:rsid w:val="00DD64C9"/>
    <w:rsid w:val="00DD77A1"/>
    <w:rsid w:val="00DE091F"/>
    <w:rsid w:val="00DE140C"/>
    <w:rsid w:val="00DE1C3A"/>
    <w:rsid w:val="00DE325B"/>
    <w:rsid w:val="00DE4EB8"/>
    <w:rsid w:val="00DE572F"/>
    <w:rsid w:val="00DE65F2"/>
    <w:rsid w:val="00DF00CC"/>
    <w:rsid w:val="00DF0C9D"/>
    <w:rsid w:val="00DF1669"/>
    <w:rsid w:val="00DF1A9C"/>
    <w:rsid w:val="00DF1BB3"/>
    <w:rsid w:val="00DF3F93"/>
    <w:rsid w:val="00DF4970"/>
    <w:rsid w:val="00DF4CB7"/>
    <w:rsid w:val="00DF63C7"/>
    <w:rsid w:val="00DF7AC1"/>
    <w:rsid w:val="00E0079F"/>
    <w:rsid w:val="00E00976"/>
    <w:rsid w:val="00E014DA"/>
    <w:rsid w:val="00E01C55"/>
    <w:rsid w:val="00E0242D"/>
    <w:rsid w:val="00E041CB"/>
    <w:rsid w:val="00E04EB6"/>
    <w:rsid w:val="00E057BD"/>
    <w:rsid w:val="00E05BDF"/>
    <w:rsid w:val="00E0714A"/>
    <w:rsid w:val="00E10A0A"/>
    <w:rsid w:val="00E1152A"/>
    <w:rsid w:val="00E1156D"/>
    <w:rsid w:val="00E12946"/>
    <w:rsid w:val="00E12D2C"/>
    <w:rsid w:val="00E13C36"/>
    <w:rsid w:val="00E14005"/>
    <w:rsid w:val="00E143BB"/>
    <w:rsid w:val="00E1545D"/>
    <w:rsid w:val="00E15C85"/>
    <w:rsid w:val="00E1747C"/>
    <w:rsid w:val="00E17BA5"/>
    <w:rsid w:val="00E203B8"/>
    <w:rsid w:val="00E20C7B"/>
    <w:rsid w:val="00E21C8E"/>
    <w:rsid w:val="00E21CFF"/>
    <w:rsid w:val="00E2267B"/>
    <w:rsid w:val="00E23385"/>
    <w:rsid w:val="00E24A11"/>
    <w:rsid w:val="00E26516"/>
    <w:rsid w:val="00E26DCF"/>
    <w:rsid w:val="00E27BC1"/>
    <w:rsid w:val="00E27FC9"/>
    <w:rsid w:val="00E30209"/>
    <w:rsid w:val="00E32020"/>
    <w:rsid w:val="00E3223F"/>
    <w:rsid w:val="00E32417"/>
    <w:rsid w:val="00E32614"/>
    <w:rsid w:val="00E32D3E"/>
    <w:rsid w:val="00E35B4D"/>
    <w:rsid w:val="00E369D5"/>
    <w:rsid w:val="00E412F7"/>
    <w:rsid w:val="00E421F0"/>
    <w:rsid w:val="00E4476B"/>
    <w:rsid w:val="00E44905"/>
    <w:rsid w:val="00E46742"/>
    <w:rsid w:val="00E477D5"/>
    <w:rsid w:val="00E477E8"/>
    <w:rsid w:val="00E50316"/>
    <w:rsid w:val="00E51C20"/>
    <w:rsid w:val="00E527E7"/>
    <w:rsid w:val="00E529FE"/>
    <w:rsid w:val="00E52B02"/>
    <w:rsid w:val="00E54401"/>
    <w:rsid w:val="00E54745"/>
    <w:rsid w:val="00E55462"/>
    <w:rsid w:val="00E55A8D"/>
    <w:rsid w:val="00E56326"/>
    <w:rsid w:val="00E565EA"/>
    <w:rsid w:val="00E57ABC"/>
    <w:rsid w:val="00E57D65"/>
    <w:rsid w:val="00E6038F"/>
    <w:rsid w:val="00E60C04"/>
    <w:rsid w:val="00E61443"/>
    <w:rsid w:val="00E614DD"/>
    <w:rsid w:val="00E63C33"/>
    <w:rsid w:val="00E63DD9"/>
    <w:rsid w:val="00E64EA8"/>
    <w:rsid w:val="00E64EC9"/>
    <w:rsid w:val="00E6638B"/>
    <w:rsid w:val="00E665B6"/>
    <w:rsid w:val="00E665B7"/>
    <w:rsid w:val="00E66F65"/>
    <w:rsid w:val="00E6744A"/>
    <w:rsid w:val="00E70CCF"/>
    <w:rsid w:val="00E727FB"/>
    <w:rsid w:val="00E7342B"/>
    <w:rsid w:val="00E75C1C"/>
    <w:rsid w:val="00E76DFE"/>
    <w:rsid w:val="00E808E2"/>
    <w:rsid w:val="00E8297E"/>
    <w:rsid w:val="00E85C20"/>
    <w:rsid w:val="00E85CDF"/>
    <w:rsid w:val="00E90B65"/>
    <w:rsid w:val="00E916C2"/>
    <w:rsid w:val="00E91729"/>
    <w:rsid w:val="00E91FB4"/>
    <w:rsid w:val="00E92924"/>
    <w:rsid w:val="00E93739"/>
    <w:rsid w:val="00E94180"/>
    <w:rsid w:val="00E9475C"/>
    <w:rsid w:val="00E9505A"/>
    <w:rsid w:val="00E95D9F"/>
    <w:rsid w:val="00E95DD2"/>
    <w:rsid w:val="00E960B9"/>
    <w:rsid w:val="00E96211"/>
    <w:rsid w:val="00E965BA"/>
    <w:rsid w:val="00E968A6"/>
    <w:rsid w:val="00E97165"/>
    <w:rsid w:val="00E97D28"/>
    <w:rsid w:val="00EA0594"/>
    <w:rsid w:val="00EA0724"/>
    <w:rsid w:val="00EA0774"/>
    <w:rsid w:val="00EA1B4D"/>
    <w:rsid w:val="00EA55CA"/>
    <w:rsid w:val="00EA670F"/>
    <w:rsid w:val="00EB0BE6"/>
    <w:rsid w:val="00EB0D68"/>
    <w:rsid w:val="00EB102C"/>
    <w:rsid w:val="00EB17D5"/>
    <w:rsid w:val="00EB2A3A"/>
    <w:rsid w:val="00EB310E"/>
    <w:rsid w:val="00EB3140"/>
    <w:rsid w:val="00EB33AB"/>
    <w:rsid w:val="00EB3714"/>
    <w:rsid w:val="00EB3806"/>
    <w:rsid w:val="00EB3A91"/>
    <w:rsid w:val="00EB3D8E"/>
    <w:rsid w:val="00EB5692"/>
    <w:rsid w:val="00EB5F55"/>
    <w:rsid w:val="00EB73D3"/>
    <w:rsid w:val="00EB77B1"/>
    <w:rsid w:val="00EB7EB3"/>
    <w:rsid w:val="00EC1051"/>
    <w:rsid w:val="00EC167F"/>
    <w:rsid w:val="00EC1D11"/>
    <w:rsid w:val="00EC2055"/>
    <w:rsid w:val="00EC593F"/>
    <w:rsid w:val="00EC5AA6"/>
    <w:rsid w:val="00EC6621"/>
    <w:rsid w:val="00EC79D0"/>
    <w:rsid w:val="00ED0BE6"/>
    <w:rsid w:val="00ED17C6"/>
    <w:rsid w:val="00ED2F51"/>
    <w:rsid w:val="00ED4599"/>
    <w:rsid w:val="00ED479B"/>
    <w:rsid w:val="00ED4B53"/>
    <w:rsid w:val="00ED4DFF"/>
    <w:rsid w:val="00ED63F8"/>
    <w:rsid w:val="00EE07D1"/>
    <w:rsid w:val="00EE1057"/>
    <w:rsid w:val="00EE2FB6"/>
    <w:rsid w:val="00EE3091"/>
    <w:rsid w:val="00EE51B2"/>
    <w:rsid w:val="00EE700A"/>
    <w:rsid w:val="00EE7438"/>
    <w:rsid w:val="00EE7775"/>
    <w:rsid w:val="00EE793C"/>
    <w:rsid w:val="00EE7A2C"/>
    <w:rsid w:val="00EE7E03"/>
    <w:rsid w:val="00EF00D7"/>
    <w:rsid w:val="00EF1422"/>
    <w:rsid w:val="00EF1434"/>
    <w:rsid w:val="00EF1617"/>
    <w:rsid w:val="00EF4757"/>
    <w:rsid w:val="00EF4FEF"/>
    <w:rsid w:val="00EF5301"/>
    <w:rsid w:val="00EF61AF"/>
    <w:rsid w:val="00EF797F"/>
    <w:rsid w:val="00F02196"/>
    <w:rsid w:val="00F02374"/>
    <w:rsid w:val="00F02D85"/>
    <w:rsid w:val="00F02F86"/>
    <w:rsid w:val="00F030F1"/>
    <w:rsid w:val="00F031AE"/>
    <w:rsid w:val="00F04068"/>
    <w:rsid w:val="00F053EB"/>
    <w:rsid w:val="00F066AD"/>
    <w:rsid w:val="00F07547"/>
    <w:rsid w:val="00F07FE9"/>
    <w:rsid w:val="00F10208"/>
    <w:rsid w:val="00F10739"/>
    <w:rsid w:val="00F10B58"/>
    <w:rsid w:val="00F1166E"/>
    <w:rsid w:val="00F12661"/>
    <w:rsid w:val="00F143BF"/>
    <w:rsid w:val="00F1463A"/>
    <w:rsid w:val="00F15361"/>
    <w:rsid w:val="00F1543F"/>
    <w:rsid w:val="00F15464"/>
    <w:rsid w:val="00F154E5"/>
    <w:rsid w:val="00F1644F"/>
    <w:rsid w:val="00F166D5"/>
    <w:rsid w:val="00F201D3"/>
    <w:rsid w:val="00F21399"/>
    <w:rsid w:val="00F21A82"/>
    <w:rsid w:val="00F22937"/>
    <w:rsid w:val="00F235E8"/>
    <w:rsid w:val="00F23FEF"/>
    <w:rsid w:val="00F24B54"/>
    <w:rsid w:val="00F25C1E"/>
    <w:rsid w:val="00F31070"/>
    <w:rsid w:val="00F331DC"/>
    <w:rsid w:val="00F33234"/>
    <w:rsid w:val="00F3327D"/>
    <w:rsid w:val="00F349F2"/>
    <w:rsid w:val="00F35093"/>
    <w:rsid w:val="00F37829"/>
    <w:rsid w:val="00F37FDA"/>
    <w:rsid w:val="00F42824"/>
    <w:rsid w:val="00F437B6"/>
    <w:rsid w:val="00F43984"/>
    <w:rsid w:val="00F45822"/>
    <w:rsid w:val="00F46F1E"/>
    <w:rsid w:val="00F51436"/>
    <w:rsid w:val="00F515D3"/>
    <w:rsid w:val="00F52061"/>
    <w:rsid w:val="00F521B1"/>
    <w:rsid w:val="00F60826"/>
    <w:rsid w:val="00F61910"/>
    <w:rsid w:val="00F61DB2"/>
    <w:rsid w:val="00F61F5C"/>
    <w:rsid w:val="00F629C1"/>
    <w:rsid w:val="00F63C56"/>
    <w:rsid w:val="00F64738"/>
    <w:rsid w:val="00F64F1E"/>
    <w:rsid w:val="00F650CD"/>
    <w:rsid w:val="00F66E33"/>
    <w:rsid w:val="00F700F3"/>
    <w:rsid w:val="00F7235E"/>
    <w:rsid w:val="00F7354D"/>
    <w:rsid w:val="00F739DE"/>
    <w:rsid w:val="00F73BD7"/>
    <w:rsid w:val="00F752C5"/>
    <w:rsid w:val="00F75F2E"/>
    <w:rsid w:val="00F761E5"/>
    <w:rsid w:val="00F80E52"/>
    <w:rsid w:val="00F84F5D"/>
    <w:rsid w:val="00F866C7"/>
    <w:rsid w:val="00F86BED"/>
    <w:rsid w:val="00F87767"/>
    <w:rsid w:val="00F9030E"/>
    <w:rsid w:val="00F91019"/>
    <w:rsid w:val="00F91381"/>
    <w:rsid w:val="00F9142C"/>
    <w:rsid w:val="00F92DBE"/>
    <w:rsid w:val="00F932B9"/>
    <w:rsid w:val="00F939F0"/>
    <w:rsid w:val="00F940AD"/>
    <w:rsid w:val="00F9444C"/>
    <w:rsid w:val="00F96032"/>
    <w:rsid w:val="00FA0F71"/>
    <w:rsid w:val="00FA1DE6"/>
    <w:rsid w:val="00FA3AF6"/>
    <w:rsid w:val="00FA48EF"/>
    <w:rsid w:val="00FA4FAB"/>
    <w:rsid w:val="00FA589C"/>
    <w:rsid w:val="00FA6003"/>
    <w:rsid w:val="00FA6331"/>
    <w:rsid w:val="00FB1125"/>
    <w:rsid w:val="00FB18DD"/>
    <w:rsid w:val="00FB30A8"/>
    <w:rsid w:val="00FB3178"/>
    <w:rsid w:val="00FB382F"/>
    <w:rsid w:val="00FB5C3E"/>
    <w:rsid w:val="00FB5E2E"/>
    <w:rsid w:val="00FB6013"/>
    <w:rsid w:val="00FB61C1"/>
    <w:rsid w:val="00FB66FD"/>
    <w:rsid w:val="00FB6C3D"/>
    <w:rsid w:val="00FC1524"/>
    <w:rsid w:val="00FC1BCE"/>
    <w:rsid w:val="00FC22A9"/>
    <w:rsid w:val="00FC303F"/>
    <w:rsid w:val="00FC4463"/>
    <w:rsid w:val="00FC4675"/>
    <w:rsid w:val="00FC50DA"/>
    <w:rsid w:val="00FC56A1"/>
    <w:rsid w:val="00FC5AEF"/>
    <w:rsid w:val="00FC5D68"/>
    <w:rsid w:val="00FC5DED"/>
    <w:rsid w:val="00FC61F5"/>
    <w:rsid w:val="00FC6444"/>
    <w:rsid w:val="00FC69B2"/>
    <w:rsid w:val="00FD13F5"/>
    <w:rsid w:val="00FD2821"/>
    <w:rsid w:val="00FD4255"/>
    <w:rsid w:val="00FD45EC"/>
    <w:rsid w:val="00FD46B8"/>
    <w:rsid w:val="00FD4EF3"/>
    <w:rsid w:val="00FD5E4F"/>
    <w:rsid w:val="00FD6676"/>
    <w:rsid w:val="00FD6998"/>
    <w:rsid w:val="00FE1230"/>
    <w:rsid w:val="00FE2A85"/>
    <w:rsid w:val="00FE2D85"/>
    <w:rsid w:val="00FE3E72"/>
    <w:rsid w:val="00FE4B8B"/>
    <w:rsid w:val="00FE51D3"/>
    <w:rsid w:val="00FE5954"/>
    <w:rsid w:val="00FE6C90"/>
    <w:rsid w:val="00FF085C"/>
    <w:rsid w:val="00FF234E"/>
    <w:rsid w:val="00FF3735"/>
    <w:rsid w:val="00FF38BD"/>
    <w:rsid w:val="00FF441B"/>
    <w:rsid w:val="00FF476F"/>
    <w:rsid w:val="00FF56D9"/>
    <w:rsid w:val="00FF6207"/>
    <w:rsid w:val="00FF6750"/>
    <w:rsid w:val="00FF6758"/>
    <w:rsid w:val="00FF7C25"/>
    <w:rsid w:val="0189222F"/>
    <w:rsid w:val="01E229BF"/>
    <w:rsid w:val="01FFF189"/>
    <w:rsid w:val="022C577B"/>
    <w:rsid w:val="023185C7"/>
    <w:rsid w:val="023370A2"/>
    <w:rsid w:val="023449A3"/>
    <w:rsid w:val="025CEF9C"/>
    <w:rsid w:val="02F8D368"/>
    <w:rsid w:val="033E8E5B"/>
    <w:rsid w:val="0356BD5D"/>
    <w:rsid w:val="038E2F9C"/>
    <w:rsid w:val="03B9C303"/>
    <w:rsid w:val="03E5F583"/>
    <w:rsid w:val="041F8B2A"/>
    <w:rsid w:val="042DCCB7"/>
    <w:rsid w:val="04499172"/>
    <w:rsid w:val="04714864"/>
    <w:rsid w:val="04C93074"/>
    <w:rsid w:val="05236382"/>
    <w:rsid w:val="0593CBA5"/>
    <w:rsid w:val="05E2E946"/>
    <w:rsid w:val="06193A8A"/>
    <w:rsid w:val="0683DF73"/>
    <w:rsid w:val="06ABD33A"/>
    <w:rsid w:val="06C9F166"/>
    <w:rsid w:val="06D20F36"/>
    <w:rsid w:val="07479FDF"/>
    <w:rsid w:val="07A477F8"/>
    <w:rsid w:val="08160226"/>
    <w:rsid w:val="08BDC69A"/>
    <w:rsid w:val="08F18FB3"/>
    <w:rsid w:val="09049C0B"/>
    <w:rsid w:val="09301000"/>
    <w:rsid w:val="09406FC5"/>
    <w:rsid w:val="09B03AF9"/>
    <w:rsid w:val="0A4CA6FC"/>
    <w:rsid w:val="0A5B8E85"/>
    <w:rsid w:val="0A64F12D"/>
    <w:rsid w:val="0ACED756"/>
    <w:rsid w:val="0ADA9F77"/>
    <w:rsid w:val="0AE7AC63"/>
    <w:rsid w:val="0B3B3D72"/>
    <w:rsid w:val="0B6C5ACA"/>
    <w:rsid w:val="0BA37E08"/>
    <w:rsid w:val="0BC1D1DB"/>
    <w:rsid w:val="0BFF6B86"/>
    <w:rsid w:val="0C4232A2"/>
    <w:rsid w:val="0C7A6594"/>
    <w:rsid w:val="0C9A4E8A"/>
    <w:rsid w:val="0D136273"/>
    <w:rsid w:val="0D3B1037"/>
    <w:rsid w:val="0DB3C430"/>
    <w:rsid w:val="0DC14BC2"/>
    <w:rsid w:val="0DFDEB76"/>
    <w:rsid w:val="0E192617"/>
    <w:rsid w:val="0E303B4A"/>
    <w:rsid w:val="0E3BC5B1"/>
    <w:rsid w:val="0E56B401"/>
    <w:rsid w:val="0E90044C"/>
    <w:rsid w:val="0EA3F605"/>
    <w:rsid w:val="0EF59BD0"/>
    <w:rsid w:val="0F52CD9C"/>
    <w:rsid w:val="0F57D3F4"/>
    <w:rsid w:val="0F598037"/>
    <w:rsid w:val="0F7B79D3"/>
    <w:rsid w:val="0FA50BC6"/>
    <w:rsid w:val="1007C40A"/>
    <w:rsid w:val="10170A08"/>
    <w:rsid w:val="102B5F68"/>
    <w:rsid w:val="105CD012"/>
    <w:rsid w:val="108CA9AF"/>
    <w:rsid w:val="109EC476"/>
    <w:rsid w:val="10F7AAB6"/>
    <w:rsid w:val="10FE2402"/>
    <w:rsid w:val="1115B312"/>
    <w:rsid w:val="11587320"/>
    <w:rsid w:val="11825434"/>
    <w:rsid w:val="11BA40AE"/>
    <w:rsid w:val="123537FE"/>
    <w:rsid w:val="123975B8"/>
    <w:rsid w:val="1245F018"/>
    <w:rsid w:val="128D0C7F"/>
    <w:rsid w:val="129614BB"/>
    <w:rsid w:val="12ACD377"/>
    <w:rsid w:val="12FECD88"/>
    <w:rsid w:val="131820BE"/>
    <w:rsid w:val="1319CF48"/>
    <w:rsid w:val="1329864D"/>
    <w:rsid w:val="13723413"/>
    <w:rsid w:val="13B0D3AD"/>
    <w:rsid w:val="13E4B20C"/>
    <w:rsid w:val="141769ED"/>
    <w:rsid w:val="1425CD53"/>
    <w:rsid w:val="142742C5"/>
    <w:rsid w:val="14466629"/>
    <w:rsid w:val="144794C8"/>
    <w:rsid w:val="1458E17D"/>
    <w:rsid w:val="14591C80"/>
    <w:rsid w:val="14D0F428"/>
    <w:rsid w:val="14D6A467"/>
    <w:rsid w:val="150298D7"/>
    <w:rsid w:val="16260F1F"/>
    <w:rsid w:val="1674A5AB"/>
    <w:rsid w:val="167D43CE"/>
    <w:rsid w:val="16B13B40"/>
    <w:rsid w:val="17170D66"/>
    <w:rsid w:val="171C39D7"/>
    <w:rsid w:val="17331D09"/>
    <w:rsid w:val="17818FBC"/>
    <w:rsid w:val="178A9EA3"/>
    <w:rsid w:val="17FB3E21"/>
    <w:rsid w:val="1826E09E"/>
    <w:rsid w:val="18674B95"/>
    <w:rsid w:val="18893A46"/>
    <w:rsid w:val="18C37013"/>
    <w:rsid w:val="18D23241"/>
    <w:rsid w:val="18EDD283"/>
    <w:rsid w:val="190C4C86"/>
    <w:rsid w:val="191863C4"/>
    <w:rsid w:val="195AB152"/>
    <w:rsid w:val="19BD6169"/>
    <w:rsid w:val="19EA2793"/>
    <w:rsid w:val="1A08B4A3"/>
    <w:rsid w:val="1ABC2918"/>
    <w:rsid w:val="1AE09943"/>
    <w:rsid w:val="1AFAE442"/>
    <w:rsid w:val="1BB393FB"/>
    <w:rsid w:val="1BC1D7CE"/>
    <w:rsid w:val="1BD52ECA"/>
    <w:rsid w:val="1BDD97C8"/>
    <w:rsid w:val="1C31CC53"/>
    <w:rsid w:val="1C572E66"/>
    <w:rsid w:val="1C59452F"/>
    <w:rsid w:val="1D2A8987"/>
    <w:rsid w:val="1D46EF9B"/>
    <w:rsid w:val="1D475793"/>
    <w:rsid w:val="1D79BE93"/>
    <w:rsid w:val="1D9CE3C6"/>
    <w:rsid w:val="1E2FC066"/>
    <w:rsid w:val="1E3D08FD"/>
    <w:rsid w:val="1E3F38D4"/>
    <w:rsid w:val="1EFDA1CA"/>
    <w:rsid w:val="1F4C5141"/>
    <w:rsid w:val="1F5E803B"/>
    <w:rsid w:val="1F8F76BF"/>
    <w:rsid w:val="1FD17FA5"/>
    <w:rsid w:val="1FD888A5"/>
    <w:rsid w:val="20BE2CDC"/>
    <w:rsid w:val="20DE2C3F"/>
    <w:rsid w:val="20FF3354"/>
    <w:rsid w:val="212B7EFF"/>
    <w:rsid w:val="21467E0B"/>
    <w:rsid w:val="215C6389"/>
    <w:rsid w:val="215E3CE6"/>
    <w:rsid w:val="215E8BB4"/>
    <w:rsid w:val="217ADC81"/>
    <w:rsid w:val="21E34921"/>
    <w:rsid w:val="221004B6"/>
    <w:rsid w:val="221EF6E7"/>
    <w:rsid w:val="22B717D1"/>
    <w:rsid w:val="234503FD"/>
    <w:rsid w:val="238C93EB"/>
    <w:rsid w:val="23C0FF1D"/>
    <w:rsid w:val="2402FCC4"/>
    <w:rsid w:val="2444AB08"/>
    <w:rsid w:val="247C4511"/>
    <w:rsid w:val="24A8C9A8"/>
    <w:rsid w:val="25775E6F"/>
    <w:rsid w:val="25815DF0"/>
    <w:rsid w:val="2607A98D"/>
    <w:rsid w:val="26EC7407"/>
    <w:rsid w:val="26FE2597"/>
    <w:rsid w:val="26FF04F9"/>
    <w:rsid w:val="27599F84"/>
    <w:rsid w:val="279A2787"/>
    <w:rsid w:val="27EC5E23"/>
    <w:rsid w:val="27FB480B"/>
    <w:rsid w:val="282EE2B9"/>
    <w:rsid w:val="2858E661"/>
    <w:rsid w:val="286BBDDC"/>
    <w:rsid w:val="2879E010"/>
    <w:rsid w:val="287D9781"/>
    <w:rsid w:val="28CEFF3F"/>
    <w:rsid w:val="28DD9544"/>
    <w:rsid w:val="29256DAC"/>
    <w:rsid w:val="293E3BB3"/>
    <w:rsid w:val="297E2453"/>
    <w:rsid w:val="29E8471C"/>
    <w:rsid w:val="29EF4213"/>
    <w:rsid w:val="29FE76DE"/>
    <w:rsid w:val="2A03658C"/>
    <w:rsid w:val="2A870C15"/>
    <w:rsid w:val="2AC10B41"/>
    <w:rsid w:val="2ADEF9E2"/>
    <w:rsid w:val="2B32EEF2"/>
    <w:rsid w:val="2B3FBA8F"/>
    <w:rsid w:val="2B4FBC82"/>
    <w:rsid w:val="2B565F10"/>
    <w:rsid w:val="2BA213A1"/>
    <w:rsid w:val="2BA8588A"/>
    <w:rsid w:val="2BB2F950"/>
    <w:rsid w:val="2BF75B12"/>
    <w:rsid w:val="2C082C50"/>
    <w:rsid w:val="2CA65627"/>
    <w:rsid w:val="2CB44CF3"/>
    <w:rsid w:val="2CCB2728"/>
    <w:rsid w:val="2CCF86C2"/>
    <w:rsid w:val="2D188AF1"/>
    <w:rsid w:val="2D6DF0B8"/>
    <w:rsid w:val="2DB21D8F"/>
    <w:rsid w:val="2E51ED78"/>
    <w:rsid w:val="2E762B52"/>
    <w:rsid w:val="2EA1C47A"/>
    <w:rsid w:val="2EE8C2A3"/>
    <w:rsid w:val="2EE9A353"/>
    <w:rsid w:val="2F133457"/>
    <w:rsid w:val="2FA391A6"/>
    <w:rsid w:val="2FC67CE6"/>
    <w:rsid w:val="2FD72B9B"/>
    <w:rsid w:val="2FD74061"/>
    <w:rsid w:val="2FDC7224"/>
    <w:rsid w:val="2FE81131"/>
    <w:rsid w:val="306D33D8"/>
    <w:rsid w:val="3078837C"/>
    <w:rsid w:val="30854F0D"/>
    <w:rsid w:val="309FC14A"/>
    <w:rsid w:val="30CE37D9"/>
    <w:rsid w:val="30D35482"/>
    <w:rsid w:val="30D856F7"/>
    <w:rsid w:val="30E2DE31"/>
    <w:rsid w:val="312D2A9B"/>
    <w:rsid w:val="314D290A"/>
    <w:rsid w:val="31AEBBF1"/>
    <w:rsid w:val="3278E0CE"/>
    <w:rsid w:val="329F9BB9"/>
    <w:rsid w:val="32BA9F2F"/>
    <w:rsid w:val="333E4A9C"/>
    <w:rsid w:val="337CEF89"/>
    <w:rsid w:val="339DEEE2"/>
    <w:rsid w:val="33A45B27"/>
    <w:rsid w:val="33BEFEB5"/>
    <w:rsid w:val="33F2FE1D"/>
    <w:rsid w:val="341423EA"/>
    <w:rsid w:val="343DE5CB"/>
    <w:rsid w:val="345A63A5"/>
    <w:rsid w:val="35100DB0"/>
    <w:rsid w:val="3531E6CD"/>
    <w:rsid w:val="3543DDE9"/>
    <w:rsid w:val="355EC0C3"/>
    <w:rsid w:val="35822982"/>
    <w:rsid w:val="35A8C8AA"/>
    <w:rsid w:val="35B1FA96"/>
    <w:rsid w:val="35F15214"/>
    <w:rsid w:val="35F71CE2"/>
    <w:rsid w:val="361F47A0"/>
    <w:rsid w:val="3620B38F"/>
    <w:rsid w:val="36524BDE"/>
    <w:rsid w:val="36944E3D"/>
    <w:rsid w:val="36C2BDB2"/>
    <w:rsid w:val="36CCAB30"/>
    <w:rsid w:val="36DAA46F"/>
    <w:rsid w:val="372EFEF4"/>
    <w:rsid w:val="3742E8F6"/>
    <w:rsid w:val="37530397"/>
    <w:rsid w:val="37764679"/>
    <w:rsid w:val="379293C8"/>
    <w:rsid w:val="37FE453A"/>
    <w:rsid w:val="3835B650"/>
    <w:rsid w:val="38843475"/>
    <w:rsid w:val="38C12768"/>
    <w:rsid w:val="38FB6BAE"/>
    <w:rsid w:val="39ACDBA9"/>
    <w:rsid w:val="39B7E00B"/>
    <w:rsid w:val="39FC5F78"/>
    <w:rsid w:val="3A8E7CB3"/>
    <w:rsid w:val="3AA32081"/>
    <w:rsid w:val="3ABDBCC0"/>
    <w:rsid w:val="3AD88F83"/>
    <w:rsid w:val="3B0E8964"/>
    <w:rsid w:val="3B155F49"/>
    <w:rsid w:val="3BDCE0F8"/>
    <w:rsid w:val="3BEACA9B"/>
    <w:rsid w:val="3C1D1BAD"/>
    <w:rsid w:val="3C4A65FE"/>
    <w:rsid w:val="3C5F0777"/>
    <w:rsid w:val="3CBBFC76"/>
    <w:rsid w:val="3CDB7D4C"/>
    <w:rsid w:val="3CFEC383"/>
    <w:rsid w:val="3D16855A"/>
    <w:rsid w:val="3D1E10B0"/>
    <w:rsid w:val="3D2D1AF6"/>
    <w:rsid w:val="3DCECCC7"/>
    <w:rsid w:val="3DF833BB"/>
    <w:rsid w:val="3E1D21AF"/>
    <w:rsid w:val="3E676655"/>
    <w:rsid w:val="3EC72771"/>
    <w:rsid w:val="3EC9AB62"/>
    <w:rsid w:val="3F185E88"/>
    <w:rsid w:val="3F34E2FB"/>
    <w:rsid w:val="3F72E8EC"/>
    <w:rsid w:val="3FACDDD1"/>
    <w:rsid w:val="3FCB730B"/>
    <w:rsid w:val="4009EDB4"/>
    <w:rsid w:val="4049F026"/>
    <w:rsid w:val="405B217D"/>
    <w:rsid w:val="4074A709"/>
    <w:rsid w:val="4098D908"/>
    <w:rsid w:val="40BC9B24"/>
    <w:rsid w:val="410625C4"/>
    <w:rsid w:val="414A10F1"/>
    <w:rsid w:val="4176AE58"/>
    <w:rsid w:val="41C8FF28"/>
    <w:rsid w:val="41CFF492"/>
    <w:rsid w:val="41FE80D9"/>
    <w:rsid w:val="42165953"/>
    <w:rsid w:val="422655AD"/>
    <w:rsid w:val="425D2278"/>
    <w:rsid w:val="42610D22"/>
    <w:rsid w:val="426EC020"/>
    <w:rsid w:val="427B9E18"/>
    <w:rsid w:val="42BCB13A"/>
    <w:rsid w:val="42CC0FAA"/>
    <w:rsid w:val="42E37F29"/>
    <w:rsid w:val="435D3622"/>
    <w:rsid w:val="43645154"/>
    <w:rsid w:val="43F19D09"/>
    <w:rsid w:val="44017B01"/>
    <w:rsid w:val="446529FE"/>
    <w:rsid w:val="446E6856"/>
    <w:rsid w:val="450CF7FD"/>
    <w:rsid w:val="45386088"/>
    <w:rsid w:val="4548FF71"/>
    <w:rsid w:val="454E60CD"/>
    <w:rsid w:val="45FDF478"/>
    <w:rsid w:val="460484AD"/>
    <w:rsid w:val="4617516E"/>
    <w:rsid w:val="462D8E24"/>
    <w:rsid w:val="463A6C96"/>
    <w:rsid w:val="46465EDA"/>
    <w:rsid w:val="4649EF5A"/>
    <w:rsid w:val="4686E624"/>
    <w:rsid w:val="4718508A"/>
    <w:rsid w:val="4737770C"/>
    <w:rsid w:val="4782DCD9"/>
    <w:rsid w:val="479A57FA"/>
    <w:rsid w:val="479D8565"/>
    <w:rsid w:val="47AFA675"/>
    <w:rsid w:val="47B9E4CF"/>
    <w:rsid w:val="481C7DE0"/>
    <w:rsid w:val="482CFBE4"/>
    <w:rsid w:val="4841D51F"/>
    <w:rsid w:val="4894B2BE"/>
    <w:rsid w:val="48C20FDF"/>
    <w:rsid w:val="490B5202"/>
    <w:rsid w:val="49EDE929"/>
    <w:rsid w:val="4B673635"/>
    <w:rsid w:val="4BB09648"/>
    <w:rsid w:val="4C2B5DA5"/>
    <w:rsid w:val="4C405F20"/>
    <w:rsid w:val="4C56AD41"/>
    <w:rsid w:val="4CAEBFF4"/>
    <w:rsid w:val="4CE57FD1"/>
    <w:rsid w:val="4CED1AB2"/>
    <w:rsid w:val="4D1E8B02"/>
    <w:rsid w:val="4D408779"/>
    <w:rsid w:val="4D435750"/>
    <w:rsid w:val="4D8FB3B6"/>
    <w:rsid w:val="4DB2A829"/>
    <w:rsid w:val="4E1E9F1C"/>
    <w:rsid w:val="4E3D6810"/>
    <w:rsid w:val="4F387BFB"/>
    <w:rsid w:val="4F4425E0"/>
    <w:rsid w:val="4F4A5FCB"/>
    <w:rsid w:val="4FA69B2D"/>
    <w:rsid w:val="4FB78C11"/>
    <w:rsid w:val="4FC6F3DA"/>
    <w:rsid w:val="4FE6FB55"/>
    <w:rsid w:val="50F76D21"/>
    <w:rsid w:val="5107D705"/>
    <w:rsid w:val="51130218"/>
    <w:rsid w:val="514432B5"/>
    <w:rsid w:val="51514E4B"/>
    <w:rsid w:val="516766D0"/>
    <w:rsid w:val="51B142C7"/>
    <w:rsid w:val="51C2B3A5"/>
    <w:rsid w:val="51F83B81"/>
    <w:rsid w:val="52320644"/>
    <w:rsid w:val="523C1338"/>
    <w:rsid w:val="5293B574"/>
    <w:rsid w:val="52963D98"/>
    <w:rsid w:val="52DA4400"/>
    <w:rsid w:val="52E99A2C"/>
    <w:rsid w:val="530AF5B3"/>
    <w:rsid w:val="53233D9F"/>
    <w:rsid w:val="53713D99"/>
    <w:rsid w:val="53DD2065"/>
    <w:rsid w:val="53DFEF66"/>
    <w:rsid w:val="53E313D3"/>
    <w:rsid w:val="542D1329"/>
    <w:rsid w:val="54474C2C"/>
    <w:rsid w:val="549FEC7F"/>
    <w:rsid w:val="54E52D1C"/>
    <w:rsid w:val="55649635"/>
    <w:rsid w:val="556FEB67"/>
    <w:rsid w:val="557D1DE7"/>
    <w:rsid w:val="55911F9F"/>
    <w:rsid w:val="5619A23E"/>
    <w:rsid w:val="568406C2"/>
    <w:rsid w:val="57406884"/>
    <w:rsid w:val="5751958D"/>
    <w:rsid w:val="5753CA3D"/>
    <w:rsid w:val="575E3F5F"/>
    <w:rsid w:val="57D56D0B"/>
    <w:rsid w:val="57DCC1D3"/>
    <w:rsid w:val="580A0D62"/>
    <w:rsid w:val="585293CB"/>
    <w:rsid w:val="58712E12"/>
    <w:rsid w:val="595CB5A2"/>
    <w:rsid w:val="5A4056DD"/>
    <w:rsid w:val="5A6641EE"/>
    <w:rsid w:val="5A6DE245"/>
    <w:rsid w:val="5A84B879"/>
    <w:rsid w:val="5A84D688"/>
    <w:rsid w:val="5AA300A4"/>
    <w:rsid w:val="5B5CBEB4"/>
    <w:rsid w:val="5BA8ECC6"/>
    <w:rsid w:val="5BADB136"/>
    <w:rsid w:val="5C001FE4"/>
    <w:rsid w:val="5C0DFE8B"/>
    <w:rsid w:val="5C4D7DA3"/>
    <w:rsid w:val="5C58433D"/>
    <w:rsid w:val="5C6BCBE8"/>
    <w:rsid w:val="5C76759E"/>
    <w:rsid w:val="5C8CE762"/>
    <w:rsid w:val="5D33A7A1"/>
    <w:rsid w:val="5D3A5025"/>
    <w:rsid w:val="5D3DFD3D"/>
    <w:rsid w:val="5DE39B69"/>
    <w:rsid w:val="5DF5A22A"/>
    <w:rsid w:val="5E591309"/>
    <w:rsid w:val="5ECD209A"/>
    <w:rsid w:val="5EDC874E"/>
    <w:rsid w:val="5EEA4310"/>
    <w:rsid w:val="5F2EE4C8"/>
    <w:rsid w:val="5F926431"/>
    <w:rsid w:val="5FA6C380"/>
    <w:rsid w:val="5FD1ED5D"/>
    <w:rsid w:val="5FE95ADE"/>
    <w:rsid w:val="600C2814"/>
    <w:rsid w:val="60628B08"/>
    <w:rsid w:val="60D2B8FC"/>
    <w:rsid w:val="60F76EF8"/>
    <w:rsid w:val="60F909B1"/>
    <w:rsid w:val="617CE944"/>
    <w:rsid w:val="619439DC"/>
    <w:rsid w:val="61F2EE83"/>
    <w:rsid w:val="624DBBD6"/>
    <w:rsid w:val="62842109"/>
    <w:rsid w:val="63472062"/>
    <w:rsid w:val="635D50DD"/>
    <w:rsid w:val="637F0485"/>
    <w:rsid w:val="63C05E52"/>
    <w:rsid w:val="6406F60D"/>
    <w:rsid w:val="64151801"/>
    <w:rsid w:val="6433929E"/>
    <w:rsid w:val="646770A3"/>
    <w:rsid w:val="649FF8C5"/>
    <w:rsid w:val="6537301E"/>
    <w:rsid w:val="6539805D"/>
    <w:rsid w:val="6570EF6E"/>
    <w:rsid w:val="65C6592E"/>
    <w:rsid w:val="65D6DCB4"/>
    <w:rsid w:val="65D94CC9"/>
    <w:rsid w:val="65E21872"/>
    <w:rsid w:val="66099FE9"/>
    <w:rsid w:val="66188097"/>
    <w:rsid w:val="6621111A"/>
    <w:rsid w:val="6637705B"/>
    <w:rsid w:val="66C47604"/>
    <w:rsid w:val="6719AC59"/>
    <w:rsid w:val="671A7DF0"/>
    <w:rsid w:val="673FA3F5"/>
    <w:rsid w:val="6772710D"/>
    <w:rsid w:val="68074378"/>
    <w:rsid w:val="6832D3C2"/>
    <w:rsid w:val="6872C78D"/>
    <w:rsid w:val="68790EC1"/>
    <w:rsid w:val="68A0AC9A"/>
    <w:rsid w:val="68E9110A"/>
    <w:rsid w:val="6941928E"/>
    <w:rsid w:val="69677D32"/>
    <w:rsid w:val="69B957F5"/>
    <w:rsid w:val="69DC6582"/>
    <w:rsid w:val="69EBE43E"/>
    <w:rsid w:val="6A5B733F"/>
    <w:rsid w:val="6AECFE6A"/>
    <w:rsid w:val="6AF54255"/>
    <w:rsid w:val="6B055EB1"/>
    <w:rsid w:val="6B1F9C05"/>
    <w:rsid w:val="6B3575B9"/>
    <w:rsid w:val="6B4448A4"/>
    <w:rsid w:val="6B45342F"/>
    <w:rsid w:val="6B56CB42"/>
    <w:rsid w:val="6B65A83C"/>
    <w:rsid w:val="6B923FA3"/>
    <w:rsid w:val="6B960E94"/>
    <w:rsid w:val="6BAE96E0"/>
    <w:rsid w:val="6BE000AA"/>
    <w:rsid w:val="6C324F0E"/>
    <w:rsid w:val="6C7EB3A2"/>
    <w:rsid w:val="6C8B70E0"/>
    <w:rsid w:val="6CB09EA1"/>
    <w:rsid w:val="6CD4E8CC"/>
    <w:rsid w:val="6D38218E"/>
    <w:rsid w:val="6D38EC45"/>
    <w:rsid w:val="6DD2AC92"/>
    <w:rsid w:val="6E352BE9"/>
    <w:rsid w:val="6E700304"/>
    <w:rsid w:val="6EB549CF"/>
    <w:rsid w:val="6ED20B80"/>
    <w:rsid w:val="6F24577C"/>
    <w:rsid w:val="6F3EB9F1"/>
    <w:rsid w:val="6F4143BB"/>
    <w:rsid w:val="6F6B0B5E"/>
    <w:rsid w:val="6F84CC59"/>
    <w:rsid w:val="6FB756A1"/>
    <w:rsid w:val="6FD0FF02"/>
    <w:rsid w:val="6FE478AF"/>
    <w:rsid w:val="6FFF4A04"/>
    <w:rsid w:val="7044BDFF"/>
    <w:rsid w:val="70889E27"/>
    <w:rsid w:val="70A99888"/>
    <w:rsid w:val="70FB9714"/>
    <w:rsid w:val="713013F6"/>
    <w:rsid w:val="71395AE1"/>
    <w:rsid w:val="71606772"/>
    <w:rsid w:val="71901D09"/>
    <w:rsid w:val="720CDE23"/>
    <w:rsid w:val="72407922"/>
    <w:rsid w:val="7248D143"/>
    <w:rsid w:val="725954D0"/>
    <w:rsid w:val="72712B31"/>
    <w:rsid w:val="72A8D87C"/>
    <w:rsid w:val="72DCA630"/>
    <w:rsid w:val="72F29EE0"/>
    <w:rsid w:val="73529629"/>
    <w:rsid w:val="7476464D"/>
    <w:rsid w:val="74CCC167"/>
    <w:rsid w:val="75093270"/>
    <w:rsid w:val="75AE522A"/>
    <w:rsid w:val="75C0AE75"/>
    <w:rsid w:val="75C818DE"/>
    <w:rsid w:val="75F82C65"/>
    <w:rsid w:val="760327CF"/>
    <w:rsid w:val="763F1828"/>
    <w:rsid w:val="764691B6"/>
    <w:rsid w:val="76475851"/>
    <w:rsid w:val="77349CFA"/>
    <w:rsid w:val="779F701D"/>
    <w:rsid w:val="77DE1D86"/>
    <w:rsid w:val="780AF2E8"/>
    <w:rsid w:val="7828C7D9"/>
    <w:rsid w:val="785A6685"/>
    <w:rsid w:val="78CDB81F"/>
    <w:rsid w:val="78F36F6A"/>
    <w:rsid w:val="78F3974D"/>
    <w:rsid w:val="791EACAE"/>
    <w:rsid w:val="7990B7C6"/>
    <w:rsid w:val="79B759B4"/>
    <w:rsid w:val="7A302593"/>
    <w:rsid w:val="7A434211"/>
    <w:rsid w:val="7A47CD6B"/>
    <w:rsid w:val="7A62670D"/>
    <w:rsid w:val="7A6F05AC"/>
    <w:rsid w:val="7AA33EA0"/>
    <w:rsid w:val="7AC312C0"/>
    <w:rsid w:val="7B331ABF"/>
    <w:rsid w:val="7BF514BC"/>
    <w:rsid w:val="7C980125"/>
    <w:rsid w:val="7CC28576"/>
    <w:rsid w:val="7CCB7003"/>
    <w:rsid w:val="7CED7581"/>
    <w:rsid w:val="7D32900A"/>
    <w:rsid w:val="7D37ECD8"/>
    <w:rsid w:val="7D67000C"/>
    <w:rsid w:val="7D6E86E1"/>
    <w:rsid w:val="7DA7C640"/>
    <w:rsid w:val="7E4EFFEC"/>
    <w:rsid w:val="7E5E857E"/>
    <w:rsid w:val="7E9FD82E"/>
    <w:rsid w:val="7EC4C86F"/>
    <w:rsid w:val="7EDC6655"/>
    <w:rsid w:val="7EEC335E"/>
    <w:rsid w:val="7F1B1118"/>
    <w:rsid w:val="7F741051"/>
    <w:rsid w:val="7FA1D5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5D83E"/>
  <w15:chartTrackingRefBased/>
  <w15:docId w15:val="{D1E584A5-ADA5-489D-B8E9-0E613897E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3A2"/>
    <w:rPr>
      <w:sz w:val="24"/>
      <w:szCs w:val="24"/>
    </w:rPr>
  </w:style>
  <w:style w:type="paragraph" w:styleId="Heading1">
    <w:name w:val="heading 1"/>
    <w:basedOn w:val="Normal"/>
    <w:next w:val="Normal"/>
    <w:link w:val="Heading1Char"/>
    <w:uiPriority w:val="9"/>
    <w:qFormat/>
    <w:rsid w:val="002263A2"/>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63A2"/>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2263A2"/>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2263A2"/>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2263A2"/>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2263A2"/>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2263A2"/>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2263A2"/>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2263A2"/>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pPr>
    <w:rPr>
      <w:i/>
      <w:iCs/>
      <w:color w:val="595959" w:themeColor="text1" w:themeTint="A6"/>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unhideWhenUsed/>
    <w:rsid w:val="002263A2"/>
    <w:pPr>
      <w:spacing w:after="200"/>
    </w:pPr>
    <w:rPr>
      <w:i/>
      <w:iCs/>
      <w:color w:val="000000" w:themeColor="text2"/>
      <w:sz w:val="18"/>
      <w:szCs w:val="18"/>
    </w:rPr>
  </w:style>
  <w:style w:type="paragraph" w:styleId="Closing">
    <w:name w:val="Closing"/>
    <w:basedOn w:val="Normal"/>
    <w:link w:val="ClosingChar"/>
    <w:uiPriority w:val="99"/>
    <w:semiHidden/>
    <w:unhideWhenUsed/>
    <w:pPr>
      <w:ind w:left="432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rPr>
      <w:rFonts w:asciiTheme="majorHAnsi" w:eastAsiaTheme="majorEastAsia" w:hAnsiTheme="majorHAnsi" w:cstheme="majorBidi"/>
      <w:sz w:val="22"/>
      <w:szCs w:val="20"/>
    </w:rPr>
  </w:style>
  <w:style w:type="paragraph" w:customStyle="1" w:styleId="TableTitle">
    <w:name w:val="Table Title"/>
    <w:basedOn w:val="Normal"/>
    <w:next w:val="Normal"/>
    <w:uiPriority w:val="4"/>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sid w:val="002263A2"/>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2263A2"/>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2263A2"/>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2263A2"/>
    <w:rPr>
      <w:rFonts w:cstheme="majorBidi"/>
      <w:b/>
      <w:bCs/>
      <w:sz w:val="28"/>
      <w:szCs w:val="28"/>
    </w:rPr>
  </w:style>
  <w:style w:type="character" w:customStyle="1" w:styleId="Heading5Char">
    <w:name w:val="Heading 5 Char"/>
    <w:basedOn w:val="DefaultParagraphFont"/>
    <w:link w:val="Heading5"/>
    <w:uiPriority w:val="9"/>
    <w:semiHidden/>
    <w:rsid w:val="002263A2"/>
    <w:rPr>
      <w:rFonts w:cstheme="majorBidi"/>
      <w:b/>
      <w:bCs/>
      <w:i/>
      <w:iCs/>
      <w:sz w:val="26"/>
      <w:szCs w:val="26"/>
    </w:rPr>
  </w:style>
  <w:style w:type="character" w:customStyle="1" w:styleId="Heading6Char">
    <w:name w:val="Heading 6 Char"/>
    <w:basedOn w:val="DefaultParagraphFont"/>
    <w:link w:val="Heading6"/>
    <w:uiPriority w:val="9"/>
    <w:semiHidden/>
    <w:rsid w:val="002263A2"/>
    <w:rPr>
      <w:rFonts w:cstheme="majorBidi"/>
      <w:b/>
      <w:bCs/>
    </w:rPr>
  </w:style>
  <w:style w:type="character" w:customStyle="1" w:styleId="Heading7Char">
    <w:name w:val="Heading 7 Char"/>
    <w:basedOn w:val="DefaultParagraphFont"/>
    <w:link w:val="Heading7"/>
    <w:uiPriority w:val="9"/>
    <w:semiHidden/>
    <w:rsid w:val="002263A2"/>
    <w:rPr>
      <w:rFonts w:cstheme="majorBidi"/>
      <w:sz w:val="24"/>
      <w:szCs w:val="24"/>
    </w:rPr>
  </w:style>
  <w:style w:type="character" w:customStyle="1" w:styleId="Heading8Char">
    <w:name w:val="Heading 8 Char"/>
    <w:basedOn w:val="DefaultParagraphFont"/>
    <w:link w:val="Heading8"/>
    <w:uiPriority w:val="9"/>
    <w:semiHidden/>
    <w:rsid w:val="002263A2"/>
    <w:rPr>
      <w:rFonts w:cstheme="majorBidi"/>
      <w:i/>
      <w:iCs/>
      <w:sz w:val="24"/>
      <w:szCs w:val="24"/>
    </w:rPr>
  </w:style>
  <w:style w:type="character" w:customStyle="1" w:styleId="Heading9Char">
    <w:name w:val="Heading 9 Char"/>
    <w:basedOn w:val="DefaultParagraphFont"/>
    <w:link w:val="Heading9"/>
    <w:uiPriority w:val="9"/>
    <w:semiHidden/>
    <w:rsid w:val="002263A2"/>
    <w:rPr>
      <w:rFonts w:asciiTheme="majorHAnsi" w:eastAsiaTheme="majorEastAsia" w:hAnsiTheme="majorHAnsi" w:cstheme="majorBidi"/>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ind w:left="240"/>
    </w:pPr>
  </w:style>
  <w:style w:type="paragraph" w:styleId="Index2">
    <w:name w:val="index 2"/>
    <w:basedOn w:val="Normal"/>
    <w:next w:val="Normal"/>
    <w:autoRedefine/>
    <w:uiPriority w:val="99"/>
    <w:semiHidden/>
    <w:unhideWhenUsed/>
    <w:pPr>
      <w:ind w:left="480"/>
    </w:pPr>
  </w:style>
  <w:style w:type="paragraph" w:styleId="Index3">
    <w:name w:val="index 3"/>
    <w:basedOn w:val="Normal"/>
    <w:next w:val="Normal"/>
    <w:autoRedefine/>
    <w:uiPriority w:val="99"/>
    <w:semiHidden/>
    <w:unhideWhenUsed/>
    <w:pPr>
      <w:ind w:left="720"/>
    </w:pPr>
  </w:style>
  <w:style w:type="paragraph" w:styleId="Index4">
    <w:name w:val="index 4"/>
    <w:basedOn w:val="Normal"/>
    <w:next w:val="Normal"/>
    <w:autoRedefine/>
    <w:uiPriority w:val="99"/>
    <w:semiHidden/>
    <w:unhideWhenUsed/>
    <w:pPr>
      <w:ind w:left="960"/>
    </w:pPr>
  </w:style>
  <w:style w:type="paragraph" w:styleId="Index5">
    <w:name w:val="index 5"/>
    <w:basedOn w:val="Normal"/>
    <w:next w:val="Normal"/>
    <w:autoRedefine/>
    <w:uiPriority w:val="99"/>
    <w:semiHidden/>
    <w:unhideWhenUsed/>
    <w:pPr>
      <w:ind w:left="1200"/>
    </w:pPr>
  </w:style>
  <w:style w:type="paragraph" w:styleId="Index6">
    <w:name w:val="index 6"/>
    <w:basedOn w:val="Normal"/>
    <w:next w:val="Normal"/>
    <w:autoRedefine/>
    <w:uiPriority w:val="99"/>
    <w:semiHidden/>
    <w:unhideWhenUsed/>
    <w:pPr>
      <w:ind w:left="1440"/>
    </w:pPr>
  </w:style>
  <w:style w:type="paragraph" w:styleId="Index7">
    <w:name w:val="index 7"/>
    <w:basedOn w:val="Normal"/>
    <w:next w:val="Normal"/>
    <w:autoRedefine/>
    <w:uiPriority w:val="99"/>
    <w:semiHidden/>
    <w:unhideWhenUsed/>
    <w:pPr>
      <w:ind w:left="1680"/>
    </w:pPr>
  </w:style>
  <w:style w:type="paragraph" w:styleId="Index8">
    <w:name w:val="index 8"/>
    <w:basedOn w:val="Normal"/>
    <w:next w:val="Normal"/>
    <w:autoRedefine/>
    <w:uiPriority w:val="99"/>
    <w:semiHidden/>
    <w:unhideWhenUsed/>
    <w:pPr>
      <w:ind w:left="1920"/>
    </w:pPr>
  </w:style>
  <w:style w:type="paragraph" w:styleId="Index9">
    <w:name w:val="index 9"/>
    <w:basedOn w:val="Normal"/>
    <w:next w:val="Normal"/>
    <w:autoRedefine/>
    <w:uiPriority w:val="99"/>
    <w:semiHidden/>
    <w:unhideWhenUsed/>
    <w:pPr>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ind w:left="720"/>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basedOn w:val="Normal"/>
    <w:uiPriority w:val="1"/>
    <w:qFormat/>
    <w:rsid w:val="002263A2"/>
    <w:rPr>
      <w:szCs w:val="32"/>
    </w:rPr>
  </w:style>
  <w:style w:type="paragraph" w:styleId="NormalWeb">
    <w:name w:val="Normal (Web)"/>
    <w:basedOn w:val="Normal"/>
    <w:uiPriority w:val="99"/>
    <w:semiHidden/>
    <w:unhideWhenUsed/>
    <w:rPr>
      <w:rFonts w:ascii="Times New Roman" w:hAnsi="Times New Roman"/>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29"/>
    <w:qFormat/>
    <w:rsid w:val="002263A2"/>
    <w:rPr>
      <w:i/>
    </w:rPr>
  </w:style>
  <w:style w:type="character" w:customStyle="1" w:styleId="QuoteChar">
    <w:name w:val="Quote Char"/>
    <w:basedOn w:val="DefaultParagraphFont"/>
    <w:link w:val="Quote"/>
    <w:uiPriority w:val="29"/>
    <w:rsid w:val="002263A2"/>
    <w:rPr>
      <w:i/>
      <w:sz w:val="24"/>
      <w:szCs w:val="24"/>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ind w:left="432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rsid w:val="002263A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63A2"/>
    <w:rPr>
      <w:rFonts w:asciiTheme="majorHAnsi" w:eastAsiaTheme="majorEastAsia" w:hAnsiTheme="majorHAnsi" w:cstheme="majorBidi"/>
      <w:b/>
      <w:bCs/>
      <w:kern w:val="28"/>
      <w:sz w:val="32"/>
      <w:szCs w:val="32"/>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paragraph" w:styleId="TOC4">
    <w:name w:val="toc 4"/>
    <w:basedOn w:val="Normal"/>
    <w:next w:val="Normal"/>
    <w:autoRedefine/>
    <w:uiPriority w:val="39"/>
    <w:semiHidden/>
    <w:unhideWhenUsed/>
    <w:pPr>
      <w:spacing w:after="100"/>
      <w:ind w:left="72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paragraph" w:styleId="TOCHeading">
    <w:name w:val="TOC Heading"/>
    <w:basedOn w:val="Heading1"/>
    <w:next w:val="Normal"/>
    <w:uiPriority w:val="39"/>
    <w:unhideWhenUsed/>
    <w:qFormat/>
    <w:rsid w:val="002263A2"/>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20"/>
    <w:qFormat/>
    <w:rsid w:val="002263A2"/>
    <w:rPr>
      <w:rFonts w:asciiTheme="minorHAnsi" w:hAnsiTheme="minorHAnsi"/>
      <w:b/>
      <w:i/>
      <w:i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pPr>
      <w:spacing w:before="240"/>
    </w:pPr>
  </w:style>
  <w:style w:type="paragraph" w:customStyle="1" w:styleId="TableNote">
    <w:name w:val="Table Note"/>
    <w:basedOn w:val="Normal"/>
    <w:uiPriority w:val="6"/>
    <w:pPr>
      <w:numPr>
        <w:numId w:val="11"/>
      </w:numPr>
    </w:pPr>
  </w:style>
  <w:style w:type="paragraph" w:customStyle="1" w:styleId="SectionTitle">
    <w:name w:val="Section Title"/>
    <w:basedOn w:val="Normal"/>
    <w:next w:val="Normal"/>
    <w:uiPriority w:val="7"/>
    <w:pPr>
      <w:pageBreakBefore/>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qFormat/>
    <w:rsid w:val="002263A2"/>
    <w:rPr>
      <w:b/>
      <w:i/>
      <w:sz w:val="24"/>
      <w:szCs w:val="24"/>
      <w:u w:val="single"/>
    </w:rPr>
  </w:style>
  <w:style w:type="paragraph" w:styleId="IntenseQuote">
    <w:name w:val="Intense Quote"/>
    <w:basedOn w:val="Normal"/>
    <w:next w:val="Normal"/>
    <w:link w:val="IntenseQuoteChar"/>
    <w:uiPriority w:val="30"/>
    <w:qFormat/>
    <w:rsid w:val="002263A2"/>
    <w:pPr>
      <w:ind w:left="720" w:right="720"/>
    </w:pPr>
    <w:rPr>
      <w:b/>
      <w:i/>
      <w:szCs w:val="22"/>
    </w:rPr>
  </w:style>
  <w:style w:type="character" w:customStyle="1" w:styleId="IntenseQuoteChar">
    <w:name w:val="Intense Quote Char"/>
    <w:basedOn w:val="DefaultParagraphFont"/>
    <w:link w:val="IntenseQuote"/>
    <w:uiPriority w:val="30"/>
    <w:rsid w:val="002263A2"/>
    <w:rPr>
      <w:b/>
      <w:i/>
      <w:sz w:val="24"/>
    </w:rPr>
  </w:style>
  <w:style w:type="character" w:styleId="IntenseReference">
    <w:name w:val="Intense Reference"/>
    <w:basedOn w:val="DefaultParagraphFont"/>
    <w:uiPriority w:val="32"/>
    <w:qFormat/>
    <w:rsid w:val="002263A2"/>
    <w:rPr>
      <w:b/>
      <w:sz w:val="24"/>
      <w:u w:val="single"/>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 w:type="character" w:customStyle="1" w:styleId="textlayer--absolute">
    <w:name w:val="textlayer--absolute"/>
    <w:basedOn w:val="DefaultParagraphFont"/>
    <w:rsid w:val="000439CB"/>
  </w:style>
  <w:style w:type="character" w:styleId="Hyperlink">
    <w:name w:val="Hyperlink"/>
    <w:basedOn w:val="DefaultParagraphFont"/>
    <w:uiPriority w:val="99"/>
    <w:unhideWhenUsed/>
    <w:rsid w:val="00567D85"/>
    <w:rPr>
      <w:color w:val="5F5F5F" w:themeColor="hyperlink"/>
      <w:u w:val="single"/>
    </w:rPr>
  </w:style>
  <w:style w:type="character" w:styleId="UnresolvedMention">
    <w:name w:val="Unresolved Mention"/>
    <w:basedOn w:val="DefaultParagraphFont"/>
    <w:uiPriority w:val="99"/>
    <w:semiHidden/>
    <w:unhideWhenUsed/>
    <w:rsid w:val="00567D85"/>
    <w:rPr>
      <w:color w:val="605E5C"/>
      <w:shd w:val="clear" w:color="auto" w:fill="E1DFDD"/>
    </w:rPr>
  </w:style>
  <w:style w:type="paragraph" w:styleId="Subtitle">
    <w:name w:val="Subtitle"/>
    <w:basedOn w:val="Normal"/>
    <w:next w:val="Normal"/>
    <w:link w:val="SubtitleChar"/>
    <w:uiPriority w:val="11"/>
    <w:qFormat/>
    <w:rsid w:val="002263A2"/>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2263A2"/>
    <w:rPr>
      <w:rFonts w:asciiTheme="majorHAnsi" w:eastAsiaTheme="majorEastAsia" w:hAnsiTheme="majorHAnsi" w:cstheme="majorBidi"/>
      <w:sz w:val="24"/>
      <w:szCs w:val="24"/>
    </w:rPr>
  </w:style>
  <w:style w:type="character" w:styleId="Strong">
    <w:name w:val="Strong"/>
    <w:basedOn w:val="DefaultParagraphFont"/>
    <w:uiPriority w:val="22"/>
    <w:qFormat/>
    <w:rsid w:val="002263A2"/>
    <w:rPr>
      <w:b/>
      <w:bCs/>
    </w:rPr>
  </w:style>
  <w:style w:type="character" w:styleId="SubtleEmphasis">
    <w:name w:val="Subtle Emphasis"/>
    <w:uiPriority w:val="19"/>
    <w:qFormat/>
    <w:rsid w:val="002263A2"/>
    <w:rPr>
      <w:i/>
      <w:color w:val="5A5A5A" w:themeColor="text1" w:themeTint="A5"/>
    </w:rPr>
  </w:style>
  <w:style w:type="character" w:styleId="SubtleReference">
    <w:name w:val="Subtle Reference"/>
    <w:basedOn w:val="DefaultParagraphFont"/>
    <w:uiPriority w:val="31"/>
    <w:qFormat/>
    <w:rsid w:val="002263A2"/>
    <w:rPr>
      <w:sz w:val="24"/>
      <w:szCs w:val="24"/>
      <w:u w:val="single"/>
    </w:rPr>
  </w:style>
  <w:style w:type="character" w:styleId="BookTitle">
    <w:name w:val="Book Title"/>
    <w:basedOn w:val="DefaultParagraphFont"/>
    <w:uiPriority w:val="33"/>
    <w:qFormat/>
    <w:rsid w:val="002263A2"/>
    <w:rPr>
      <w:rFonts w:asciiTheme="majorHAnsi" w:eastAsiaTheme="majorEastAsia" w:hAnsiTheme="majorHAnsi"/>
      <w:b/>
      <w:i/>
      <w:sz w:val="24"/>
      <w:szCs w:val="24"/>
    </w:rPr>
  </w:style>
  <w:style w:type="paragraph" w:styleId="ListParagraph">
    <w:name w:val="List Paragraph"/>
    <w:basedOn w:val="Normal"/>
    <w:uiPriority w:val="34"/>
    <w:qFormat/>
    <w:rsid w:val="002263A2"/>
    <w:pPr>
      <w:ind w:left="720"/>
      <w:contextualSpacing/>
    </w:pPr>
  </w:style>
  <w:style w:type="character" w:customStyle="1" w:styleId="text-token-text-primary">
    <w:name w:val="text-token-text-primary"/>
    <w:basedOn w:val="DefaultParagraphFont"/>
    <w:rsid w:val="00514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89008615">
      <w:bodyDiv w:val="1"/>
      <w:marLeft w:val="0"/>
      <w:marRight w:val="0"/>
      <w:marTop w:val="0"/>
      <w:marBottom w:val="0"/>
      <w:divBdr>
        <w:top w:val="none" w:sz="0" w:space="0" w:color="auto"/>
        <w:left w:val="none" w:sz="0" w:space="0" w:color="auto"/>
        <w:bottom w:val="none" w:sz="0" w:space="0" w:color="auto"/>
        <w:right w:val="none" w:sz="0" w:space="0" w:color="auto"/>
      </w:divBdr>
    </w:div>
    <w:div w:id="143815225">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27560619">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17352586">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48037451">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562520535">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09126810">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1947731117">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 w:id="214677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github.com/SMAmico/UWT-TCES-330_FinalProjec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gel\AppData\Roaming\Microsoft\Templates\MLA%20style%20paper.dotx" TargetMode="External"/></Relationships>
</file>

<file path=word/ink/ink1.xml><?xml version="1.0" encoding="utf-8"?>
<inkml:ink xmlns:inkml="http://www.w3.org/2003/InkML">
  <inkml:definitions/>
</inkml:ink>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b:Source>
    <b:Tag>Ter17</b:Tag>
    <b:SourceType>Book</b:SourceType>
    <b:Guid>{BFB8A45C-9FDF-4407-AB1E-6563EF542754}</b:Guid>
    <b:Author>
      <b:Author>
        <b:Corporate>Terasic</b:Corporate>
      </b:Author>
    </b:Author>
    <b:Title>DE10 Standard User Manual</b:Title>
    <b:Year>2017</b:Year>
    <b:Publisher>Terasic Inc.</b:Publisher>
    <b:RefOrder>1</b:RefOrder>
  </b:Source>
  <b:Source>
    <b:Tag>Stu07</b:Tag>
    <b:SourceType>Book</b:SourceType>
    <b:Guid>{530341B5-857D-4D4C-9D35-4FBFB2F888C3}</b:Guid>
    <b:Author>
      <b:Author>
        <b:NameList>
          <b:Person>
            <b:Last>Sutherland</b:Last>
            <b:First>Stuart</b:First>
          </b:Person>
        </b:NameList>
      </b:Author>
    </b:Author>
    <b:Title>Verilog HDL Quick Reference Guide</b:Title>
    <b:Year>2007</b:Year>
    <b:City>Tualatin, OR</b:City>
    <b:Publisher>Sutherland HDL, Inc</b:Publisher>
    <b:RefOrder>2</b:RefOrder>
  </b:Source>
  <b:Source>
    <b:Tag>Ste14</b:Tag>
    <b:SourceType>Book</b:SourceType>
    <b:Guid>{36746F93-E680-4A1B-9CB7-98BE0FD3AA6B}</b:Guid>
    <b:Author>
      <b:Author>
        <b:NameList>
          <b:Person>
            <b:Last>Stephen Brown</b:Last>
            <b:First>Zvonko</b:First>
            <b:Middle>Vranesic</b:Middle>
          </b:Person>
        </b:NameList>
      </b:Author>
    </b:Author>
    <b:Title>Fundamentals of Digital Logic with Verilog Design, 3rd Ed.</b:Title>
    <b:Year>2014</b:Year>
    <b:City>New York, NY</b:City>
    <b:Publisher>McGraw-Hill</b:Publisher>
    <b:RefOrder>3</b:RefOrder>
  </b:Source>
  <b:Source>
    <b:Tag>Jen26</b:Tag>
    <b:SourceType>DocumentFromInternetSite</b:SourceType>
    <b:Guid>{182764E0-2238-41CE-ABD6-E63AB2F7461D}</b:Guid>
    <b:Title>TCES330 Course Materials</b:Title>
    <b:Year>2026</b:Year>
    <b:Author>
      <b:Author>
        <b:NameList>
          <b:Person>
            <b:Last>Sheng</b:Last>
            <b:First>Jenny</b:First>
          </b:Person>
        </b:NameList>
      </b:Author>
    </b:Author>
    <b:InternetSiteTitle>University of Washington Canvas</b:InternetSiteTitle>
    <b:Month>June</b:Month>
    <b:Day>04</b:Day>
    <b:URL>https://canvas.uw.edu/courses/1894518/files</b:URL>
    <b:RefOrder>4</b:RefOrder>
  </b:Source>
  <b:Source>
    <b:Tag>Mod26</b:Tag>
    <b:SourceType>InternetSite</b:SourceType>
    <b:Guid>{1FB37D05-8324-4F4B-9EDA-834C810FC365}</b:Guid>
    <b:Title>ModelSim Download Page</b:Title>
    <b:Year>2026</b:Year>
    <b:InternetSiteTitle>altera.com</b:InternetSiteTitle>
    <b:Month>June</b:Month>
    <b:Day>4</b:Day>
    <b:URL>https://www.altera.com/downloads/simulation-tools/modelsim-fpgas-standard-edition-software-version-20-1-1</b:URL>
    <b:RefOrder>5</b:RefOrder>
  </b:Source>
  <b:Source>
    <b:Tag>Qua26</b:Tag>
    <b:SourceType>InternetSite</b:SourceType>
    <b:Guid>{F7166435-EAF7-4BA6-836C-6EE6C1E790D9}</b:Guid>
    <b:Title>Quartus Prime Download Page</b:Title>
    <b:InternetSiteTitle>altera.com</b:InternetSiteTitle>
    <b:Year>2026</b:Year>
    <b:Month>June</b:Month>
    <b:Day>4</b:Day>
    <b:URL>https://www.altera.com/products/development-tools/quartus</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E18F24-E998-4C15-A82B-27E9E1E6A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paper.dotx</Template>
  <TotalTime>183</TotalTime>
  <Pages>20</Pages>
  <Words>3640</Words>
  <Characters>20748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Sheng</dc:creator>
  <cp:keywords/>
  <dc:description/>
  <cp:lastModifiedBy>Seth A</cp:lastModifiedBy>
  <cp:revision>30</cp:revision>
  <cp:lastPrinted>2024-05-20T20:14:00Z</cp:lastPrinted>
  <dcterms:created xsi:type="dcterms:W3CDTF">2026-06-06T01:44:00Z</dcterms:created>
  <dcterms:modified xsi:type="dcterms:W3CDTF">2026-06-06T04:52:00Z</dcterms:modified>
  <cp:version/>
</cp:coreProperties>
</file>