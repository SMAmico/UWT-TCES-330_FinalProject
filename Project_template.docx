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0FA1" w14:textId="77777777" w:rsidR="00C23CD3" w:rsidRPr="00C23CD3" w:rsidRDefault="00C23CD3" w:rsidP="00C23CD3">
      <w:pPr>
        <w:suppressAutoHyphens w:val="0"/>
        <w:spacing w:line="360" w:lineRule="auto"/>
        <w:ind w:firstLine="0"/>
        <w:jc w:val="center"/>
        <w:rPr>
          <w:rFonts w:ascii="Times New Roman" w:eastAsia="SimSun" w:hAnsi="Times New Roman" w:cs="Times New Roman"/>
        </w:rPr>
      </w:pPr>
    </w:p>
    <w:p w14:paraId="2A26611E" w14:textId="77777777" w:rsidR="00C23CD3" w:rsidRPr="00C23CD3" w:rsidRDefault="00C23CD3" w:rsidP="00C23CD3">
      <w:pPr>
        <w:suppressAutoHyphens w:val="0"/>
        <w:spacing w:line="360" w:lineRule="auto"/>
        <w:ind w:firstLine="0"/>
        <w:rPr>
          <w:rFonts w:ascii="Times New Roman" w:eastAsia="SimSun" w:hAnsi="Times New Roman" w:cs="Times New Roman"/>
        </w:rPr>
      </w:pPr>
    </w:p>
    <w:p w14:paraId="1D687645" w14:textId="77777777" w:rsidR="00C23CD3" w:rsidRPr="00C23CD3" w:rsidRDefault="00C23CD3" w:rsidP="00C23CD3">
      <w:pPr>
        <w:suppressAutoHyphens w:val="0"/>
        <w:spacing w:line="360" w:lineRule="auto"/>
        <w:ind w:firstLine="0"/>
        <w:jc w:val="center"/>
        <w:rPr>
          <w:rFonts w:ascii="Times New Roman" w:eastAsia="SimSun" w:hAnsi="Times New Roman" w:cs="Times New Roman"/>
        </w:rPr>
      </w:pPr>
    </w:p>
    <w:p w14:paraId="4B8DFBA6" w14:textId="6A1547A4" w:rsidR="00C23CD3" w:rsidRPr="00C23CD3" w:rsidRDefault="00E51C20" w:rsidP="00C23CD3">
      <w:pPr>
        <w:suppressAutoHyphens w:val="0"/>
        <w:spacing w:line="360" w:lineRule="auto"/>
        <w:ind w:firstLine="0"/>
        <w:jc w:val="center"/>
        <w:rPr>
          <w:rFonts w:ascii="Times New Roman" w:eastAsia="SimSun" w:hAnsi="Times New Roman" w:cs="Times New Roman"/>
        </w:rPr>
      </w:pPr>
      <w:r>
        <w:rPr>
          <w:rFonts w:ascii="Times New Roman" w:eastAsia="SimSun" w:hAnsi="Times New Roman" w:cs="Times New Roman"/>
        </w:rPr>
        <w:t>Course Project</w:t>
      </w:r>
    </w:p>
    <w:p w14:paraId="082D49BB" w14:textId="25486D50" w:rsidR="00C23CD3" w:rsidRDefault="00C23CD3" w:rsidP="00C23CD3">
      <w:pPr>
        <w:suppressAutoHyphens w:val="0"/>
        <w:spacing w:line="360" w:lineRule="auto"/>
        <w:ind w:firstLine="0"/>
        <w:jc w:val="center"/>
        <w:rPr>
          <w:rFonts w:ascii="Times New Roman" w:eastAsia="SimSun" w:hAnsi="Times New Roman" w:cs="Times New Roman"/>
        </w:rPr>
      </w:pPr>
      <w:r>
        <w:rPr>
          <w:rFonts w:ascii="Times New Roman" w:eastAsia="SimSun" w:hAnsi="Times New Roman" w:cs="Times New Roman"/>
        </w:rPr>
        <w:t>Programmable Processer</w:t>
      </w:r>
    </w:p>
    <w:p w14:paraId="7BC73B20" w14:textId="0308EB08" w:rsidR="00C23CD3" w:rsidRPr="00C23CD3" w:rsidRDefault="00C23CD3" w:rsidP="00C23CD3">
      <w:pPr>
        <w:suppressAutoHyphens w:val="0"/>
        <w:spacing w:line="360" w:lineRule="auto"/>
        <w:ind w:firstLine="0"/>
        <w:jc w:val="center"/>
        <w:rPr>
          <w:rFonts w:ascii="Times New Roman" w:eastAsia="SimSun" w:hAnsi="Times New Roman" w:cs="Times New Roman"/>
        </w:rPr>
      </w:pPr>
      <w:r w:rsidRPr="00C23CD3">
        <w:rPr>
          <w:rFonts w:ascii="Times New Roman" w:eastAsia="SimSun" w:hAnsi="Times New Roman" w:cs="Times New Roman"/>
        </w:rPr>
        <w:t>TCES330 Digital System Design</w:t>
      </w:r>
    </w:p>
    <w:p w14:paraId="25344206" w14:textId="2B29414B" w:rsidR="00C23CD3" w:rsidRPr="00C23CD3" w:rsidRDefault="00E51C20" w:rsidP="00C23CD3">
      <w:pPr>
        <w:suppressAutoHyphens w:val="0"/>
        <w:spacing w:line="360" w:lineRule="auto"/>
        <w:ind w:firstLine="0"/>
        <w:jc w:val="center"/>
        <w:rPr>
          <w:rFonts w:ascii="Times New Roman" w:eastAsia="SimSun" w:hAnsi="Times New Roman" w:cs="Times New Roman"/>
        </w:rPr>
      </w:pPr>
      <w:r>
        <w:rPr>
          <w:rFonts w:ascii="Times New Roman" w:eastAsia="SimSun" w:hAnsi="Times New Roman" w:cs="Times New Roman"/>
        </w:rPr>
        <w:t>Spring 202</w:t>
      </w:r>
      <w:r w:rsidR="00CC679E">
        <w:rPr>
          <w:rFonts w:ascii="Times New Roman" w:eastAsia="SimSun" w:hAnsi="Times New Roman" w:cs="Times New Roman"/>
        </w:rPr>
        <w:t>6</w:t>
      </w:r>
    </w:p>
    <w:p w14:paraId="60D59C58" w14:textId="77777777" w:rsidR="00C23CD3" w:rsidRPr="00C23CD3" w:rsidRDefault="00C23CD3" w:rsidP="00C23CD3">
      <w:pPr>
        <w:suppressAutoHyphens w:val="0"/>
        <w:spacing w:line="360" w:lineRule="auto"/>
        <w:ind w:firstLine="0"/>
        <w:jc w:val="center"/>
        <w:rPr>
          <w:rFonts w:ascii="Times New Roman" w:eastAsia="SimSun" w:hAnsi="Times New Roman" w:cs="Times New Roman"/>
        </w:rPr>
      </w:pPr>
    </w:p>
    <w:p w14:paraId="7DDBD6B3" w14:textId="77777777" w:rsidR="00C23CD3" w:rsidRPr="00C23CD3" w:rsidRDefault="00C23CD3" w:rsidP="00C23CD3">
      <w:pPr>
        <w:suppressAutoHyphens w:val="0"/>
        <w:spacing w:line="360" w:lineRule="auto"/>
        <w:ind w:firstLine="0"/>
        <w:jc w:val="center"/>
        <w:rPr>
          <w:rFonts w:ascii="Times New Roman" w:eastAsia="SimSun" w:hAnsi="Times New Roman" w:cs="Times New Roman"/>
        </w:rPr>
      </w:pPr>
    </w:p>
    <w:p w14:paraId="75C87F18" w14:textId="2117A6BD" w:rsidR="00C23CD3" w:rsidRPr="00C23CD3" w:rsidRDefault="00C23CD3" w:rsidP="00C23CD3">
      <w:pPr>
        <w:suppressAutoHyphens w:val="0"/>
        <w:spacing w:line="360" w:lineRule="auto"/>
        <w:ind w:firstLine="0"/>
        <w:jc w:val="center"/>
        <w:rPr>
          <w:rFonts w:ascii="Times New Roman" w:eastAsia="SimSun" w:hAnsi="Times New Roman" w:cs="Times New Roman"/>
        </w:rPr>
      </w:pPr>
    </w:p>
    <w:p w14:paraId="27C0B57B" w14:textId="77777777" w:rsidR="00C23CD3" w:rsidRPr="00C23CD3" w:rsidRDefault="00C23CD3" w:rsidP="00C23CD3">
      <w:pPr>
        <w:suppressAutoHyphens w:val="0"/>
        <w:spacing w:line="360" w:lineRule="auto"/>
        <w:ind w:firstLine="0"/>
        <w:rPr>
          <w:rFonts w:ascii="Times New Roman" w:eastAsia="SimSun" w:hAnsi="Times New Roman" w:cs="Times New Roman"/>
          <w:b/>
          <w:bCs/>
        </w:rPr>
      </w:pPr>
      <w:r w:rsidRPr="00C23CD3">
        <w:rPr>
          <w:rFonts w:ascii="Times New Roman" w:eastAsia="SimSun" w:hAnsi="Times New Roman" w:cs="Times New Roman"/>
          <w:b/>
          <w:bCs/>
        </w:rPr>
        <w:t>Authors:</w:t>
      </w:r>
    </w:p>
    <w:p w14:paraId="26FEE99B" w14:textId="6E3EADFC" w:rsidR="00C23CD3" w:rsidRPr="00C23CD3" w:rsidRDefault="00E51C20" w:rsidP="00C23CD3">
      <w:pPr>
        <w:suppressAutoHyphens w:val="0"/>
        <w:spacing w:line="360" w:lineRule="auto"/>
        <w:ind w:firstLine="0"/>
        <w:rPr>
          <w:rFonts w:ascii="Times New Roman" w:eastAsia="SimSun" w:hAnsi="Times New Roman" w:cs="Times New Roman"/>
        </w:rPr>
      </w:pPr>
      <w:r>
        <w:rPr>
          <w:rFonts w:ascii="Times New Roman" w:eastAsia="SimSun" w:hAnsi="Times New Roman" w:cs="Times New Roman"/>
        </w:rPr>
        <w:t>Student A</w:t>
      </w:r>
      <w:r w:rsidR="00C23CD3" w:rsidRPr="00C23CD3">
        <w:rPr>
          <w:rFonts w:ascii="Times New Roman" w:eastAsia="SimSun" w:hAnsi="Times New Roman" w:cs="Times New Roman"/>
        </w:rPr>
        <w:t xml:space="preserve">: </w:t>
      </w:r>
      <w:r w:rsidR="008E6FEE">
        <w:rPr>
          <w:rFonts w:ascii="Times New Roman" w:eastAsia="SimSun" w:hAnsi="Times New Roman" w:cs="Times New Roman"/>
        </w:rPr>
        <w:t>Seth Amico</w:t>
      </w:r>
    </w:p>
    <w:p w14:paraId="1C54A272" w14:textId="63A0796B" w:rsidR="00C23CD3" w:rsidRPr="00C23CD3" w:rsidRDefault="00C23CD3" w:rsidP="00C23CD3">
      <w:pPr>
        <w:suppressAutoHyphens w:val="0"/>
        <w:spacing w:line="360" w:lineRule="auto"/>
        <w:ind w:firstLine="0"/>
        <w:rPr>
          <w:rFonts w:ascii="Times New Roman" w:eastAsia="SimSun" w:hAnsi="Times New Roman" w:cs="Times New Roman"/>
        </w:rPr>
      </w:pPr>
      <w:r w:rsidRPr="00C23CD3">
        <w:rPr>
          <w:rFonts w:ascii="Times New Roman" w:eastAsia="SimSun" w:hAnsi="Times New Roman" w:cs="Times New Roman"/>
          <w:noProof/>
          <w:lang w:eastAsia="en-US"/>
        </w:rPr>
        <mc:AlternateContent>
          <mc:Choice Requires="wpi">
            <w:drawing>
              <wp:anchor distT="0" distB="0" distL="114300" distR="114300" simplePos="0" relativeHeight="251641856" behindDoc="0" locked="0" layoutInCell="1" allowOverlap="1" wp14:anchorId="4E67C96F" wp14:editId="52FED387">
                <wp:simplePos x="0" y="0"/>
                <wp:positionH relativeFrom="column">
                  <wp:posOffset>1657985</wp:posOffset>
                </wp:positionH>
                <wp:positionV relativeFrom="paragraph">
                  <wp:posOffset>-51435</wp:posOffset>
                </wp:positionV>
                <wp:extent cx="359410" cy="421005"/>
                <wp:effectExtent l="635" t="0" r="1905" b="1905"/>
                <wp:wrapNone/>
                <wp:docPr id="45" name="Ink 1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9">
                      <w14:nvContentPartPr>
                        <w14:cNvContentPartPr>
                          <a14:cpLocks xmlns:a14="http://schemas.microsoft.com/office/drawing/2010/main" noRot="1" noChangeAspect="1" noEditPoints="1" noChangeArrowheads="1" noChangeShapeType="1"/>
                        </w14:cNvContentPartPr>
                      </w14:nvContentPartPr>
                      <w14:xfrm>
                        <a:off x="0" y="0"/>
                        <a:ext cx="359410" cy="421005"/>
                      </w14:xfrm>
                    </w14:contentPart>
                  </a:graphicData>
                </a:graphic>
                <wp14:sizeRelH relativeFrom="page">
                  <wp14:pctWidth>0</wp14:pctWidth>
                </wp14:sizeRelH>
                <wp14:sizeRelV relativeFrom="page">
                  <wp14:pctHeight>0</wp14:pctHeight>
                </wp14:sizeRelV>
              </wp:anchor>
            </w:drawing>
          </mc:Choice>
        </mc:AlternateContent>
      </w:r>
    </w:p>
    <w:p w14:paraId="25029EB0" w14:textId="6EC8648C" w:rsidR="00CC679E" w:rsidRPr="00C23CD3" w:rsidRDefault="00E51C20" w:rsidP="00C23CD3">
      <w:pPr>
        <w:suppressAutoHyphens w:val="0"/>
        <w:spacing w:line="360" w:lineRule="auto"/>
        <w:ind w:firstLine="0"/>
        <w:rPr>
          <w:rFonts w:ascii="Times New Roman" w:eastAsia="SimSun" w:hAnsi="Times New Roman" w:cs="Times New Roman"/>
        </w:rPr>
      </w:pPr>
      <w:r>
        <w:rPr>
          <w:rFonts w:ascii="Times New Roman" w:eastAsia="SimSun" w:hAnsi="Times New Roman" w:cs="Times New Roman"/>
        </w:rPr>
        <w:t xml:space="preserve">Student B: </w:t>
      </w:r>
      <w:r w:rsidR="008E6FEE">
        <w:rPr>
          <w:rFonts w:ascii="Times New Roman" w:eastAsia="SimSun" w:hAnsi="Times New Roman" w:cs="Times New Roman"/>
        </w:rPr>
        <w:t>John R Teal Jr.</w:t>
      </w:r>
    </w:p>
    <w:p w14:paraId="7D0DA4D6" w14:textId="77777777" w:rsidR="00C23CD3" w:rsidRPr="00C23CD3" w:rsidRDefault="00C23CD3" w:rsidP="00C23CD3">
      <w:pPr>
        <w:suppressAutoHyphens w:val="0"/>
        <w:spacing w:line="360" w:lineRule="auto"/>
        <w:ind w:firstLine="0"/>
        <w:rPr>
          <w:rFonts w:ascii="Times New Roman" w:eastAsia="SimSun" w:hAnsi="Times New Roman" w:cs="Times New Roman"/>
        </w:rPr>
      </w:pPr>
    </w:p>
    <w:p w14:paraId="476497BB" w14:textId="3E3B8BB0" w:rsidR="00C23CD3" w:rsidRPr="00C23CD3" w:rsidRDefault="00C23CD3" w:rsidP="00C23CD3">
      <w:pPr>
        <w:suppressAutoHyphens w:val="0"/>
        <w:spacing w:line="360" w:lineRule="auto"/>
        <w:ind w:firstLine="0"/>
        <w:rPr>
          <w:rFonts w:ascii="Times New Roman" w:eastAsia="SimSun" w:hAnsi="Times New Roman" w:cs="Times New Roman"/>
          <w:sz w:val="18"/>
          <w:szCs w:val="18"/>
        </w:rPr>
      </w:pPr>
      <w:r w:rsidRPr="00C23CD3">
        <w:rPr>
          <w:rFonts w:ascii="Times New Roman" w:eastAsia="SimSun" w:hAnsi="Times New Roman" w:cs="Times New Roman"/>
          <w:sz w:val="18"/>
          <w:szCs w:val="18"/>
        </w:rPr>
        <w:t xml:space="preserve">Submission Date: </w:t>
      </w:r>
      <w:r w:rsidR="008E6FEE">
        <w:rPr>
          <w:rFonts w:ascii="Times New Roman" w:eastAsia="SimSun" w:hAnsi="Times New Roman" w:cs="Times New Roman"/>
          <w:sz w:val="18"/>
          <w:szCs w:val="18"/>
        </w:rPr>
        <w:t>June 10, 2026</w:t>
      </w:r>
    </w:p>
    <w:p w14:paraId="06959875" w14:textId="77777777" w:rsidR="00C23CD3" w:rsidRPr="00C23CD3" w:rsidRDefault="00C23CD3" w:rsidP="00C23CD3">
      <w:pPr>
        <w:suppressAutoHyphens w:val="0"/>
        <w:spacing w:line="360" w:lineRule="auto"/>
        <w:ind w:firstLine="0"/>
        <w:rPr>
          <w:rFonts w:ascii="Times New Roman" w:eastAsia="SimSun" w:hAnsi="Times New Roman" w:cs="Times New Roman"/>
        </w:rPr>
      </w:pPr>
    </w:p>
    <w:p w14:paraId="34066AD7" w14:textId="77777777" w:rsidR="00C23CD3" w:rsidRPr="00C23CD3" w:rsidRDefault="00C23CD3" w:rsidP="00C23CD3">
      <w:pPr>
        <w:spacing w:line="360" w:lineRule="auto"/>
        <w:rPr>
          <w:rFonts w:ascii="Times New Roman" w:eastAsia="SimSun" w:hAnsi="Times New Roman" w:cs="Times New Roman"/>
        </w:rPr>
      </w:pPr>
    </w:p>
    <w:p w14:paraId="753D85A1" w14:textId="77777777" w:rsidR="00C23CD3" w:rsidRPr="00C23CD3" w:rsidRDefault="00C23CD3" w:rsidP="00C23CD3">
      <w:pPr>
        <w:spacing w:line="360" w:lineRule="auto"/>
        <w:rPr>
          <w:rFonts w:ascii="Times New Roman" w:eastAsia="SimSun" w:hAnsi="Times New Roman" w:cs="Times New Roman"/>
        </w:rPr>
      </w:pPr>
    </w:p>
    <w:p w14:paraId="543C7549" w14:textId="77777777" w:rsidR="00C23CD3" w:rsidRPr="00C23CD3" w:rsidRDefault="00C23CD3" w:rsidP="00C23CD3">
      <w:pPr>
        <w:spacing w:line="360" w:lineRule="auto"/>
        <w:rPr>
          <w:rFonts w:ascii="Times New Roman" w:eastAsia="SimSun" w:hAnsi="Times New Roman" w:cs="Times New Roman"/>
        </w:rPr>
      </w:pPr>
    </w:p>
    <w:p w14:paraId="2E6C5ED7" w14:textId="77777777" w:rsidR="00C23CD3" w:rsidRPr="00C23CD3" w:rsidRDefault="00C23CD3" w:rsidP="00C23CD3">
      <w:pPr>
        <w:spacing w:line="360" w:lineRule="auto"/>
        <w:rPr>
          <w:rFonts w:ascii="Times New Roman" w:eastAsia="SimSun" w:hAnsi="Times New Roman" w:cs="Times New Roman"/>
        </w:rPr>
      </w:pPr>
    </w:p>
    <w:p w14:paraId="0E7F3879" w14:textId="77777777" w:rsidR="00C23CD3" w:rsidRPr="00C23CD3" w:rsidRDefault="00C23CD3" w:rsidP="00C23CD3">
      <w:pPr>
        <w:spacing w:line="360" w:lineRule="auto"/>
        <w:rPr>
          <w:rFonts w:ascii="Times New Roman" w:eastAsia="SimSun" w:hAnsi="Times New Roman" w:cs="Times New Roman"/>
        </w:rPr>
      </w:pPr>
    </w:p>
    <w:p w14:paraId="41A62FAE" w14:textId="77777777" w:rsidR="00C23CD3" w:rsidRPr="00C23CD3" w:rsidRDefault="00C23CD3" w:rsidP="00C23CD3">
      <w:pPr>
        <w:spacing w:line="360" w:lineRule="auto"/>
        <w:ind w:firstLine="0"/>
        <w:rPr>
          <w:rFonts w:ascii="Times New Roman" w:eastAsia="SimSun" w:hAnsi="Times New Roman" w:cs="Times New Roman"/>
          <w:b/>
          <w:bCs/>
          <w:u w:val="single"/>
        </w:rPr>
      </w:pPr>
    </w:p>
    <w:p w14:paraId="1F80091E" w14:textId="77777777" w:rsidR="00C23CD3" w:rsidRPr="00C23CD3" w:rsidRDefault="00C23CD3" w:rsidP="00C23CD3">
      <w:pPr>
        <w:spacing w:line="360" w:lineRule="auto"/>
        <w:ind w:firstLine="0"/>
        <w:rPr>
          <w:rFonts w:ascii="Times New Roman" w:eastAsia="SimSun" w:hAnsi="Times New Roman" w:cs="Times New Roman"/>
          <w:b/>
          <w:bCs/>
          <w:u w:val="single"/>
        </w:rPr>
      </w:pPr>
    </w:p>
    <w:p w14:paraId="0DEA94C0" w14:textId="77777777" w:rsidR="00C23CD3" w:rsidRPr="00C23CD3" w:rsidRDefault="00C23CD3" w:rsidP="00C23CD3">
      <w:pPr>
        <w:spacing w:line="360" w:lineRule="auto"/>
        <w:ind w:firstLine="0"/>
        <w:rPr>
          <w:rFonts w:ascii="Times New Roman" w:eastAsia="SimSun" w:hAnsi="Times New Roman" w:cs="Times New Roman"/>
          <w:b/>
          <w:bCs/>
          <w:u w:val="single"/>
        </w:rPr>
      </w:pPr>
    </w:p>
    <w:p w14:paraId="7B593CD9" w14:textId="77777777" w:rsidR="00C23CD3" w:rsidRPr="00C23CD3" w:rsidRDefault="00C23CD3" w:rsidP="00C23CD3">
      <w:pPr>
        <w:spacing w:line="360" w:lineRule="auto"/>
        <w:ind w:firstLine="0"/>
        <w:rPr>
          <w:rFonts w:ascii="Times New Roman" w:eastAsia="SimSun" w:hAnsi="Times New Roman" w:cs="Times New Roman"/>
          <w:b/>
          <w:bCs/>
          <w:u w:val="single"/>
        </w:rPr>
      </w:pPr>
    </w:p>
    <w:p w14:paraId="29804C64" w14:textId="77777777" w:rsidR="00C23CD3" w:rsidRPr="00C23CD3" w:rsidRDefault="00C23CD3" w:rsidP="00C23CD3">
      <w:pPr>
        <w:spacing w:line="360" w:lineRule="auto"/>
        <w:ind w:firstLine="0"/>
        <w:rPr>
          <w:rFonts w:ascii="Times New Roman" w:eastAsia="SimSun" w:hAnsi="Times New Roman" w:cs="Times New Roman"/>
          <w:b/>
          <w:bCs/>
          <w:u w:val="single"/>
        </w:rPr>
      </w:pPr>
    </w:p>
    <w:p w14:paraId="08A93D60" w14:textId="77777777" w:rsidR="00C23CD3" w:rsidRDefault="00C23CD3" w:rsidP="00C23CD3">
      <w:pPr>
        <w:spacing w:line="360" w:lineRule="auto"/>
        <w:ind w:firstLine="0"/>
        <w:rPr>
          <w:rFonts w:ascii="Times New Roman" w:eastAsia="SimSun" w:hAnsi="Times New Roman" w:cs="Times New Roman"/>
          <w:b/>
          <w:bCs/>
          <w:u w:val="single"/>
        </w:rPr>
      </w:pPr>
    </w:p>
    <w:p w14:paraId="51006A52" w14:textId="77777777" w:rsidR="008E6FEE" w:rsidRDefault="008E6FEE" w:rsidP="00C23CD3">
      <w:pPr>
        <w:spacing w:line="360" w:lineRule="auto"/>
        <w:ind w:firstLine="0"/>
        <w:rPr>
          <w:rFonts w:ascii="Times New Roman" w:eastAsia="SimSun" w:hAnsi="Times New Roman" w:cs="Times New Roman"/>
          <w:b/>
          <w:bCs/>
          <w:u w:val="single"/>
        </w:rPr>
      </w:pPr>
    </w:p>
    <w:p w14:paraId="2B8C88FB" w14:textId="77777777" w:rsidR="008E6FEE" w:rsidRDefault="008E6FEE" w:rsidP="00C23CD3">
      <w:pPr>
        <w:spacing w:line="360" w:lineRule="auto"/>
        <w:ind w:firstLine="0"/>
        <w:rPr>
          <w:rFonts w:ascii="Times New Roman" w:eastAsia="SimSun" w:hAnsi="Times New Roman" w:cs="Times New Roman"/>
          <w:b/>
          <w:bCs/>
          <w:u w:val="single"/>
        </w:rPr>
      </w:pPr>
    </w:p>
    <w:p w14:paraId="62C6269E" w14:textId="77777777" w:rsidR="008E6FEE" w:rsidRPr="00C23CD3" w:rsidRDefault="008E6FEE" w:rsidP="00C23CD3">
      <w:pPr>
        <w:spacing w:line="360" w:lineRule="auto"/>
        <w:ind w:firstLine="0"/>
        <w:rPr>
          <w:rFonts w:ascii="Times New Roman" w:eastAsia="SimSun" w:hAnsi="Times New Roman" w:cs="Times New Roman"/>
          <w:b/>
          <w:bCs/>
          <w:u w:val="single"/>
        </w:rPr>
      </w:pPr>
    </w:p>
    <w:p w14:paraId="5FA43981" w14:textId="77777777" w:rsidR="00C23CD3" w:rsidRPr="00C23CD3" w:rsidRDefault="00C23CD3" w:rsidP="00C23CD3">
      <w:pPr>
        <w:spacing w:line="360" w:lineRule="auto"/>
        <w:ind w:firstLine="0"/>
        <w:rPr>
          <w:rFonts w:ascii="Times New Roman" w:eastAsia="SimSun" w:hAnsi="Times New Roman" w:cs="Times New Roman"/>
          <w:b/>
          <w:bCs/>
          <w:u w:val="single"/>
        </w:rPr>
      </w:pPr>
      <w:r w:rsidRPr="00C23CD3">
        <w:rPr>
          <w:rFonts w:ascii="Times New Roman" w:eastAsia="SimSun" w:hAnsi="Times New Roman" w:cs="Times New Roman"/>
          <w:b/>
          <w:bCs/>
          <w:u w:val="single"/>
        </w:rPr>
        <w:lastRenderedPageBreak/>
        <w:t>Table of Contents:</w:t>
      </w:r>
    </w:p>
    <w:p w14:paraId="0D5C7C12" w14:textId="77777777" w:rsidR="00E97D28" w:rsidRDefault="00E97D28" w:rsidP="00E6638B">
      <w:pPr>
        <w:spacing w:line="360" w:lineRule="auto"/>
        <w:ind w:left="180" w:hanging="180"/>
        <w:rPr>
          <w:rFonts w:ascii="Times New Roman" w:eastAsia="SimSun" w:hAnsi="Times New Roman" w:cs="Times New Roman"/>
        </w:rPr>
      </w:pPr>
    </w:p>
    <w:p w14:paraId="1D417912" w14:textId="4FCD8BFA" w:rsidR="00C23CD3" w:rsidRPr="00C23CD3" w:rsidRDefault="006C10A3" w:rsidP="006C10A3">
      <w:pPr>
        <w:spacing w:line="360" w:lineRule="auto"/>
        <w:ind w:firstLine="0"/>
        <w:rPr>
          <w:rFonts w:ascii="Times New Roman" w:eastAsia="SimSun" w:hAnsi="Times New Roman" w:cs="Times New Roman"/>
        </w:rPr>
      </w:pPr>
      <w:r>
        <w:rPr>
          <w:rFonts w:ascii="Times New Roman" w:eastAsia="SimSun" w:hAnsi="Times New Roman" w:cs="Times New Roman"/>
        </w:rPr>
        <w:t>1:</w:t>
      </w:r>
      <w:r w:rsidR="00C23CD3" w:rsidRPr="00C23CD3">
        <w:rPr>
          <w:rFonts w:ascii="Times New Roman" w:eastAsia="SimSun" w:hAnsi="Times New Roman" w:cs="Times New Roman"/>
        </w:rPr>
        <w:t xml:space="preserve"> </w:t>
      </w:r>
      <w:r w:rsidR="00CC679E">
        <w:rPr>
          <w:rFonts w:ascii="Times New Roman" w:eastAsia="SimSun" w:hAnsi="Times New Roman" w:cs="Times New Roman"/>
        </w:rPr>
        <w:t>Project r</w:t>
      </w:r>
      <w:r w:rsidR="00C23CD3" w:rsidRPr="00C23CD3">
        <w:rPr>
          <w:rFonts w:ascii="Times New Roman" w:eastAsia="SimSun" w:hAnsi="Times New Roman" w:cs="Times New Roman"/>
        </w:rPr>
        <w:t>equirements</w:t>
      </w:r>
      <w:r w:rsidR="00E6638B">
        <w:rPr>
          <w:rFonts w:ascii="Times New Roman" w:eastAsia="SimSun" w:hAnsi="Times New Roman" w:cs="Times New Roman"/>
        </w:rPr>
        <w:tab/>
      </w:r>
      <w:r w:rsidR="00CC679E">
        <w:rPr>
          <w:rFonts w:ascii="Times New Roman" w:eastAsia="SimSun" w:hAnsi="Times New Roman" w:cs="Times New Roman"/>
        </w:rPr>
        <w:t xml:space="preserve">    _</w:t>
      </w:r>
      <w:r w:rsidR="00C23CD3" w:rsidRPr="00C23CD3">
        <w:rPr>
          <w:rFonts w:ascii="Times New Roman" w:eastAsia="SimSun" w:hAnsi="Times New Roman" w:cs="Times New Roman"/>
        </w:rPr>
        <w:t>_____________</w:t>
      </w:r>
      <w:r w:rsidR="00E6638B">
        <w:rPr>
          <w:rFonts w:ascii="Times New Roman" w:eastAsia="SimSun" w:hAnsi="Times New Roman" w:cs="Times New Roman"/>
        </w:rPr>
        <w:t xml:space="preserve">___________________________ </w:t>
      </w:r>
      <w:r w:rsidR="00AD7ADE">
        <w:rPr>
          <w:rFonts w:ascii="Times New Roman" w:eastAsia="SimSun" w:hAnsi="Times New Roman" w:cs="Times New Roman"/>
        </w:rPr>
        <w:t>4</w:t>
      </w:r>
    </w:p>
    <w:p w14:paraId="73CE588A" w14:textId="4CFD6B3A" w:rsidR="00C23CD3" w:rsidRPr="00C23CD3" w:rsidRDefault="00C23CD3" w:rsidP="00E6638B">
      <w:pPr>
        <w:spacing w:line="360" w:lineRule="auto"/>
        <w:ind w:left="180" w:hanging="180"/>
        <w:rPr>
          <w:rFonts w:ascii="Times New Roman" w:eastAsia="SimSun" w:hAnsi="Times New Roman" w:cs="Times New Roman"/>
        </w:rPr>
      </w:pPr>
      <w:r w:rsidRPr="00C23CD3">
        <w:rPr>
          <w:rFonts w:ascii="Times New Roman" w:eastAsia="SimSun" w:hAnsi="Times New Roman" w:cs="Times New Roman"/>
        </w:rPr>
        <w:tab/>
        <w:t xml:space="preserve">1.1 </w:t>
      </w:r>
      <w:r w:rsidR="00472A5C">
        <w:rPr>
          <w:rFonts w:ascii="Times New Roman" w:eastAsia="SimSun" w:hAnsi="Times New Roman" w:cs="Times New Roman"/>
        </w:rPr>
        <w:t>Controller</w:t>
      </w:r>
      <w:r w:rsidRPr="00C23CD3">
        <w:rPr>
          <w:rFonts w:ascii="Times New Roman" w:eastAsia="SimSun" w:hAnsi="Times New Roman" w:cs="Times New Roman"/>
        </w:rPr>
        <w:t xml:space="preserve">   </w:t>
      </w:r>
      <w:r w:rsidR="00C80B37">
        <w:rPr>
          <w:rFonts w:ascii="Times New Roman" w:eastAsia="SimSun" w:hAnsi="Times New Roman" w:cs="Times New Roman"/>
        </w:rPr>
        <w:t xml:space="preserve">      </w:t>
      </w:r>
    </w:p>
    <w:p w14:paraId="4E279E64" w14:textId="75553528" w:rsidR="00C23CD3" w:rsidRPr="00C23CD3" w:rsidRDefault="00C23CD3" w:rsidP="00E6638B">
      <w:pPr>
        <w:spacing w:line="360" w:lineRule="auto"/>
        <w:ind w:left="180" w:hanging="180"/>
        <w:rPr>
          <w:rFonts w:ascii="Times New Roman" w:eastAsia="SimSun" w:hAnsi="Times New Roman" w:cs="Times New Roman"/>
        </w:rPr>
      </w:pPr>
      <w:r w:rsidRPr="00C23CD3">
        <w:rPr>
          <w:rFonts w:ascii="Times New Roman" w:eastAsia="SimSun" w:hAnsi="Times New Roman" w:cs="Times New Roman"/>
        </w:rPr>
        <w:tab/>
        <w:t xml:space="preserve">1.2 </w:t>
      </w:r>
      <w:r w:rsidR="00C80B37">
        <w:rPr>
          <w:rFonts w:ascii="Times New Roman" w:eastAsia="SimSun" w:hAnsi="Times New Roman" w:cs="Times New Roman"/>
        </w:rPr>
        <w:t xml:space="preserve">Datapath         </w:t>
      </w:r>
      <w:r w:rsidRPr="00C23CD3">
        <w:rPr>
          <w:rFonts w:ascii="Times New Roman" w:eastAsia="SimSun" w:hAnsi="Times New Roman" w:cs="Times New Roman"/>
        </w:rPr>
        <w:t xml:space="preserve">  </w:t>
      </w:r>
      <w:r>
        <w:rPr>
          <w:rFonts w:ascii="Times New Roman" w:eastAsia="SimSun" w:hAnsi="Times New Roman" w:cs="Times New Roman"/>
        </w:rPr>
        <w:t xml:space="preserve"> </w:t>
      </w:r>
    </w:p>
    <w:p w14:paraId="60F450B2" w14:textId="0AC96EE5" w:rsidR="00C23CD3" w:rsidRPr="00C23CD3" w:rsidRDefault="00C23CD3" w:rsidP="00E6638B">
      <w:pPr>
        <w:spacing w:line="360" w:lineRule="auto"/>
        <w:ind w:left="180" w:hanging="180"/>
        <w:rPr>
          <w:rFonts w:ascii="Times New Roman" w:eastAsia="SimSun" w:hAnsi="Times New Roman" w:cs="Times New Roman"/>
        </w:rPr>
      </w:pPr>
      <w:r w:rsidRPr="00C23CD3">
        <w:rPr>
          <w:rFonts w:ascii="Times New Roman" w:eastAsia="SimSun" w:hAnsi="Times New Roman" w:cs="Times New Roman"/>
        </w:rPr>
        <w:tab/>
        <w:t xml:space="preserve">1.3 </w:t>
      </w:r>
      <w:r w:rsidR="00C80B37">
        <w:rPr>
          <w:rFonts w:ascii="Times New Roman" w:eastAsia="SimSun" w:hAnsi="Times New Roman" w:cs="Times New Roman"/>
        </w:rPr>
        <w:t>Processor</w:t>
      </w:r>
      <w:r w:rsidRPr="00C23CD3">
        <w:rPr>
          <w:rFonts w:ascii="Times New Roman" w:eastAsia="SimSun" w:hAnsi="Times New Roman" w:cs="Times New Roman"/>
        </w:rPr>
        <w:t xml:space="preserve">           </w:t>
      </w:r>
    </w:p>
    <w:p w14:paraId="220FD488" w14:textId="0C6374F5" w:rsidR="00E6638B" w:rsidRDefault="00C23CD3" w:rsidP="0090087F">
      <w:pPr>
        <w:spacing w:line="360" w:lineRule="auto"/>
        <w:ind w:left="180" w:hanging="180"/>
        <w:rPr>
          <w:rFonts w:ascii="Times New Roman" w:eastAsia="SimSun" w:hAnsi="Times New Roman" w:cs="Times New Roman"/>
        </w:rPr>
      </w:pPr>
      <w:r w:rsidRPr="00C23CD3">
        <w:rPr>
          <w:rFonts w:ascii="Times New Roman" w:eastAsia="SimSun" w:hAnsi="Times New Roman" w:cs="Times New Roman"/>
        </w:rPr>
        <w:tab/>
        <w:t xml:space="preserve">1.4 </w:t>
      </w:r>
      <w:r w:rsidR="00CC679E">
        <w:rPr>
          <w:rFonts w:ascii="Times New Roman" w:eastAsia="SimSun" w:hAnsi="Times New Roman" w:cs="Times New Roman"/>
        </w:rPr>
        <w:t xml:space="preserve">Quartus </w:t>
      </w:r>
      <w:r w:rsidRPr="00C23CD3">
        <w:rPr>
          <w:rFonts w:ascii="Times New Roman" w:eastAsia="SimSun" w:hAnsi="Times New Roman" w:cs="Times New Roman"/>
        </w:rPr>
        <w:t xml:space="preserve">Project            </w:t>
      </w:r>
      <w:r w:rsidR="00EB2A3A">
        <w:rPr>
          <w:rFonts w:ascii="Times New Roman" w:eastAsia="SimSun" w:hAnsi="Times New Roman" w:cs="Times New Roman"/>
        </w:rPr>
        <w:t xml:space="preserve">   </w:t>
      </w:r>
    </w:p>
    <w:p w14:paraId="579D5020" w14:textId="77777777" w:rsidR="00E97D28" w:rsidRDefault="00E97D28" w:rsidP="00E6638B">
      <w:pPr>
        <w:spacing w:line="360" w:lineRule="auto"/>
        <w:ind w:firstLine="0"/>
        <w:rPr>
          <w:rFonts w:ascii="Times New Roman" w:eastAsia="SimSun" w:hAnsi="Times New Roman" w:cs="Times New Roman"/>
        </w:rPr>
      </w:pPr>
    </w:p>
    <w:p w14:paraId="1AF93B3F" w14:textId="31D7FC12" w:rsidR="00E6638B" w:rsidRDefault="00C23CD3" w:rsidP="00E6638B">
      <w:pPr>
        <w:spacing w:line="360" w:lineRule="auto"/>
        <w:ind w:firstLine="0"/>
        <w:rPr>
          <w:rFonts w:ascii="Times New Roman" w:eastAsia="SimSun" w:hAnsi="Times New Roman" w:cs="Times New Roman"/>
        </w:rPr>
      </w:pPr>
      <w:r w:rsidRPr="00C23CD3">
        <w:rPr>
          <w:rFonts w:ascii="Times New Roman" w:eastAsia="SimSun" w:hAnsi="Times New Roman" w:cs="Times New Roman"/>
        </w:rPr>
        <w:t>2: Design</w:t>
      </w:r>
      <w:r w:rsidR="00CC679E">
        <w:rPr>
          <w:rFonts w:ascii="Times New Roman" w:eastAsia="SimSun" w:hAnsi="Times New Roman" w:cs="Times New Roman"/>
        </w:rPr>
        <w:t xml:space="preserve"> Details</w:t>
      </w:r>
      <w:r w:rsidRPr="00C23CD3">
        <w:rPr>
          <w:rFonts w:ascii="Times New Roman" w:eastAsia="SimSun" w:hAnsi="Times New Roman" w:cs="Times New Roman"/>
        </w:rPr>
        <w:t xml:space="preserve"> </w:t>
      </w:r>
      <w:r w:rsidR="003D71B8">
        <w:rPr>
          <w:rFonts w:ascii="Times New Roman" w:eastAsia="SimSun" w:hAnsi="Times New Roman" w:cs="Times New Roman"/>
        </w:rPr>
        <w:t xml:space="preserve">      </w:t>
      </w:r>
      <w:r w:rsidR="00CC679E">
        <w:rPr>
          <w:rFonts w:ascii="Times New Roman" w:eastAsia="SimSun" w:hAnsi="Times New Roman" w:cs="Times New Roman"/>
        </w:rPr>
        <w:t xml:space="preserve">                 </w:t>
      </w:r>
      <w:r w:rsidR="00E6638B" w:rsidRPr="00C23CD3">
        <w:rPr>
          <w:rFonts w:ascii="Times New Roman" w:eastAsia="SimSun" w:hAnsi="Times New Roman" w:cs="Times New Roman"/>
        </w:rPr>
        <w:t>______________</w:t>
      </w:r>
      <w:r w:rsidR="00E6638B">
        <w:rPr>
          <w:rFonts w:ascii="Times New Roman" w:eastAsia="SimSun" w:hAnsi="Times New Roman" w:cs="Times New Roman"/>
        </w:rPr>
        <w:t>___________________________ page number</w:t>
      </w:r>
    </w:p>
    <w:p w14:paraId="4BA04EBE" w14:textId="188944DA" w:rsidR="00C93731" w:rsidRDefault="00E6638B" w:rsidP="00E97D28">
      <w:pPr>
        <w:spacing w:line="360" w:lineRule="auto"/>
        <w:ind w:left="180" w:hanging="180"/>
        <w:rPr>
          <w:rFonts w:ascii="Times New Roman" w:eastAsia="SimSun" w:hAnsi="Times New Roman" w:cs="Times New Roman"/>
        </w:rPr>
      </w:pPr>
      <w:r>
        <w:rPr>
          <w:rFonts w:ascii="Times New Roman" w:eastAsia="SimSun" w:hAnsi="Times New Roman" w:cs="Times New Roman"/>
        </w:rPr>
        <w:tab/>
      </w:r>
      <w:r w:rsidR="00C93731">
        <w:rPr>
          <w:rFonts w:ascii="Times New Roman" w:eastAsia="SimSun" w:hAnsi="Times New Roman" w:cs="Times New Roman"/>
        </w:rPr>
        <w:t>2.</w:t>
      </w:r>
      <w:r w:rsidR="00E97D28">
        <w:rPr>
          <w:rFonts w:ascii="Times New Roman" w:eastAsia="SimSun" w:hAnsi="Times New Roman" w:cs="Times New Roman"/>
        </w:rPr>
        <w:t>1</w:t>
      </w:r>
      <w:r w:rsidR="00FB3178">
        <w:rPr>
          <w:rFonts w:ascii="Times New Roman" w:eastAsia="SimSun" w:hAnsi="Times New Roman" w:cs="Times New Roman"/>
        </w:rPr>
        <w:t xml:space="preserve"> Controller          </w:t>
      </w:r>
    </w:p>
    <w:p w14:paraId="2232C68A" w14:textId="53D69BC7" w:rsidR="00C93731" w:rsidRDefault="00C93731" w:rsidP="00E6638B">
      <w:pPr>
        <w:spacing w:line="360" w:lineRule="auto"/>
        <w:ind w:left="180" w:hanging="180"/>
        <w:rPr>
          <w:rFonts w:ascii="Times New Roman" w:eastAsia="SimSun" w:hAnsi="Times New Roman" w:cs="Times New Roman"/>
        </w:rPr>
      </w:pPr>
      <w:r>
        <w:rPr>
          <w:rFonts w:ascii="Times New Roman" w:eastAsia="SimSun" w:hAnsi="Times New Roman" w:cs="Times New Roman"/>
        </w:rPr>
        <w:tab/>
        <w:t>2.</w:t>
      </w:r>
      <w:r w:rsidR="00E97D28">
        <w:rPr>
          <w:rFonts w:ascii="Times New Roman" w:eastAsia="SimSun" w:hAnsi="Times New Roman" w:cs="Times New Roman"/>
        </w:rPr>
        <w:t>2</w:t>
      </w:r>
      <w:r w:rsidR="00FB3178">
        <w:rPr>
          <w:rFonts w:ascii="Times New Roman" w:eastAsia="SimSun" w:hAnsi="Times New Roman" w:cs="Times New Roman"/>
        </w:rPr>
        <w:t xml:space="preserve"> Datapath        </w:t>
      </w:r>
    </w:p>
    <w:p w14:paraId="1AB512EE" w14:textId="77777777" w:rsidR="00CC679E" w:rsidRDefault="00E6638B" w:rsidP="00CC679E">
      <w:pPr>
        <w:spacing w:line="360" w:lineRule="auto"/>
        <w:ind w:left="180" w:hanging="180"/>
        <w:rPr>
          <w:rFonts w:ascii="Times New Roman" w:eastAsia="SimSun" w:hAnsi="Times New Roman" w:cs="Times New Roman"/>
        </w:rPr>
      </w:pPr>
      <w:r>
        <w:rPr>
          <w:rFonts w:ascii="Times New Roman" w:eastAsia="SimSun" w:hAnsi="Times New Roman" w:cs="Times New Roman"/>
        </w:rPr>
        <w:tab/>
      </w:r>
      <w:r w:rsidR="00C93731">
        <w:rPr>
          <w:rFonts w:ascii="Times New Roman" w:eastAsia="SimSun" w:hAnsi="Times New Roman" w:cs="Times New Roman"/>
        </w:rPr>
        <w:t>2.</w:t>
      </w:r>
      <w:r w:rsidR="00E97D28">
        <w:rPr>
          <w:rFonts w:ascii="Times New Roman" w:eastAsia="SimSun" w:hAnsi="Times New Roman" w:cs="Times New Roman"/>
        </w:rPr>
        <w:t>3</w:t>
      </w:r>
      <w:r w:rsidR="00FB3178">
        <w:rPr>
          <w:rFonts w:ascii="Times New Roman" w:eastAsia="SimSun" w:hAnsi="Times New Roman" w:cs="Times New Roman"/>
        </w:rPr>
        <w:t xml:space="preserve"> Processor</w:t>
      </w:r>
    </w:p>
    <w:p w14:paraId="545921A6" w14:textId="35EE6500" w:rsidR="00E6638B" w:rsidRDefault="00CC679E" w:rsidP="00CC679E">
      <w:pPr>
        <w:spacing w:line="360" w:lineRule="auto"/>
        <w:ind w:left="180" w:hanging="180"/>
        <w:rPr>
          <w:rFonts w:ascii="Times New Roman" w:eastAsia="SimSun" w:hAnsi="Times New Roman" w:cs="Times New Roman"/>
        </w:rPr>
      </w:pPr>
      <w:r>
        <w:rPr>
          <w:rFonts w:ascii="Times New Roman" w:eastAsia="SimSun" w:hAnsi="Times New Roman" w:cs="Times New Roman"/>
        </w:rPr>
        <w:t xml:space="preserve">   2.4 Project</w:t>
      </w:r>
      <w:r w:rsidR="00FB3178">
        <w:rPr>
          <w:rFonts w:ascii="Times New Roman" w:eastAsia="SimSun" w:hAnsi="Times New Roman" w:cs="Times New Roman"/>
        </w:rPr>
        <w:t xml:space="preserve"> </w:t>
      </w:r>
      <w:r w:rsidR="00B6388C">
        <w:rPr>
          <w:rFonts w:ascii="Times New Roman" w:eastAsia="SimSun" w:hAnsi="Times New Roman" w:cs="Times New Roman"/>
        </w:rPr>
        <w:t xml:space="preserve">           </w:t>
      </w:r>
    </w:p>
    <w:p w14:paraId="2FEC6D22" w14:textId="77777777" w:rsidR="00E97D28" w:rsidRDefault="00E97D28" w:rsidP="00E6638B">
      <w:pPr>
        <w:spacing w:line="360" w:lineRule="auto"/>
        <w:ind w:left="180" w:hanging="180"/>
        <w:rPr>
          <w:rFonts w:ascii="Times New Roman" w:eastAsia="SimSun" w:hAnsi="Times New Roman" w:cs="Times New Roman"/>
        </w:rPr>
      </w:pPr>
    </w:p>
    <w:p w14:paraId="4954D92E" w14:textId="3439FCB2" w:rsidR="00C23CD3" w:rsidRPr="00C23CD3" w:rsidRDefault="00C23CD3" w:rsidP="00E6638B">
      <w:pPr>
        <w:spacing w:line="360" w:lineRule="auto"/>
        <w:ind w:left="180" w:hanging="180"/>
        <w:rPr>
          <w:rFonts w:ascii="Times New Roman" w:eastAsia="SimSun" w:hAnsi="Times New Roman" w:cs="Times New Roman"/>
        </w:rPr>
      </w:pPr>
      <w:r w:rsidRPr="00C23CD3">
        <w:rPr>
          <w:rFonts w:ascii="Times New Roman" w:eastAsia="SimSun" w:hAnsi="Times New Roman" w:cs="Times New Roman"/>
        </w:rPr>
        <w:t xml:space="preserve">3: </w:t>
      </w:r>
      <w:r w:rsidR="00EB2A3A">
        <w:rPr>
          <w:rFonts w:ascii="Times New Roman" w:eastAsia="SimSun" w:hAnsi="Times New Roman" w:cs="Times New Roman"/>
        </w:rPr>
        <w:t>Te</w:t>
      </w:r>
      <w:r w:rsidR="00E6638B">
        <w:rPr>
          <w:rFonts w:ascii="Times New Roman" w:eastAsia="SimSun" w:hAnsi="Times New Roman" w:cs="Times New Roman"/>
        </w:rPr>
        <w:t>st Procedures</w:t>
      </w:r>
      <w:r w:rsidR="00E97D28">
        <w:rPr>
          <w:rFonts w:ascii="Times New Roman" w:eastAsia="SimSun" w:hAnsi="Times New Roman" w:cs="Times New Roman"/>
        </w:rPr>
        <w:t xml:space="preserve"> and Result</w:t>
      </w:r>
      <w:r w:rsidR="00CC679E">
        <w:rPr>
          <w:rFonts w:ascii="Times New Roman" w:eastAsia="SimSun" w:hAnsi="Times New Roman" w:cs="Times New Roman"/>
        </w:rPr>
        <w:t>s</w:t>
      </w:r>
      <w:r w:rsidR="00E97D28">
        <w:rPr>
          <w:rFonts w:ascii="Times New Roman" w:eastAsia="SimSun" w:hAnsi="Times New Roman" w:cs="Times New Roman"/>
        </w:rPr>
        <w:t xml:space="preserve">   </w:t>
      </w:r>
      <w:r w:rsidR="00CC679E">
        <w:rPr>
          <w:rFonts w:ascii="Times New Roman" w:eastAsia="SimSun" w:hAnsi="Times New Roman" w:cs="Times New Roman"/>
        </w:rPr>
        <w:t>___</w:t>
      </w:r>
      <w:r w:rsidR="00E6638B" w:rsidRPr="00C23CD3">
        <w:rPr>
          <w:rFonts w:ascii="Times New Roman" w:eastAsia="SimSun" w:hAnsi="Times New Roman" w:cs="Times New Roman"/>
        </w:rPr>
        <w:t>__________</w:t>
      </w:r>
      <w:r w:rsidR="00E6638B">
        <w:rPr>
          <w:rFonts w:ascii="Times New Roman" w:eastAsia="SimSun" w:hAnsi="Times New Roman" w:cs="Times New Roman"/>
        </w:rPr>
        <w:t>___________________________ page number</w:t>
      </w:r>
    </w:p>
    <w:p w14:paraId="571C82C4" w14:textId="5C00EA42" w:rsidR="00C23CD3" w:rsidRDefault="00C23CD3" w:rsidP="00E6638B">
      <w:pPr>
        <w:spacing w:line="360" w:lineRule="auto"/>
        <w:ind w:left="180" w:firstLine="0"/>
        <w:rPr>
          <w:rFonts w:ascii="Times New Roman" w:eastAsia="SimSun" w:hAnsi="Times New Roman" w:cs="Times New Roman"/>
        </w:rPr>
      </w:pPr>
      <w:r w:rsidRPr="00C23CD3">
        <w:rPr>
          <w:rFonts w:ascii="Times New Roman" w:eastAsia="SimSun" w:hAnsi="Times New Roman" w:cs="Times New Roman"/>
        </w:rPr>
        <w:t xml:space="preserve">3.1 </w:t>
      </w:r>
      <w:r w:rsidR="00C93731">
        <w:rPr>
          <w:rFonts w:ascii="Times New Roman" w:eastAsia="SimSun" w:hAnsi="Times New Roman" w:cs="Times New Roman"/>
        </w:rPr>
        <w:t>FSM_tb</w:t>
      </w:r>
      <w:r w:rsidR="004D0F5C">
        <w:rPr>
          <w:rFonts w:ascii="Times New Roman" w:eastAsia="SimSun" w:hAnsi="Times New Roman" w:cs="Times New Roman"/>
        </w:rPr>
        <w:t xml:space="preserve">.sv           </w:t>
      </w:r>
      <w:r w:rsidRPr="00C23CD3">
        <w:rPr>
          <w:rFonts w:ascii="Times New Roman" w:eastAsia="SimSun" w:hAnsi="Times New Roman" w:cs="Times New Roman"/>
        </w:rPr>
        <w:t xml:space="preserve">   </w:t>
      </w:r>
    </w:p>
    <w:p w14:paraId="0F54E506" w14:textId="04F2269C" w:rsidR="004D0F5C" w:rsidRDefault="004D0F5C" w:rsidP="00E6638B">
      <w:pPr>
        <w:spacing w:line="360" w:lineRule="auto"/>
        <w:ind w:left="180" w:firstLine="0"/>
        <w:rPr>
          <w:rFonts w:ascii="Times New Roman" w:eastAsia="SimSun" w:hAnsi="Times New Roman" w:cs="Times New Roman"/>
        </w:rPr>
      </w:pPr>
      <w:r>
        <w:rPr>
          <w:rFonts w:ascii="Times New Roman" w:eastAsia="SimSun" w:hAnsi="Times New Roman" w:cs="Times New Roman"/>
        </w:rPr>
        <w:t>3.</w:t>
      </w:r>
      <w:r w:rsidR="00CC679E">
        <w:rPr>
          <w:rFonts w:ascii="Times New Roman" w:eastAsia="SimSun" w:hAnsi="Times New Roman" w:cs="Times New Roman"/>
        </w:rPr>
        <w:t>2</w:t>
      </w:r>
      <w:r>
        <w:rPr>
          <w:rFonts w:ascii="Times New Roman" w:eastAsia="SimSun" w:hAnsi="Times New Roman" w:cs="Times New Roman"/>
        </w:rPr>
        <w:t xml:space="preserve"> </w:t>
      </w:r>
      <w:r w:rsidR="00D93603">
        <w:rPr>
          <w:rFonts w:ascii="Times New Roman" w:eastAsia="SimSun" w:hAnsi="Times New Roman" w:cs="Times New Roman"/>
        </w:rPr>
        <w:t>Controller</w:t>
      </w:r>
      <w:r w:rsidR="00F1463A">
        <w:rPr>
          <w:rFonts w:ascii="Times New Roman" w:eastAsia="SimSun" w:hAnsi="Times New Roman" w:cs="Times New Roman"/>
        </w:rPr>
        <w:t>_tb</w:t>
      </w:r>
      <w:r>
        <w:rPr>
          <w:rFonts w:ascii="Times New Roman" w:eastAsia="SimSun" w:hAnsi="Times New Roman" w:cs="Times New Roman"/>
        </w:rPr>
        <w:t>.sv</w:t>
      </w:r>
      <w:r w:rsidR="00F1463A">
        <w:rPr>
          <w:rFonts w:ascii="Times New Roman" w:eastAsia="SimSun" w:hAnsi="Times New Roman" w:cs="Times New Roman"/>
        </w:rPr>
        <w:t xml:space="preserve">       </w:t>
      </w:r>
    </w:p>
    <w:p w14:paraId="1F33DE53" w14:textId="53A7253C" w:rsidR="004D0F5C" w:rsidRPr="00C23CD3" w:rsidRDefault="004D0F5C" w:rsidP="00E6638B">
      <w:pPr>
        <w:spacing w:line="360" w:lineRule="auto"/>
        <w:ind w:left="180" w:firstLine="0"/>
        <w:rPr>
          <w:rFonts w:ascii="Times New Roman" w:eastAsia="SimSun" w:hAnsi="Times New Roman" w:cs="Times New Roman"/>
        </w:rPr>
      </w:pPr>
      <w:r>
        <w:rPr>
          <w:rFonts w:ascii="Times New Roman" w:eastAsia="SimSun" w:hAnsi="Times New Roman" w:cs="Times New Roman"/>
        </w:rPr>
        <w:t>3.</w:t>
      </w:r>
      <w:r w:rsidR="00CC679E">
        <w:rPr>
          <w:rFonts w:ascii="Times New Roman" w:eastAsia="SimSun" w:hAnsi="Times New Roman" w:cs="Times New Roman"/>
        </w:rPr>
        <w:t>3</w:t>
      </w:r>
      <w:r>
        <w:rPr>
          <w:rFonts w:ascii="Times New Roman" w:eastAsia="SimSun" w:hAnsi="Times New Roman" w:cs="Times New Roman"/>
        </w:rPr>
        <w:t xml:space="preserve"> </w:t>
      </w:r>
      <w:r w:rsidR="00D93603">
        <w:rPr>
          <w:rFonts w:ascii="Times New Roman" w:eastAsia="SimSun" w:hAnsi="Times New Roman" w:cs="Times New Roman"/>
        </w:rPr>
        <w:t>Datapath</w:t>
      </w:r>
      <w:r w:rsidR="00F1463A">
        <w:rPr>
          <w:rFonts w:ascii="Times New Roman" w:eastAsia="SimSun" w:hAnsi="Times New Roman" w:cs="Times New Roman"/>
        </w:rPr>
        <w:t>_tb</w:t>
      </w:r>
      <w:r>
        <w:rPr>
          <w:rFonts w:ascii="Times New Roman" w:eastAsia="SimSun" w:hAnsi="Times New Roman" w:cs="Times New Roman"/>
        </w:rPr>
        <w:t>.sv</w:t>
      </w:r>
      <w:r w:rsidR="00F1463A">
        <w:rPr>
          <w:rFonts w:ascii="Times New Roman" w:eastAsia="SimSun" w:hAnsi="Times New Roman" w:cs="Times New Roman"/>
        </w:rPr>
        <w:t xml:space="preserve">    </w:t>
      </w:r>
      <w:r w:rsidR="00D93603">
        <w:rPr>
          <w:rFonts w:ascii="Times New Roman" w:eastAsia="SimSun" w:hAnsi="Times New Roman" w:cs="Times New Roman"/>
        </w:rPr>
        <w:t xml:space="preserve">  </w:t>
      </w:r>
      <w:r w:rsidR="00F1463A">
        <w:rPr>
          <w:rFonts w:ascii="Times New Roman" w:eastAsia="SimSun" w:hAnsi="Times New Roman" w:cs="Times New Roman"/>
        </w:rPr>
        <w:t xml:space="preserve"> </w:t>
      </w:r>
    </w:p>
    <w:p w14:paraId="7A6CB8A4" w14:textId="62098A2D" w:rsidR="00E6638B" w:rsidRDefault="00C23CD3" w:rsidP="0090087F">
      <w:pPr>
        <w:spacing w:line="360" w:lineRule="auto"/>
        <w:ind w:left="180" w:firstLine="0"/>
        <w:rPr>
          <w:rFonts w:ascii="Times New Roman" w:eastAsia="SimSun" w:hAnsi="Times New Roman" w:cs="Times New Roman"/>
        </w:rPr>
      </w:pPr>
      <w:r w:rsidRPr="00C23CD3">
        <w:rPr>
          <w:rFonts w:ascii="Times New Roman" w:eastAsia="SimSun" w:hAnsi="Times New Roman" w:cs="Times New Roman"/>
        </w:rPr>
        <w:t>3.</w:t>
      </w:r>
      <w:r w:rsidR="00CC679E">
        <w:rPr>
          <w:rFonts w:ascii="Times New Roman" w:eastAsia="SimSun" w:hAnsi="Times New Roman" w:cs="Times New Roman"/>
        </w:rPr>
        <w:t>4</w:t>
      </w:r>
      <w:r w:rsidRPr="00C23CD3">
        <w:rPr>
          <w:rFonts w:ascii="Times New Roman" w:eastAsia="SimSun" w:hAnsi="Times New Roman" w:cs="Times New Roman"/>
        </w:rPr>
        <w:t xml:space="preserve"> </w:t>
      </w:r>
      <w:r>
        <w:rPr>
          <w:rFonts w:ascii="Times New Roman" w:eastAsia="SimSun" w:hAnsi="Times New Roman" w:cs="Times New Roman"/>
        </w:rPr>
        <w:t>testProcessor.sv</w:t>
      </w:r>
      <w:r w:rsidRPr="00C23CD3">
        <w:rPr>
          <w:rFonts w:ascii="Times New Roman" w:eastAsia="SimSun" w:hAnsi="Times New Roman" w:cs="Times New Roman"/>
        </w:rPr>
        <w:t xml:space="preserve">      </w:t>
      </w:r>
    </w:p>
    <w:p w14:paraId="193298E6" w14:textId="77777777" w:rsidR="00E97D28" w:rsidRDefault="00E97D28" w:rsidP="00E6638B">
      <w:pPr>
        <w:spacing w:line="360" w:lineRule="auto"/>
        <w:ind w:left="180" w:hanging="180"/>
        <w:rPr>
          <w:rFonts w:ascii="Times New Roman" w:eastAsia="SimSun" w:hAnsi="Times New Roman" w:cs="Times New Roman"/>
        </w:rPr>
      </w:pPr>
    </w:p>
    <w:p w14:paraId="2DC9D813" w14:textId="072EFE0F" w:rsidR="00C23CD3" w:rsidRPr="00C23CD3" w:rsidRDefault="00C23CD3" w:rsidP="00E6638B">
      <w:pPr>
        <w:spacing w:line="360" w:lineRule="auto"/>
        <w:ind w:left="180" w:hanging="180"/>
        <w:rPr>
          <w:rFonts w:ascii="Times New Roman" w:eastAsia="SimSun" w:hAnsi="Times New Roman" w:cs="Times New Roman"/>
        </w:rPr>
      </w:pPr>
      <w:r w:rsidRPr="00C23CD3">
        <w:rPr>
          <w:rFonts w:ascii="Times New Roman" w:eastAsia="SimSun" w:hAnsi="Times New Roman" w:cs="Times New Roman"/>
        </w:rPr>
        <w:t xml:space="preserve">4: </w:t>
      </w:r>
      <w:r w:rsidR="00E97D28">
        <w:rPr>
          <w:rFonts w:ascii="Times New Roman" w:eastAsia="SimSun" w:hAnsi="Times New Roman" w:cs="Times New Roman"/>
        </w:rPr>
        <w:t>DE</w:t>
      </w:r>
      <w:r w:rsidR="00CC679E">
        <w:rPr>
          <w:rFonts w:ascii="Times New Roman" w:eastAsia="SimSun" w:hAnsi="Times New Roman" w:cs="Times New Roman"/>
        </w:rPr>
        <w:t xml:space="preserve"> </w:t>
      </w:r>
      <w:r w:rsidR="00E97D28">
        <w:rPr>
          <w:rFonts w:ascii="Times New Roman" w:eastAsia="SimSun" w:hAnsi="Times New Roman" w:cs="Times New Roman"/>
        </w:rPr>
        <w:t>Board T</w:t>
      </w:r>
      <w:r w:rsidRPr="00C23CD3">
        <w:rPr>
          <w:rFonts w:ascii="Times New Roman" w:eastAsia="SimSun" w:hAnsi="Times New Roman" w:cs="Times New Roman"/>
        </w:rPr>
        <w:t>est R</w:t>
      </w:r>
      <w:r w:rsidR="00E6638B">
        <w:rPr>
          <w:rFonts w:ascii="Times New Roman" w:eastAsia="SimSun" w:hAnsi="Times New Roman" w:cs="Times New Roman"/>
        </w:rPr>
        <w:t>esults</w:t>
      </w:r>
      <w:r w:rsidR="00E6638B">
        <w:rPr>
          <w:rFonts w:ascii="Times New Roman" w:eastAsia="SimSun" w:hAnsi="Times New Roman" w:cs="Times New Roman"/>
        </w:rPr>
        <w:tab/>
      </w:r>
      <w:r w:rsidR="00CC679E">
        <w:rPr>
          <w:rFonts w:ascii="Times New Roman" w:eastAsia="SimSun" w:hAnsi="Times New Roman" w:cs="Times New Roman"/>
        </w:rPr>
        <w:t xml:space="preserve">    </w:t>
      </w:r>
      <w:r w:rsidR="00E6638B" w:rsidRPr="00C23CD3">
        <w:rPr>
          <w:rFonts w:ascii="Times New Roman" w:eastAsia="SimSun" w:hAnsi="Times New Roman" w:cs="Times New Roman"/>
        </w:rPr>
        <w:t>______________</w:t>
      </w:r>
      <w:r w:rsidR="00E6638B">
        <w:rPr>
          <w:rFonts w:ascii="Times New Roman" w:eastAsia="SimSun" w:hAnsi="Times New Roman" w:cs="Times New Roman"/>
        </w:rPr>
        <w:t>___________________________ page number</w:t>
      </w:r>
    </w:p>
    <w:p w14:paraId="3381EFE4" w14:textId="77777777" w:rsidR="00E6638B" w:rsidRDefault="00E6638B" w:rsidP="00E97D28">
      <w:pPr>
        <w:spacing w:line="360" w:lineRule="auto"/>
        <w:ind w:firstLine="0"/>
        <w:rPr>
          <w:rFonts w:ascii="Times New Roman" w:eastAsia="SimSun" w:hAnsi="Times New Roman" w:cs="Times New Roman"/>
        </w:rPr>
      </w:pPr>
    </w:p>
    <w:p w14:paraId="05095190" w14:textId="77777777" w:rsidR="00E97D28" w:rsidRDefault="00E97D28" w:rsidP="00E97D28">
      <w:pPr>
        <w:spacing w:line="360" w:lineRule="auto"/>
        <w:ind w:firstLine="0"/>
        <w:rPr>
          <w:rFonts w:ascii="Times New Roman" w:eastAsia="SimSun" w:hAnsi="Times New Roman" w:cs="Times New Roman"/>
        </w:rPr>
      </w:pPr>
    </w:p>
    <w:p w14:paraId="4D5A894A" w14:textId="72CFE023" w:rsidR="0090087F" w:rsidRPr="00E97D28" w:rsidRDefault="00E97D28" w:rsidP="00E97D28">
      <w:pPr>
        <w:spacing w:line="360" w:lineRule="auto"/>
        <w:ind w:left="180" w:hanging="180"/>
        <w:rPr>
          <w:rFonts w:ascii="Times New Roman" w:eastAsia="SimSun" w:hAnsi="Times New Roman" w:cs="Times New Roman"/>
        </w:rPr>
      </w:pPr>
      <w:r>
        <w:rPr>
          <w:rFonts w:ascii="Times New Roman" w:eastAsia="SimSun" w:hAnsi="Times New Roman" w:cs="Times New Roman"/>
        </w:rPr>
        <w:t>5</w:t>
      </w:r>
      <w:r w:rsidR="00C23CD3" w:rsidRPr="00C23CD3">
        <w:rPr>
          <w:rFonts w:ascii="Times New Roman" w:eastAsia="SimSun" w:hAnsi="Times New Roman" w:cs="Times New Roman"/>
        </w:rPr>
        <w:t xml:space="preserve">: </w:t>
      </w:r>
      <w:r w:rsidR="00E6638B">
        <w:rPr>
          <w:rFonts w:ascii="Times New Roman" w:eastAsia="SimSun" w:hAnsi="Times New Roman" w:cs="Times New Roman"/>
        </w:rPr>
        <w:t>Conclusion</w:t>
      </w:r>
      <w:r w:rsidR="00E6638B">
        <w:rPr>
          <w:rFonts w:ascii="Times New Roman" w:eastAsia="SimSun" w:hAnsi="Times New Roman" w:cs="Times New Roman"/>
        </w:rPr>
        <w:tab/>
      </w:r>
      <w:r w:rsidR="00E6638B">
        <w:rPr>
          <w:rFonts w:ascii="Times New Roman" w:eastAsia="SimSun" w:hAnsi="Times New Roman" w:cs="Times New Roman"/>
        </w:rPr>
        <w:tab/>
      </w:r>
      <w:r w:rsidR="00E6638B">
        <w:rPr>
          <w:rFonts w:ascii="Times New Roman" w:eastAsia="SimSun" w:hAnsi="Times New Roman" w:cs="Times New Roman"/>
        </w:rPr>
        <w:tab/>
      </w:r>
      <w:r w:rsidR="00CC679E">
        <w:rPr>
          <w:rFonts w:ascii="Times New Roman" w:eastAsia="SimSun" w:hAnsi="Times New Roman" w:cs="Times New Roman"/>
        </w:rPr>
        <w:t xml:space="preserve">    </w:t>
      </w:r>
      <w:r w:rsidR="00E6638B" w:rsidRPr="00C23CD3">
        <w:rPr>
          <w:rFonts w:ascii="Times New Roman" w:eastAsia="SimSun" w:hAnsi="Times New Roman" w:cs="Times New Roman"/>
        </w:rPr>
        <w:t>______________</w:t>
      </w:r>
      <w:r w:rsidR="00E6638B">
        <w:rPr>
          <w:rFonts w:ascii="Times New Roman" w:eastAsia="SimSun" w:hAnsi="Times New Roman" w:cs="Times New Roman"/>
        </w:rPr>
        <w:t>___________________________ page number</w:t>
      </w:r>
    </w:p>
    <w:p w14:paraId="034A720A" w14:textId="77777777" w:rsidR="00E97D28" w:rsidRDefault="00E97D28" w:rsidP="00C23CD3">
      <w:pPr>
        <w:tabs>
          <w:tab w:val="left" w:pos="2979"/>
        </w:tabs>
        <w:spacing w:line="360" w:lineRule="auto"/>
        <w:ind w:firstLine="0"/>
        <w:rPr>
          <w:rFonts w:ascii="Times New Roman" w:eastAsia="SimSun" w:hAnsi="Times New Roman" w:cs="Times New Roman"/>
          <w:bCs/>
        </w:rPr>
      </w:pPr>
    </w:p>
    <w:p w14:paraId="53D8BD70" w14:textId="77777777" w:rsidR="00E97D28" w:rsidRDefault="00E97D28" w:rsidP="00C23CD3">
      <w:pPr>
        <w:tabs>
          <w:tab w:val="left" w:pos="2979"/>
        </w:tabs>
        <w:spacing w:line="360" w:lineRule="auto"/>
        <w:ind w:firstLine="0"/>
        <w:rPr>
          <w:rFonts w:ascii="Times New Roman" w:eastAsia="SimSun" w:hAnsi="Times New Roman" w:cs="Times New Roman"/>
          <w:bCs/>
        </w:rPr>
      </w:pPr>
    </w:p>
    <w:p w14:paraId="2551AAC9" w14:textId="264F8597" w:rsidR="0090087F" w:rsidRDefault="00E97D28" w:rsidP="00C23CD3">
      <w:pPr>
        <w:tabs>
          <w:tab w:val="left" w:pos="2979"/>
        </w:tabs>
        <w:spacing w:line="360" w:lineRule="auto"/>
        <w:ind w:firstLine="0"/>
        <w:rPr>
          <w:rFonts w:ascii="Times New Roman" w:eastAsia="SimSun" w:hAnsi="Times New Roman" w:cs="Times New Roman"/>
          <w:bCs/>
        </w:rPr>
      </w:pPr>
      <w:r>
        <w:rPr>
          <w:rFonts w:ascii="Times New Roman" w:eastAsia="SimSun" w:hAnsi="Times New Roman" w:cs="Times New Roman"/>
          <w:bCs/>
        </w:rPr>
        <w:t>6</w:t>
      </w:r>
      <w:r w:rsidR="00CE36DD" w:rsidRPr="00CE36DD">
        <w:rPr>
          <w:rFonts w:ascii="Times New Roman" w:eastAsia="SimSun" w:hAnsi="Times New Roman" w:cs="Times New Roman"/>
          <w:bCs/>
        </w:rPr>
        <w:t xml:space="preserve">: </w:t>
      </w:r>
      <w:r w:rsidR="0090087F">
        <w:rPr>
          <w:rFonts w:ascii="Times New Roman" w:eastAsia="SimSun" w:hAnsi="Times New Roman" w:cs="Times New Roman"/>
          <w:bCs/>
        </w:rPr>
        <w:t>References</w:t>
      </w:r>
    </w:p>
    <w:p w14:paraId="21808E58" w14:textId="77777777" w:rsidR="00E97D28" w:rsidRDefault="00E97D28" w:rsidP="00C23CD3">
      <w:pPr>
        <w:tabs>
          <w:tab w:val="left" w:pos="2979"/>
        </w:tabs>
        <w:spacing w:line="360" w:lineRule="auto"/>
        <w:ind w:firstLine="0"/>
        <w:rPr>
          <w:rFonts w:ascii="Times New Roman" w:eastAsia="SimSun" w:hAnsi="Times New Roman" w:cs="Times New Roman"/>
          <w:bCs/>
        </w:rPr>
      </w:pPr>
    </w:p>
    <w:p w14:paraId="018D8CF3" w14:textId="5A0589B3" w:rsidR="00CE36DD" w:rsidRPr="00CE36DD" w:rsidRDefault="00CE36DD" w:rsidP="00C23CD3">
      <w:pPr>
        <w:tabs>
          <w:tab w:val="left" w:pos="2979"/>
        </w:tabs>
        <w:spacing w:line="360" w:lineRule="auto"/>
        <w:ind w:firstLine="0"/>
        <w:rPr>
          <w:rFonts w:ascii="Times New Roman" w:eastAsia="SimSun" w:hAnsi="Times New Roman" w:cs="Times New Roman"/>
          <w:bCs/>
        </w:rPr>
      </w:pPr>
      <w:r w:rsidRPr="00CE36DD">
        <w:rPr>
          <w:rFonts w:ascii="Times New Roman" w:eastAsia="SimSun" w:hAnsi="Times New Roman" w:cs="Times New Roman"/>
          <w:bCs/>
        </w:rPr>
        <w:t xml:space="preserve">Appendix </w:t>
      </w:r>
    </w:p>
    <w:p w14:paraId="765880ED" w14:textId="77777777" w:rsidR="00E97D28" w:rsidRDefault="00E97D28" w:rsidP="00CF2476">
      <w:pPr>
        <w:tabs>
          <w:tab w:val="left" w:pos="2979"/>
        </w:tabs>
        <w:spacing w:line="360" w:lineRule="auto"/>
        <w:ind w:firstLine="0"/>
        <w:jc w:val="both"/>
        <w:rPr>
          <w:rFonts w:ascii="Times New Roman" w:eastAsia="SimSun" w:hAnsi="Times New Roman" w:cs="Times New Roman"/>
        </w:rPr>
      </w:pPr>
    </w:p>
    <w:p w14:paraId="68F2D6C2" w14:textId="77777777" w:rsidR="00E97D28" w:rsidRDefault="00E97D28" w:rsidP="00CF2476">
      <w:pPr>
        <w:tabs>
          <w:tab w:val="left" w:pos="2979"/>
        </w:tabs>
        <w:spacing w:line="360" w:lineRule="auto"/>
        <w:ind w:firstLine="0"/>
        <w:jc w:val="both"/>
        <w:rPr>
          <w:rFonts w:ascii="Times New Roman" w:eastAsia="SimSun" w:hAnsi="Times New Roman" w:cs="Times New Roman"/>
        </w:rPr>
      </w:pPr>
    </w:p>
    <w:p w14:paraId="14DE470A" w14:textId="77777777" w:rsidR="00AD7ADE" w:rsidRPr="00AD7ADE" w:rsidRDefault="003D71B8" w:rsidP="00AD7ADE">
      <w:pPr>
        <w:pStyle w:val="NormalWeb"/>
        <w:rPr>
          <w:rFonts w:eastAsia="Times New Roman"/>
        </w:rPr>
      </w:pPr>
      <w:r>
        <w:rPr>
          <w:rFonts w:eastAsia="SimSun"/>
        </w:rPr>
        <w:lastRenderedPageBreak/>
        <w:t xml:space="preserve">          </w:t>
      </w:r>
      <w:r w:rsidR="00AD7ADE" w:rsidRPr="00AD7ADE">
        <w:rPr>
          <w:rFonts w:eastAsia="Times New Roman"/>
        </w:rPr>
        <w:t xml:space="preserve">The purpose of this course project was to design, simulate, integrate, and test a small programmable processor using </w:t>
      </w:r>
      <w:proofErr w:type="spellStart"/>
      <w:r w:rsidR="00AD7ADE" w:rsidRPr="00AD7ADE">
        <w:rPr>
          <w:rFonts w:eastAsia="Times New Roman"/>
        </w:rPr>
        <w:t>SystemVerilog</w:t>
      </w:r>
      <w:proofErr w:type="spellEnd"/>
      <w:r w:rsidR="00AD7ADE" w:rsidRPr="00AD7ADE">
        <w:rPr>
          <w:rFonts w:eastAsia="Times New Roman"/>
        </w:rPr>
        <w:t xml:space="preserve">. The processor was built from several smaller modules, including a finite state machine, program counter, instruction register, ROM, RAM, register file, ALU, controller, </w:t>
      </w:r>
      <w:proofErr w:type="spellStart"/>
      <w:r w:rsidR="00AD7ADE" w:rsidRPr="00AD7ADE">
        <w:rPr>
          <w:rFonts w:eastAsia="Times New Roman"/>
        </w:rPr>
        <w:t>datapath</w:t>
      </w:r>
      <w:proofErr w:type="spellEnd"/>
      <w:r w:rsidR="00AD7ADE" w:rsidRPr="00AD7ADE">
        <w:rPr>
          <w:rFonts w:eastAsia="Times New Roman"/>
        </w:rPr>
        <w:t xml:space="preserve">, and top-level board interface. By completing the project in stages, the design process reinforced how individual digital system components work together to form a functioning processor. The final processor was verified through </w:t>
      </w:r>
      <w:proofErr w:type="spellStart"/>
      <w:r w:rsidR="00AD7ADE" w:rsidRPr="00AD7ADE">
        <w:rPr>
          <w:rFonts w:eastAsia="Times New Roman"/>
        </w:rPr>
        <w:t>ModelSim</w:t>
      </w:r>
      <w:proofErr w:type="spellEnd"/>
      <w:r w:rsidR="00AD7ADE" w:rsidRPr="00AD7ADE">
        <w:rPr>
          <w:rFonts w:eastAsia="Times New Roman"/>
        </w:rPr>
        <w:t xml:space="preserve"> simulations and then tested on the DE10 board using manual clock stepping, synchronous reset, switch-controlled debug output, and seven-segment displays.</w:t>
      </w:r>
    </w:p>
    <w:p w14:paraId="2E58096D" w14:textId="77777777" w:rsidR="00AD7ADE" w:rsidRPr="00AD7ADE" w:rsidRDefault="00AD7ADE" w:rsidP="00AD7ADE">
      <w:pPr>
        <w:suppressAutoHyphens w:val="0"/>
        <w:rPr>
          <w:rFonts w:ascii="Times New Roman" w:eastAsia="Times New Roman" w:hAnsi="Times New Roman" w:cs="Times New Roman"/>
        </w:rPr>
      </w:pPr>
      <w:r w:rsidRPr="00AD7ADE">
        <w:rPr>
          <w:rFonts w:ascii="Times New Roman" w:eastAsia="Times New Roman" w:hAnsi="Times New Roman" w:cs="Times New Roman"/>
        </w:rPr>
        <w:t xml:space="preserve">Our team members for this project were Seth Amico and John Teal. We managed the workload by dividing the processor into smaller design and verification tasks, then combining those pieces through several stages of integration. Seth contributed to the early project structure and module development, including the initial </w:t>
      </w:r>
      <w:proofErr w:type="spellStart"/>
      <w:r w:rsidRPr="00AD7ADE">
        <w:rPr>
          <w:rFonts w:ascii="Times New Roman" w:eastAsia="Times New Roman" w:hAnsi="Times New Roman" w:cs="Times New Roman"/>
        </w:rPr>
        <w:t>datapath</w:t>
      </w:r>
      <w:proofErr w:type="spellEnd"/>
      <w:r w:rsidRPr="00AD7ADE">
        <w:rPr>
          <w:rFonts w:ascii="Times New Roman" w:eastAsia="Times New Roman" w:hAnsi="Times New Roman" w:cs="Times New Roman"/>
        </w:rPr>
        <w:t xml:space="preserve"> work, RAM and ROM setup, control unit development, program counter work, and early integration between the controller-related modules. John contributed to module refinement, interface corrections, FSM updates, </w:t>
      </w:r>
      <w:proofErr w:type="spellStart"/>
      <w:r w:rsidRPr="00AD7ADE">
        <w:rPr>
          <w:rFonts w:ascii="Times New Roman" w:eastAsia="Times New Roman" w:hAnsi="Times New Roman" w:cs="Times New Roman"/>
        </w:rPr>
        <w:t>datapath</w:t>
      </w:r>
      <w:proofErr w:type="spellEnd"/>
      <w:r w:rsidRPr="00AD7ADE">
        <w:rPr>
          <w:rFonts w:ascii="Times New Roman" w:eastAsia="Times New Roman" w:hAnsi="Times New Roman" w:cs="Times New Roman"/>
        </w:rPr>
        <w:t xml:space="preserve"> debugging, testbench creation, simulation setup, processor integration, top-level Project.sv board integration, Decoder and </w:t>
      </w:r>
      <w:proofErr w:type="spellStart"/>
      <w:r w:rsidRPr="00AD7ADE">
        <w:rPr>
          <w:rFonts w:ascii="Times New Roman" w:eastAsia="Times New Roman" w:hAnsi="Times New Roman" w:cs="Times New Roman"/>
        </w:rPr>
        <w:t>KeyFilter</w:t>
      </w:r>
      <w:proofErr w:type="spellEnd"/>
      <w:r w:rsidRPr="00AD7ADE">
        <w:rPr>
          <w:rFonts w:ascii="Times New Roman" w:eastAsia="Times New Roman" w:hAnsi="Times New Roman" w:cs="Times New Roman"/>
        </w:rPr>
        <w:t xml:space="preserve"> support, Quartus cleanup, timing constraints, and DE10 board testing. Both team members contributed to debugging and integration as the design moved from individual modules to the final processor and board-level demonstration.</w:t>
      </w:r>
    </w:p>
    <w:p w14:paraId="264F1EB7" w14:textId="026E5652" w:rsidR="00C23CD3" w:rsidRDefault="00C23CD3" w:rsidP="00AD7ADE">
      <w:pPr>
        <w:tabs>
          <w:tab w:val="left" w:pos="2979"/>
        </w:tabs>
        <w:spacing w:line="360" w:lineRule="auto"/>
        <w:ind w:firstLine="0"/>
        <w:jc w:val="both"/>
        <w:rPr>
          <w:rFonts w:ascii="Times New Roman" w:eastAsia="SimSun" w:hAnsi="Times New Roman" w:cs="Times New Roman"/>
          <w:b/>
          <w:bCs/>
        </w:rPr>
      </w:pPr>
    </w:p>
    <w:p w14:paraId="402C274B" w14:textId="77777777" w:rsidR="00AD7ADE" w:rsidRDefault="00AD7ADE" w:rsidP="00AD7ADE">
      <w:pPr>
        <w:tabs>
          <w:tab w:val="left" w:pos="2979"/>
        </w:tabs>
        <w:spacing w:line="360" w:lineRule="auto"/>
        <w:ind w:firstLine="0"/>
        <w:jc w:val="both"/>
        <w:rPr>
          <w:rFonts w:ascii="Times New Roman" w:eastAsia="SimSun" w:hAnsi="Times New Roman" w:cs="Times New Roman"/>
          <w:b/>
          <w:bCs/>
        </w:rPr>
      </w:pPr>
    </w:p>
    <w:p w14:paraId="19AD634E" w14:textId="77777777" w:rsidR="00AD7ADE" w:rsidRDefault="00AD7ADE" w:rsidP="00AD7ADE">
      <w:pPr>
        <w:tabs>
          <w:tab w:val="left" w:pos="2979"/>
        </w:tabs>
        <w:spacing w:line="360" w:lineRule="auto"/>
        <w:ind w:firstLine="0"/>
        <w:jc w:val="both"/>
        <w:rPr>
          <w:rFonts w:ascii="Times New Roman" w:eastAsia="SimSun" w:hAnsi="Times New Roman" w:cs="Times New Roman"/>
          <w:b/>
          <w:bCs/>
        </w:rPr>
      </w:pPr>
    </w:p>
    <w:p w14:paraId="1DB983C9" w14:textId="77777777" w:rsidR="00AD7ADE" w:rsidRDefault="00AD7ADE" w:rsidP="00AD7ADE">
      <w:pPr>
        <w:tabs>
          <w:tab w:val="left" w:pos="2979"/>
        </w:tabs>
        <w:spacing w:line="360" w:lineRule="auto"/>
        <w:ind w:firstLine="0"/>
        <w:jc w:val="both"/>
        <w:rPr>
          <w:rFonts w:ascii="Times New Roman" w:eastAsia="SimSun" w:hAnsi="Times New Roman" w:cs="Times New Roman"/>
          <w:b/>
          <w:bCs/>
        </w:rPr>
      </w:pPr>
    </w:p>
    <w:p w14:paraId="5D9DC5CA" w14:textId="77777777" w:rsidR="00AD7ADE" w:rsidRDefault="00AD7ADE" w:rsidP="00AD7ADE">
      <w:pPr>
        <w:tabs>
          <w:tab w:val="left" w:pos="2979"/>
        </w:tabs>
        <w:spacing w:line="360" w:lineRule="auto"/>
        <w:ind w:firstLine="0"/>
        <w:jc w:val="both"/>
        <w:rPr>
          <w:rFonts w:ascii="Times New Roman" w:eastAsia="SimSun" w:hAnsi="Times New Roman" w:cs="Times New Roman"/>
          <w:b/>
          <w:bCs/>
        </w:rPr>
      </w:pPr>
    </w:p>
    <w:p w14:paraId="5B339821" w14:textId="77777777" w:rsidR="00AD7ADE" w:rsidRDefault="00AD7ADE" w:rsidP="00AD7ADE">
      <w:pPr>
        <w:tabs>
          <w:tab w:val="left" w:pos="2979"/>
        </w:tabs>
        <w:spacing w:line="360" w:lineRule="auto"/>
        <w:ind w:firstLine="0"/>
        <w:jc w:val="both"/>
        <w:rPr>
          <w:rFonts w:ascii="Times New Roman" w:eastAsia="SimSun" w:hAnsi="Times New Roman" w:cs="Times New Roman"/>
          <w:b/>
          <w:bCs/>
        </w:rPr>
      </w:pPr>
    </w:p>
    <w:p w14:paraId="32E3C6A2" w14:textId="77777777" w:rsidR="00AD7ADE" w:rsidRPr="00C23CD3" w:rsidRDefault="00AD7ADE" w:rsidP="00AD7ADE">
      <w:pPr>
        <w:tabs>
          <w:tab w:val="left" w:pos="2979"/>
        </w:tabs>
        <w:spacing w:line="360" w:lineRule="auto"/>
        <w:ind w:firstLine="0"/>
        <w:jc w:val="both"/>
        <w:rPr>
          <w:rFonts w:ascii="Times New Roman" w:eastAsia="SimSun" w:hAnsi="Times New Roman" w:cs="Times New Roman"/>
          <w:b/>
          <w:bCs/>
        </w:rPr>
      </w:pPr>
    </w:p>
    <w:p w14:paraId="445A11A5" w14:textId="1FE07EBD" w:rsidR="00C23CD3" w:rsidRPr="00C23CD3" w:rsidRDefault="00C23CD3" w:rsidP="00C23CD3">
      <w:pPr>
        <w:tabs>
          <w:tab w:val="left" w:pos="2979"/>
        </w:tabs>
        <w:spacing w:line="360" w:lineRule="auto"/>
        <w:ind w:firstLine="0"/>
        <w:rPr>
          <w:rFonts w:ascii="Times New Roman" w:eastAsia="SimSun" w:hAnsi="Times New Roman" w:cs="Times New Roman"/>
          <w:b/>
          <w:bCs/>
          <w:sz w:val="28"/>
          <w:szCs w:val="28"/>
        </w:rPr>
      </w:pPr>
      <w:r w:rsidRPr="00C23CD3">
        <w:rPr>
          <w:rFonts w:ascii="Times New Roman" w:eastAsia="SimSun" w:hAnsi="Times New Roman" w:cs="Times New Roman"/>
          <w:b/>
          <w:bCs/>
          <w:sz w:val="28"/>
          <w:szCs w:val="28"/>
        </w:rPr>
        <w:lastRenderedPageBreak/>
        <w:t>1.Requirements</w:t>
      </w:r>
    </w:p>
    <w:p w14:paraId="4A729454" w14:textId="13237045" w:rsidR="00FD6998" w:rsidRDefault="00C23CD3" w:rsidP="00CF2476">
      <w:pPr>
        <w:tabs>
          <w:tab w:val="left" w:pos="2979"/>
        </w:tabs>
        <w:spacing w:line="360" w:lineRule="auto"/>
        <w:ind w:firstLine="0"/>
        <w:jc w:val="both"/>
        <w:rPr>
          <w:rFonts w:ascii="Times New Roman" w:eastAsia="SimSun" w:hAnsi="Times New Roman" w:cs="Times New Roman"/>
        </w:rPr>
      </w:pPr>
      <w:r w:rsidRPr="00C23CD3">
        <w:rPr>
          <w:rFonts w:ascii="Times New Roman" w:eastAsia="SimSun" w:hAnsi="Times New Roman" w:cs="Times New Roman"/>
        </w:rPr>
        <w:t xml:space="preserve">           </w:t>
      </w:r>
      <w:r w:rsidR="00EB2A3A">
        <w:rPr>
          <w:rFonts w:ascii="Times New Roman" w:eastAsia="SimSun" w:hAnsi="Times New Roman" w:cs="Times New Roman"/>
        </w:rPr>
        <w:t>Briefly describe the project requirements in general</w:t>
      </w:r>
      <w:r w:rsidR="00EF00D7">
        <w:rPr>
          <w:rFonts w:ascii="Times New Roman" w:eastAsia="SimSun" w:hAnsi="Times New Roman" w:cs="Times New Roman"/>
        </w:rPr>
        <w:t>.</w:t>
      </w:r>
      <w:r w:rsidR="00EB2A3A">
        <w:rPr>
          <w:rFonts w:ascii="Times New Roman" w:eastAsia="SimSun" w:hAnsi="Times New Roman" w:cs="Times New Roman"/>
        </w:rPr>
        <w:t xml:space="preserve"> </w:t>
      </w:r>
      <w:r w:rsidR="003A5D73">
        <w:rPr>
          <w:rFonts w:ascii="Times New Roman" w:eastAsia="SimSun" w:hAnsi="Times New Roman" w:cs="Times New Roman"/>
        </w:rPr>
        <w:t>Using</w:t>
      </w:r>
      <w:r w:rsidR="00EB2A3A">
        <w:rPr>
          <w:rFonts w:ascii="Times New Roman" w:eastAsia="SimSun" w:hAnsi="Times New Roman" w:cs="Times New Roman"/>
        </w:rPr>
        <w:t xml:space="preserve"> pictures/figures is always a good idea. When using pictures/figures, please </w:t>
      </w:r>
      <w:r w:rsidR="003D71B8">
        <w:rPr>
          <w:rFonts w:ascii="Times New Roman" w:eastAsia="SimSun" w:hAnsi="Times New Roman" w:cs="Times New Roman"/>
        </w:rPr>
        <w:t>add captions for references. See below.</w:t>
      </w:r>
    </w:p>
    <w:p w14:paraId="066B1438" w14:textId="0E75285C" w:rsidR="003D71B8" w:rsidRDefault="00E143BB" w:rsidP="00EB2A3A">
      <w:pPr>
        <w:tabs>
          <w:tab w:val="left" w:pos="2979"/>
        </w:tabs>
        <w:spacing w:line="360" w:lineRule="auto"/>
        <w:ind w:firstLine="0"/>
        <w:rPr>
          <w:rFonts w:ascii="Times New Roman" w:eastAsia="SimSun" w:hAnsi="Times New Roman" w:cs="Times New Roman"/>
        </w:rPr>
      </w:pPr>
      <w:r>
        <w:rPr>
          <w:rFonts w:ascii="Times New Roman" w:eastAsia="SimSun" w:hAnsi="Times New Roman" w:cs="Times New Roman"/>
          <w:noProof/>
          <w:lang w:eastAsia="en-US"/>
        </w:rPr>
        <mc:AlternateContent>
          <mc:Choice Requires="wps">
            <w:drawing>
              <wp:anchor distT="0" distB="0" distL="114300" distR="114300" simplePos="0" relativeHeight="251724800" behindDoc="0" locked="0" layoutInCell="1" allowOverlap="1" wp14:anchorId="5571B245" wp14:editId="1505C34E">
                <wp:simplePos x="0" y="0"/>
                <wp:positionH relativeFrom="column">
                  <wp:posOffset>1095375</wp:posOffset>
                </wp:positionH>
                <wp:positionV relativeFrom="paragraph">
                  <wp:posOffset>26670</wp:posOffset>
                </wp:positionV>
                <wp:extent cx="3686175" cy="1038225"/>
                <wp:effectExtent l="0" t="0" r="28575" b="28575"/>
                <wp:wrapNone/>
                <wp:docPr id="58" name="Rectangle 58"/>
                <wp:cNvGraphicFramePr/>
                <a:graphic xmlns:a="http://schemas.openxmlformats.org/drawingml/2006/main">
                  <a:graphicData uri="http://schemas.microsoft.com/office/word/2010/wordprocessingShape">
                    <wps:wsp>
                      <wps:cNvSpPr/>
                      <wps:spPr>
                        <a:xfrm>
                          <a:off x="0" y="0"/>
                          <a:ext cx="3686175" cy="1038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044C1" id="Rectangle 58" o:spid="_x0000_s1026" style="position:absolute;margin-left:86.25pt;margin-top:2.1pt;width:290.25pt;height:81.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" fillcolor="#ddd [3204]" strokecolor="#6e6e6e [1604]" strokeweight="1pt"/>
            </w:pict>
          </mc:Fallback>
        </mc:AlternateContent>
      </w:r>
      <w:r w:rsidR="003D71B8" w:rsidRPr="003D71B8">
        <w:rPr>
          <w:rFonts w:ascii="Times New Roman" w:eastAsia="SimSun" w:hAnsi="Times New Roman" w:cs="Times New Roman"/>
          <w:noProof/>
          <w:lang w:eastAsia="en-US"/>
        </w:rPr>
        <mc:AlternateContent>
          <mc:Choice Requires="wps">
            <w:drawing>
              <wp:anchor distT="45720" distB="45720" distL="114300" distR="114300" simplePos="0" relativeHeight="251726848" behindDoc="0" locked="0" layoutInCell="1" allowOverlap="1" wp14:anchorId="3C9F592F" wp14:editId="192231F9">
                <wp:simplePos x="0" y="0"/>
                <wp:positionH relativeFrom="column">
                  <wp:posOffset>1095375</wp:posOffset>
                </wp:positionH>
                <wp:positionV relativeFrom="paragraph">
                  <wp:posOffset>26670</wp:posOffset>
                </wp:positionV>
                <wp:extent cx="3686175" cy="10382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038225"/>
                        </a:xfrm>
                        <a:prstGeom prst="rect">
                          <a:avLst/>
                        </a:prstGeom>
                        <a:solidFill>
                          <a:srgbClr val="FFFFFF"/>
                        </a:solidFill>
                        <a:ln w="9525">
                          <a:solidFill>
                            <a:srgbClr val="000000"/>
                          </a:solidFill>
                          <a:miter lim="800000"/>
                          <a:headEnd/>
                          <a:tailEnd/>
                        </a:ln>
                      </wps:spPr>
                      <wps:txbx>
                        <w:txbxContent>
                          <w:p w14:paraId="62DC250B" w14:textId="77777777" w:rsidR="00E143BB" w:rsidRDefault="00E143BB" w:rsidP="00E143BB">
                            <w:pPr>
                              <w:ind w:firstLine="0"/>
                              <w:jc w:val="center"/>
                            </w:pPr>
                          </w:p>
                          <w:p w14:paraId="15E8D70E" w14:textId="4AB0272F" w:rsidR="003D71B8" w:rsidRDefault="003D71B8" w:rsidP="00E143BB">
                            <w:pPr>
                              <w:ind w:firstLine="0"/>
                              <w:jc w:val="center"/>
                            </w:pPr>
                            <w:r>
                              <w:t xml:space="preserve">Add </w:t>
                            </w:r>
                            <w:r w:rsidR="003A5D73">
                              <w:t>y</w:t>
                            </w:r>
                            <w:r>
                              <w:t>our picture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9F592F" id="_x0000_t202" coordsize="21600,21600" o:spt="202" path="m,l,21600r21600,l21600,xe">
                <v:stroke joinstyle="miter"/>
                <v:path gradientshapeok="t" o:connecttype="rect"/>
              </v:shapetype>
              <v:shape id="Text Box 2" o:spid="_x0000_s1026" type="#_x0000_t202" style="position:absolute;margin-left:86.25pt;margin-top:2.1pt;width:290.25pt;height:81.7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">
                <v:textbox>
                  <w:txbxContent>
                    <w:p w14:paraId="62DC250B" w14:textId="77777777" w:rsidR="00E143BB" w:rsidRDefault="00E143BB" w:rsidP="00E143BB">
                      <w:pPr>
                        <w:ind w:firstLine="0"/>
                        <w:jc w:val="center"/>
                      </w:pPr>
                    </w:p>
                    <w:p w14:paraId="15E8D70E" w14:textId="4AB0272F" w:rsidR="003D71B8" w:rsidRDefault="003D71B8" w:rsidP="00E143BB">
                      <w:pPr>
                        <w:ind w:firstLine="0"/>
                        <w:jc w:val="center"/>
                      </w:pPr>
                      <w:r>
                        <w:t xml:space="preserve">Add </w:t>
                      </w:r>
                      <w:r w:rsidR="003A5D73">
                        <w:t>y</w:t>
                      </w:r>
                      <w:r>
                        <w:t>our picture here</w:t>
                      </w:r>
                    </w:p>
                  </w:txbxContent>
                </v:textbox>
                <w10:wrap type="square"/>
              </v:shape>
            </w:pict>
          </mc:Fallback>
        </mc:AlternateContent>
      </w:r>
    </w:p>
    <w:p w14:paraId="1631BF88" w14:textId="701E1A61" w:rsidR="003D71B8" w:rsidRDefault="003D71B8" w:rsidP="00EB2A3A">
      <w:pPr>
        <w:tabs>
          <w:tab w:val="left" w:pos="2979"/>
        </w:tabs>
        <w:spacing w:line="360" w:lineRule="auto"/>
        <w:ind w:firstLine="0"/>
        <w:rPr>
          <w:rFonts w:ascii="Times New Roman" w:eastAsia="SimSun" w:hAnsi="Times New Roman" w:cs="Times New Roman"/>
        </w:rPr>
      </w:pPr>
    </w:p>
    <w:p w14:paraId="0A3BB837" w14:textId="57346E97" w:rsidR="003D71B8" w:rsidRDefault="003D71B8" w:rsidP="00EB2A3A">
      <w:pPr>
        <w:tabs>
          <w:tab w:val="left" w:pos="2979"/>
        </w:tabs>
        <w:spacing w:line="360" w:lineRule="auto"/>
        <w:ind w:firstLine="0"/>
        <w:rPr>
          <w:rFonts w:ascii="Times New Roman" w:eastAsia="SimSun" w:hAnsi="Times New Roman" w:cs="Times New Roman"/>
        </w:rPr>
      </w:pPr>
    </w:p>
    <w:p w14:paraId="3016C350" w14:textId="3BA030B3" w:rsidR="003D71B8" w:rsidRDefault="003D71B8" w:rsidP="00EB2A3A">
      <w:pPr>
        <w:tabs>
          <w:tab w:val="left" w:pos="2979"/>
        </w:tabs>
        <w:spacing w:line="360" w:lineRule="auto"/>
        <w:ind w:firstLine="0"/>
        <w:rPr>
          <w:rFonts w:ascii="Times New Roman" w:eastAsia="SimSun" w:hAnsi="Times New Roman" w:cs="Times New Roman"/>
        </w:rPr>
      </w:pPr>
    </w:p>
    <w:p w14:paraId="2F312FB4" w14:textId="77777777" w:rsidR="003D71B8" w:rsidRDefault="003D71B8" w:rsidP="00EB2A3A">
      <w:pPr>
        <w:tabs>
          <w:tab w:val="left" w:pos="2979"/>
        </w:tabs>
        <w:spacing w:line="360" w:lineRule="auto"/>
        <w:ind w:firstLine="0"/>
        <w:rPr>
          <w:rFonts w:ascii="Times New Roman" w:eastAsia="SimSun" w:hAnsi="Times New Roman" w:cs="Times New Roman"/>
        </w:rPr>
      </w:pPr>
    </w:p>
    <w:p w14:paraId="0CFFE256" w14:textId="342EDF16" w:rsidR="003D71B8" w:rsidRDefault="003D71B8" w:rsidP="003D71B8">
      <w:pPr>
        <w:tabs>
          <w:tab w:val="left" w:pos="2979"/>
        </w:tabs>
        <w:spacing w:line="360" w:lineRule="auto"/>
        <w:ind w:firstLine="0"/>
        <w:jc w:val="center"/>
        <w:rPr>
          <w:rFonts w:ascii="Times New Roman" w:eastAsia="SimSun" w:hAnsi="Times New Roman" w:cs="Times New Roman"/>
        </w:rPr>
      </w:pPr>
      <w:r>
        <w:rPr>
          <w:rFonts w:ascii="Times New Roman" w:eastAsia="SimSun" w:hAnsi="Times New Roman" w:cs="Times New Roman"/>
        </w:rPr>
        <w:t>Figure x. Brief describ</w:t>
      </w:r>
      <w:r w:rsidR="003A5D73">
        <w:rPr>
          <w:rFonts w:ascii="Times New Roman" w:eastAsia="SimSun" w:hAnsi="Times New Roman" w:cs="Times New Roman"/>
        </w:rPr>
        <w:t>e</w:t>
      </w:r>
      <w:r>
        <w:rPr>
          <w:rFonts w:ascii="Times New Roman" w:eastAsia="SimSun" w:hAnsi="Times New Roman" w:cs="Times New Roman"/>
        </w:rPr>
        <w:t xml:space="preserve"> the picture you insert here, e.g., Processor </w:t>
      </w:r>
      <w:r w:rsidR="003A5D73">
        <w:rPr>
          <w:rFonts w:ascii="Times New Roman" w:eastAsia="SimSun" w:hAnsi="Times New Roman" w:cs="Times New Roman"/>
        </w:rPr>
        <w:t>S</w:t>
      </w:r>
      <w:r>
        <w:rPr>
          <w:rFonts w:ascii="Times New Roman" w:eastAsia="SimSun" w:hAnsi="Times New Roman" w:cs="Times New Roman"/>
        </w:rPr>
        <w:t xml:space="preserve">tructure, </w:t>
      </w:r>
      <w:proofErr w:type="spellStart"/>
      <w:r>
        <w:rPr>
          <w:rFonts w:ascii="Times New Roman" w:eastAsia="SimSun" w:hAnsi="Times New Roman" w:cs="Times New Roman"/>
        </w:rPr>
        <w:t>etc</w:t>
      </w:r>
      <w:proofErr w:type="spellEnd"/>
    </w:p>
    <w:p w14:paraId="3C25BB02" w14:textId="77777777" w:rsidR="003D71B8" w:rsidRPr="00C23CD3" w:rsidRDefault="003D71B8" w:rsidP="003D71B8">
      <w:pPr>
        <w:tabs>
          <w:tab w:val="left" w:pos="2979"/>
        </w:tabs>
        <w:spacing w:line="360" w:lineRule="auto"/>
        <w:ind w:firstLine="0"/>
        <w:jc w:val="center"/>
        <w:rPr>
          <w:rFonts w:ascii="Times New Roman" w:eastAsia="SimSun" w:hAnsi="Times New Roman" w:cs="Times New Roman"/>
        </w:rPr>
      </w:pPr>
    </w:p>
    <w:p w14:paraId="5262C544" w14:textId="023E880D" w:rsidR="00C23CD3" w:rsidRPr="00C23CD3" w:rsidRDefault="003D71B8" w:rsidP="00C23CD3">
      <w:pPr>
        <w:numPr>
          <w:ilvl w:val="1"/>
          <w:numId w:val="23"/>
        </w:numPr>
        <w:tabs>
          <w:tab w:val="left" w:pos="2979"/>
        </w:tabs>
        <w:spacing w:line="360" w:lineRule="auto"/>
        <w:contextualSpacing/>
        <w:rPr>
          <w:rFonts w:ascii="Times New Roman" w:eastAsia="SimSun" w:hAnsi="Times New Roman" w:cs="Times New Roman"/>
          <w:b/>
          <w:bCs/>
        </w:rPr>
      </w:pPr>
      <w:r>
        <w:rPr>
          <w:rFonts w:ascii="Times New Roman" w:eastAsia="SimSun" w:hAnsi="Times New Roman" w:cs="Times New Roman"/>
          <w:b/>
          <w:bCs/>
        </w:rPr>
        <w:t>Requirements for</w:t>
      </w:r>
      <w:r w:rsidR="00C23CD3" w:rsidRPr="00C23CD3">
        <w:rPr>
          <w:rFonts w:ascii="Times New Roman" w:eastAsia="SimSun" w:hAnsi="Times New Roman" w:cs="Times New Roman"/>
          <w:b/>
          <w:bCs/>
        </w:rPr>
        <w:t xml:space="preserve"> </w:t>
      </w:r>
      <w:r w:rsidR="00F201D3" w:rsidRPr="003A5D73">
        <w:rPr>
          <w:rFonts w:ascii="Courier New" w:eastAsia="SimSun" w:hAnsi="Courier New" w:cs="Courier New"/>
          <w:b/>
          <w:bCs/>
          <w:color w:val="FF0000"/>
        </w:rPr>
        <w:t>Controlle</w:t>
      </w:r>
      <w:r w:rsidR="00CC679E">
        <w:rPr>
          <w:rFonts w:ascii="Courier New" w:eastAsia="SimSun" w:hAnsi="Courier New" w:cs="Courier New"/>
          <w:b/>
          <w:bCs/>
          <w:color w:val="FF0000"/>
        </w:rPr>
        <w:t>r</w:t>
      </w:r>
    </w:p>
    <w:p w14:paraId="035B9C3C" w14:textId="2600F3B4" w:rsidR="00F73BD7" w:rsidRDefault="003D71B8" w:rsidP="00CF2476">
      <w:pPr>
        <w:tabs>
          <w:tab w:val="left" w:pos="2979"/>
        </w:tabs>
        <w:spacing w:line="360" w:lineRule="auto"/>
        <w:ind w:firstLine="0"/>
        <w:jc w:val="both"/>
        <w:rPr>
          <w:rFonts w:ascii="Times New Roman" w:eastAsia="SimSun" w:hAnsi="Times New Roman" w:cs="Times New Roman"/>
        </w:rPr>
      </w:pPr>
      <w:r>
        <w:rPr>
          <w:rFonts w:ascii="Times New Roman" w:eastAsia="SimSun" w:hAnsi="Times New Roman" w:cs="Times New Roman"/>
        </w:rPr>
        <w:t xml:space="preserve">           </w:t>
      </w:r>
      <w:r w:rsidRPr="003D71B8">
        <w:rPr>
          <w:rFonts w:ascii="Times New Roman" w:eastAsia="SimSun" w:hAnsi="Times New Roman" w:cs="Times New Roman"/>
        </w:rPr>
        <w:t xml:space="preserve">Briefly describe </w:t>
      </w:r>
      <w:r w:rsidR="00E97D28">
        <w:rPr>
          <w:rFonts w:ascii="Times New Roman" w:eastAsia="SimSun" w:hAnsi="Times New Roman" w:cs="Times New Roman"/>
        </w:rPr>
        <w:t xml:space="preserve">design </w:t>
      </w:r>
      <w:r w:rsidRPr="003D71B8">
        <w:rPr>
          <w:rFonts w:ascii="Times New Roman" w:eastAsia="SimSun" w:hAnsi="Times New Roman" w:cs="Times New Roman"/>
        </w:rPr>
        <w:t xml:space="preserve">requirements </w:t>
      </w:r>
      <w:r>
        <w:rPr>
          <w:rFonts w:ascii="Times New Roman" w:eastAsia="SimSun" w:hAnsi="Times New Roman" w:cs="Times New Roman"/>
        </w:rPr>
        <w:t xml:space="preserve">for the module </w:t>
      </w:r>
      <w:r w:rsidRPr="003A5D73">
        <w:rPr>
          <w:rFonts w:ascii="Courier New" w:eastAsia="SimSun" w:hAnsi="Courier New" w:cs="Courier New"/>
          <w:b/>
          <w:bCs/>
          <w:color w:val="FF0000"/>
        </w:rPr>
        <w:t>Controller</w:t>
      </w:r>
      <w:r w:rsidRPr="003D71B8">
        <w:rPr>
          <w:rFonts w:ascii="Times New Roman" w:eastAsia="SimSun" w:hAnsi="Times New Roman" w:cs="Times New Roman"/>
        </w:rPr>
        <w:t xml:space="preserve">. </w:t>
      </w:r>
      <w:r w:rsidR="006C10A3" w:rsidRPr="003D71B8">
        <w:rPr>
          <w:rFonts w:ascii="Times New Roman" w:eastAsia="SimSun" w:hAnsi="Times New Roman" w:cs="Times New Roman"/>
        </w:rPr>
        <w:t>Using</w:t>
      </w:r>
      <w:r w:rsidRPr="003D71B8">
        <w:rPr>
          <w:rFonts w:ascii="Times New Roman" w:eastAsia="SimSun" w:hAnsi="Times New Roman" w:cs="Times New Roman"/>
        </w:rPr>
        <w:t xml:space="preserve"> pictures/figures is always a good idea. When using pictures/figures, please add captions for references.</w:t>
      </w:r>
    </w:p>
    <w:p w14:paraId="05317A99" w14:textId="035538DC" w:rsidR="00B34FEF" w:rsidRDefault="00B34FEF" w:rsidP="00CF2476">
      <w:pPr>
        <w:tabs>
          <w:tab w:val="left" w:pos="2979"/>
        </w:tabs>
        <w:spacing w:line="360" w:lineRule="auto"/>
        <w:ind w:firstLine="0"/>
        <w:jc w:val="both"/>
        <w:rPr>
          <w:rFonts w:ascii="Times New Roman" w:eastAsia="SimSun" w:hAnsi="Times New Roman" w:cs="Times New Roman"/>
        </w:rPr>
      </w:pPr>
    </w:p>
    <w:p w14:paraId="333CBCDA" w14:textId="6BCC93A8" w:rsidR="003D71B8" w:rsidRPr="00C23CD3" w:rsidRDefault="00C02A99" w:rsidP="00C23CD3">
      <w:pPr>
        <w:tabs>
          <w:tab w:val="left" w:pos="2979"/>
        </w:tabs>
        <w:spacing w:line="360" w:lineRule="auto"/>
        <w:ind w:firstLine="0"/>
        <w:rPr>
          <w:rFonts w:ascii="Times New Roman" w:eastAsia="SimSun" w:hAnsi="Times New Roman" w:cs="Times New Roman"/>
        </w:rPr>
      </w:pPr>
      <w:r>
        <w:rPr>
          <w:rFonts w:ascii="Times New Roman" w:eastAsia="SimSun" w:hAnsi="Times New Roman" w:cs="Times New Roman"/>
          <w:noProof/>
        </w:rPr>
        <mc:AlternateContent>
          <mc:Choice Requires="wpg">
            <w:drawing>
              <wp:anchor distT="0" distB="0" distL="114300" distR="114300" simplePos="0" relativeHeight="251839488" behindDoc="0" locked="0" layoutInCell="1" allowOverlap="1" wp14:anchorId="224996B5" wp14:editId="5B7B5EDD">
                <wp:simplePos x="0" y="0"/>
                <wp:positionH relativeFrom="column">
                  <wp:posOffset>273050</wp:posOffset>
                </wp:positionH>
                <wp:positionV relativeFrom="paragraph">
                  <wp:posOffset>41275</wp:posOffset>
                </wp:positionV>
                <wp:extent cx="5387340" cy="3590925"/>
                <wp:effectExtent l="0" t="0" r="0" b="9525"/>
                <wp:wrapNone/>
                <wp:docPr id="2060270032" name="Group 83"/>
                <wp:cNvGraphicFramePr/>
                <a:graphic xmlns:a="http://schemas.openxmlformats.org/drawingml/2006/main">
                  <a:graphicData uri="http://schemas.microsoft.com/office/word/2010/wordprocessingGroup">
                    <wpg:wgp>
                      <wpg:cNvGrpSpPr/>
                      <wpg:grpSpPr>
                        <a:xfrm>
                          <a:off x="0" y="0"/>
                          <a:ext cx="5387340" cy="3590925"/>
                          <a:chOff x="0" y="0"/>
                          <a:chExt cx="5387340" cy="3590925"/>
                        </a:xfrm>
                      </wpg:grpSpPr>
                      <wpg:grpSp>
                        <wpg:cNvPr id="1132456097" name="Group 82"/>
                        <wpg:cNvGrpSpPr/>
                        <wpg:grpSpPr>
                          <a:xfrm>
                            <a:off x="0" y="0"/>
                            <a:ext cx="4347210" cy="3556000"/>
                            <a:chOff x="0" y="0"/>
                            <a:chExt cx="4347210" cy="3556000"/>
                          </a:xfrm>
                        </wpg:grpSpPr>
                        <wps:wsp>
                          <wps:cNvPr id="965501662" name="Shape 491"/>
                          <wps:cNvSpPr/>
                          <wps:spPr>
                            <a:xfrm rot="5400000">
                              <a:off x="1441450" y="238125"/>
                              <a:ext cx="156177"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g:cNvPr id="1501461376" name="Group 81"/>
                          <wpg:cNvGrpSpPr/>
                          <wpg:grpSpPr>
                            <a:xfrm>
                              <a:off x="0" y="0"/>
                              <a:ext cx="4347210" cy="3556000"/>
                              <a:chOff x="0" y="0"/>
                              <a:chExt cx="4347210" cy="3556000"/>
                            </a:xfrm>
                          </wpg:grpSpPr>
                          <wps:wsp>
                            <wps:cNvPr id="738659175" name="Shape 487"/>
                            <wps:cNvSpPr/>
                            <wps:spPr>
                              <a:xfrm>
                                <a:off x="3352799" y="2311400"/>
                                <a:ext cx="987425" cy="6985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590347062" name="Shape 492"/>
                            <wps:cNvSpPr/>
                            <wps:spPr>
                              <a:xfrm>
                                <a:off x="3371850" y="3168650"/>
                                <a:ext cx="962025" cy="8890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835260491" name="Rectangle 74"/>
                            <wps:cNvSpPr/>
                            <wps:spPr>
                              <a:xfrm>
                                <a:off x="101600" y="2692400"/>
                                <a:ext cx="1435100" cy="863600"/>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212594" name="Rectangle 75"/>
                            <wps:cNvSpPr/>
                            <wps:spPr>
                              <a:xfrm>
                                <a:off x="63500" y="241300"/>
                                <a:ext cx="1181100" cy="914400"/>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558454" name="Rectangle 76"/>
                            <wps:cNvSpPr/>
                            <wps:spPr>
                              <a:xfrm>
                                <a:off x="495300" y="1377950"/>
                                <a:ext cx="749300" cy="692150"/>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3962226" name="Rectangle 77"/>
                            <wps:cNvSpPr/>
                            <wps:spPr>
                              <a:xfrm>
                                <a:off x="1746250" y="196850"/>
                                <a:ext cx="1606550" cy="3359150"/>
                              </a:xfrm>
                              <a:prstGeom prst="rect">
                                <a:avLst/>
                              </a:prstGeom>
                              <a:no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578073" name="Shape 492"/>
                            <wps:cNvSpPr/>
                            <wps:spPr>
                              <a:xfrm rot="10800000">
                                <a:off x="3362325" y="3362324"/>
                                <a:ext cx="958850" cy="66675"/>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586243174" name="Shape 483"/>
                            <wps:cNvSpPr/>
                            <wps:spPr>
                              <a:xfrm>
                                <a:off x="3359150" y="457200"/>
                                <a:ext cx="98806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693834947" name="Shape 485"/>
                            <wps:cNvSpPr/>
                            <wps:spPr>
                              <a:xfrm>
                                <a:off x="3352800" y="1587500"/>
                                <a:ext cx="939800" cy="85725"/>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39907059" name="Shape 490"/>
                            <wps:cNvSpPr/>
                            <wps:spPr>
                              <a:xfrm>
                                <a:off x="3562350" y="2270125"/>
                                <a:ext cx="156210"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g:cNvPr id="985071872" name="Group 79"/>
                            <wpg:cNvGrpSpPr/>
                            <wpg:grpSpPr>
                              <a:xfrm>
                                <a:off x="3359150" y="257175"/>
                                <a:ext cx="988060" cy="160655"/>
                                <a:chOff x="0" y="0"/>
                                <a:chExt cx="988060" cy="160655"/>
                              </a:xfrm>
                            </wpg:grpSpPr>
                            <wps:wsp>
                              <wps:cNvPr id="195613455" name="Shape 481"/>
                              <wps:cNvSpPr/>
                              <wps:spPr>
                                <a:xfrm>
                                  <a:off x="0" y="41275"/>
                                  <a:ext cx="98806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624592397" name="Shape 491"/>
                              <wps:cNvSpPr/>
                              <wps:spPr>
                                <a:xfrm>
                                  <a:off x="282575" y="0"/>
                                  <a:ext cx="156210"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494292746" name="Shape 495"/>
                            <wps:cNvSpPr/>
                            <wps:spPr>
                              <a:xfrm>
                                <a:off x="3641725" y="3130550"/>
                                <a:ext cx="156608" cy="161092"/>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s:wsp>
                            <wps:cNvPr id="1675797971" name="Shape 483"/>
                            <wps:cNvSpPr/>
                            <wps:spPr>
                              <a:xfrm rot="10800000" flipH="1">
                                <a:off x="1244600" y="1835150"/>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321801107" name="Shape 483"/>
                            <wps:cNvSpPr/>
                            <wps:spPr>
                              <a:xfrm flipH="1">
                                <a:off x="1238250" y="147955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933692752" name="Shape 414"/>
                            <wps:cNvSpPr/>
                            <wps:spPr>
                              <a:xfrm>
                                <a:off x="1752600" y="3346450"/>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99178213" name="Shape 414"/>
                            <wps:cNvSpPr/>
                            <wps:spPr>
                              <a:xfrm>
                                <a:off x="488950" y="1876425"/>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434255065" name="Shape 414"/>
                            <wps:cNvSpPr/>
                            <wps:spPr>
                              <a:xfrm>
                                <a:off x="63500" y="962025"/>
                                <a:ext cx="132203" cy="135989"/>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780972530" name="Text Box 69"/>
                            <wps:cNvSpPr txBox="1"/>
                            <wps:spPr>
                              <a:xfrm>
                                <a:off x="1006475" y="2260600"/>
                                <a:ext cx="349250" cy="291298"/>
                              </a:xfrm>
                              <a:prstGeom prst="rect">
                                <a:avLst/>
                              </a:prstGeom>
                              <a:noFill/>
                              <a:ln w="6350">
                                <a:noFill/>
                              </a:ln>
                            </wps:spPr>
                            <wps:txbx>
                              <w:txbxContent>
                                <w:p w14:paraId="7AAB636F" w14:textId="77777777" w:rsidR="000456DE" w:rsidRDefault="000456DE" w:rsidP="000456DE">
                                  <w:pPr>
                                    <w:ind w:firstLine="0"/>
                                  </w:pPr>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719740343" name="Group 79"/>
                            <wpg:cNvGrpSpPr/>
                            <wpg:grpSpPr>
                              <a:xfrm rot="5400000">
                                <a:off x="-483870" y="1837690"/>
                                <a:ext cx="1523048" cy="160655"/>
                                <a:chOff x="-534988" y="0"/>
                                <a:chExt cx="1523048" cy="160655"/>
                              </a:xfrm>
                            </wpg:grpSpPr>
                            <wps:wsp>
                              <wps:cNvPr id="341612163" name="Shape 481"/>
                              <wps:cNvSpPr/>
                              <wps:spPr>
                                <a:xfrm>
                                  <a:off x="-534988" y="51752"/>
                                  <a:ext cx="1523048" cy="58103"/>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128415900" name="Shape 491"/>
                              <wps:cNvSpPr/>
                              <wps:spPr>
                                <a:xfrm>
                                  <a:off x="149225" y="0"/>
                                  <a:ext cx="156210"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g:grpSp>
                            <wpg:cNvPr id="80286821" name="Group 79"/>
                            <wpg:cNvGrpSpPr/>
                            <wpg:grpSpPr>
                              <a:xfrm rot="16200000">
                                <a:off x="695642" y="2311718"/>
                                <a:ext cx="609917" cy="160655"/>
                                <a:chOff x="-2" y="-6348"/>
                                <a:chExt cx="988060" cy="160655"/>
                              </a:xfrm>
                            </wpg:grpSpPr>
                            <wps:wsp>
                              <wps:cNvPr id="1058551090" name="Shape 481"/>
                              <wps:cNvSpPr/>
                              <wps:spPr>
                                <a:xfrm>
                                  <a:off x="-2" y="29847"/>
                                  <a:ext cx="98806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025005780" name="Shape 491"/>
                              <wps:cNvSpPr/>
                              <wps:spPr>
                                <a:xfrm>
                                  <a:off x="415989" y="-6348"/>
                                  <a:ext cx="156209"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1299895390" name="Text Box 69"/>
                            <wps:cNvSpPr txBox="1"/>
                            <wps:spPr>
                              <a:xfrm>
                                <a:off x="0" y="1793875"/>
                                <a:ext cx="288925" cy="273050"/>
                              </a:xfrm>
                              <a:prstGeom prst="rect">
                                <a:avLst/>
                              </a:prstGeom>
                              <a:noFill/>
                              <a:ln w="6350">
                                <a:noFill/>
                              </a:ln>
                            </wps:spPr>
                            <wps:txbx>
                              <w:txbxContent>
                                <w:p w14:paraId="0D8943F6" w14:textId="3B3B66A4" w:rsidR="00C02A99" w:rsidRDefault="00C02A99" w:rsidP="00C02A99">
                                  <w:pPr>
                                    <w:ind w:firstLine="0"/>
                                  </w:pPr>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1721313" name="Shape 483"/>
                            <wps:cNvSpPr/>
                            <wps:spPr>
                              <a:xfrm flipH="1">
                                <a:off x="1247775" y="511175"/>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859788719" name="Shape 483"/>
                            <wps:cNvSpPr/>
                            <wps:spPr>
                              <a:xfrm flipH="1">
                                <a:off x="1257300" y="27940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914376481" name="Shape 483"/>
                            <wps:cNvSpPr/>
                            <wps:spPr>
                              <a:xfrm flipH="1">
                                <a:off x="1250950" y="981075"/>
                                <a:ext cx="508000" cy="889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404366841" name="Shape 483"/>
                            <wps:cNvSpPr/>
                            <wps:spPr>
                              <a:xfrm flipH="1">
                                <a:off x="1257300" y="749300"/>
                                <a:ext cx="488950" cy="8255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334640103" name="Text Box 69"/>
                            <wps:cNvSpPr txBox="1"/>
                            <wps:spPr>
                              <a:xfrm>
                                <a:off x="1416050" y="0"/>
                                <a:ext cx="288925" cy="273050"/>
                              </a:xfrm>
                              <a:prstGeom prst="rect">
                                <a:avLst/>
                              </a:prstGeom>
                              <a:noFill/>
                              <a:ln w="6350">
                                <a:noFill/>
                              </a:ln>
                            </wps:spPr>
                            <wps:txbx>
                              <w:txbxContent>
                                <w:p w14:paraId="36B54EFE" w14:textId="77777777" w:rsidR="00C02A99" w:rsidRDefault="00C02A99" w:rsidP="00C02A99">
                                  <w:pPr>
                                    <w:ind w:firstLine="0"/>
                                  </w:pPr>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2355352" name="Text Box 80"/>
                            <wps:cNvSpPr txBox="1"/>
                            <wps:spPr>
                              <a:xfrm>
                                <a:off x="447675" y="552450"/>
                                <a:ext cx="393700" cy="295275"/>
                              </a:xfrm>
                              <a:prstGeom prst="rect">
                                <a:avLst/>
                              </a:prstGeom>
                              <a:noFill/>
                              <a:ln w="6350">
                                <a:noFill/>
                              </a:ln>
                            </wps:spPr>
                            <wps:txbx>
                              <w:txbxContent>
                                <w:p w14:paraId="4EA0D06D" w14:textId="3EACBE90" w:rsidR="00C02A99" w:rsidRDefault="00C02A99" w:rsidP="00C02A99">
                                  <w:pPr>
                                    <w:ind w:firstLine="0"/>
                                  </w:pPr>
                                  <w:r>
                                    <w:t>PC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0409511" name="Text Box 80"/>
                            <wps:cNvSpPr txBox="1"/>
                            <wps:spPr>
                              <a:xfrm>
                                <a:off x="2095500" y="1625600"/>
                                <a:ext cx="825500" cy="498475"/>
                              </a:xfrm>
                              <a:prstGeom prst="rect">
                                <a:avLst/>
                              </a:prstGeom>
                              <a:noFill/>
                              <a:ln w="6350">
                                <a:noFill/>
                              </a:ln>
                            </wps:spPr>
                            <wps:txbx>
                              <w:txbxContent>
                                <w:p w14:paraId="703DE11C" w14:textId="18498747" w:rsidR="00C02A99" w:rsidRDefault="00C02A99" w:rsidP="00C02A99">
                                  <w:pPr>
                                    <w:spacing w:line="240" w:lineRule="auto"/>
                                    <w:ind w:firstLine="0"/>
                                    <w:jc w:val="center"/>
                                  </w:pPr>
                                  <w:r>
                                    <w:t>State Machine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697801" name="Text Box 80"/>
                            <wps:cNvSpPr txBox="1"/>
                            <wps:spPr>
                              <a:xfrm>
                                <a:off x="698500" y="1565275"/>
                                <a:ext cx="393700" cy="295275"/>
                              </a:xfrm>
                              <a:prstGeom prst="rect">
                                <a:avLst/>
                              </a:prstGeom>
                              <a:noFill/>
                              <a:ln w="6350">
                                <a:noFill/>
                              </a:ln>
                            </wps:spPr>
                            <wps:txbx>
                              <w:txbxContent>
                                <w:p w14:paraId="54BD9A4E" w14:textId="0B8C2880" w:rsidR="00C02A99" w:rsidRDefault="00C02A99" w:rsidP="00C02A99">
                                  <w:pPr>
                                    <w:ind w:firstLine="0"/>
                                  </w:pPr>
                                  <w:r>
                                    <w: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76062731" name="Text Box 80"/>
                            <wps:cNvSpPr txBox="1"/>
                            <wps:spPr>
                              <a:xfrm>
                                <a:off x="85725" y="2905125"/>
                                <a:ext cx="1450975" cy="479425"/>
                              </a:xfrm>
                              <a:prstGeom prst="rect">
                                <a:avLst/>
                              </a:prstGeom>
                              <a:noFill/>
                              <a:ln w="6350">
                                <a:noFill/>
                              </a:ln>
                            </wps:spPr>
                            <wps:txbx>
                              <w:txbxContent>
                                <w:p w14:paraId="577B3A5D" w14:textId="1CCE1853" w:rsidR="00C02A99" w:rsidRDefault="00C02A99" w:rsidP="00C02A99">
                                  <w:pPr>
                                    <w:spacing w:line="240" w:lineRule="auto"/>
                                    <w:ind w:firstLine="0"/>
                                    <w:jc w:val="center"/>
                                  </w:pPr>
                                  <w:r>
                                    <w:t>Instruction memory (ROM)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1253289" name="Shape 491"/>
                            <wps:cNvSpPr/>
                            <wps:spPr>
                              <a:xfrm rot="5400000">
                                <a:off x="1400175" y="1800225"/>
                                <a:ext cx="156177" cy="160655"/>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769621769" name="Text Box 69"/>
                          <wps:cNvSpPr txBox="1"/>
                          <wps:spPr>
                            <a:xfrm>
                              <a:off x="1279525" y="1911350"/>
                              <a:ext cx="349250" cy="291298"/>
                            </a:xfrm>
                            <a:prstGeom prst="rect">
                              <a:avLst/>
                            </a:prstGeom>
                            <a:noFill/>
                            <a:ln w="6350">
                              <a:noFill/>
                            </a:ln>
                          </wps:spPr>
                          <wps:txbx>
                            <w:txbxContent>
                              <w:p w14:paraId="55EE2C07" w14:textId="77777777" w:rsidR="00C02A99" w:rsidRDefault="00C02A99" w:rsidP="00C02A99">
                                <w:pPr>
                                  <w:ind w:firstLine="0"/>
                                </w:pPr>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38595235" name="Text Box 4"/>
                        <wps:cNvSpPr txBox="1"/>
                        <wps:spPr>
                          <a:xfrm>
                            <a:off x="4295775" y="180975"/>
                            <a:ext cx="507365" cy="260350"/>
                          </a:xfrm>
                          <a:prstGeom prst="rect">
                            <a:avLst/>
                          </a:prstGeom>
                          <a:noFill/>
                          <a:ln w="6350">
                            <a:noFill/>
                          </a:ln>
                        </wps:spPr>
                        <wps:txbx>
                          <w:txbxContent>
                            <w:p w14:paraId="59780912" w14:textId="77777777" w:rsidR="00C02A99" w:rsidRDefault="00C02A99" w:rsidP="00C02A99">
                              <w:pPr>
                                <w:ind w:firstLine="0"/>
                              </w:pPr>
                              <w:proofErr w:type="spellStart"/>
                              <w:r>
                                <w:t>addr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7431621" name="Text Box 5"/>
                        <wps:cNvSpPr txBox="1"/>
                        <wps:spPr>
                          <a:xfrm>
                            <a:off x="4286250" y="355600"/>
                            <a:ext cx="526415" cy="323850"/>
                          </a:xfrm>
                          <a:prstGeom prst="rect">
                            <a:avLst/>
                          </a:prstGeom>
                          <a:noFill/>
                          <a:ln w="6350">
                            <a:noFill/>
                          </a:ln>
                        </wps:spPr>
                        <wps:txbx>
                          <w:txbxContent>
                            <w:p w14:paraId="6D00F005" w14:textId="77777777" w:rsidR="00C02A99" w:rsidRDefault="00C02A99" w:rsidP="00C02A99">
                              <w:pPr>
                                <w:ind w:firstLine="0"/>
                              </w:pPr>
                              <w:proofErr w:type="spellStart"/>
                              <w:r>
                                <w:t>w_en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9422273" name="Text Box 63"/>
                        <wps:cNvSpPr txBox="1"/>
                        <wps:spPr>
                          <a:xfrm>
                            <a:off x="4295775" y="1463675"/>
                            <a:ext cx="551815" cy="317500"/>
                          </a:xfrm>
                          <a:prstGeom prst="rect">
                            <a:avLst/>
                          </a:prstGeom>
                          <a:noFill/>
                          <a:ln w="6350">
                            <a:noFill/>
                          </a:ln>
                        </wps:spPr>
                        <wps:txbx>
                          <w:txbxContent>
                            <w:p w14:paraId="5804F304" w14:textId="77777777" w:rsidR="00C02A99" w:rsidRDefault="00C02A99" w:rsidP="00C02A99">
                              <w:pPr>
                                <w:ind w:firstLine="0"/>
                              </w:pPr>
                              <w:r>
                                <w:t>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5094475" name="Text Box 64"/>
                        <wps:cNvSpPr txBox="1"/>
                        <wps:spPr>
                          <a:xfrm>
                            <a:off x="4295775" y="2212975"/>
                            <a:ext cx="1009015" cy="298450"/>
                          </a:xfrm>
                          <a:prstGeom prst="rect">
                            <a:avLst/>
                          </a:prstGeom>
                          <a:noFill/>
                          <a:ln w="6350">
                            <a:noFill/>
                          </a:ln>
                        </wps:spPr>
                        <wps:txbx>
                          <w:txbxContent>
                            <w:p w14:paraId="7EA71D4B" w14:textId="77777777" w:rsidR="00C02A99" w:rsidRDefault="00C02A99" w:rsidP="00C02A99">
                              <w:pPr>
                                <w:spacing w:line="240" w:lineRule="auto"/>
                                <w:ind w:firstLine="0"/>
                              </w:pPr>
                              <w:r>
                                <w:t>R/W controls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68750794" name="Text Box 65"/>
                        <wps:cNvSpPr txBox="1"/>
                        <wps:spPr>
                          <a:xfrm>
                            <a:off x="4295775" y="3070225"/>
                            <a:ext cx="1091565" cy="266700"/>
                          </a:xfrm>
                          <a:prstGeom prst="rect">
                            <a:avLst/>
                          </a:prstGeom>
                          <a:noFill/>
                          <a:ln w="6350">
                            <a:noFill/>
                          </a:ln>
                        </wps:spPr>
                        <wps:txbx>
                          <w:txbxContent>
                            <w:p w14:paraId="007C3CD2" w14:textId="77777777" w:rsidR="00C02A99" w:rsidRDefault="00C02A99" w:rsidP="00C02A99">
                              <w:pPr>
                                <w:ind w:firstLine="0"/>
                              </w:pPr>
                              <w:r>
                                <w:t xml:space="preserve">function </w:t>
                              </w:r>
                              <w:proofErr w:type="gramStart"/>
                              <w:r>
                                <w:t>select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3531135" name="Text Box 70"/>
                        <wps:cNvSpPr txBox="1"/>
                        <wps:spPr>
                          <a:xfrm>
                            <a:off x="4295775" y="3279775"/>
                            <a:ext cx="838200" cy="311150"/>
                          </a:xfrm>
                          <a:prstGeom prst="rect">
                            <a:avLst/>
                          </a:prstGeom>
                          <a:noFill/>
                          <a:ln w="6350">
                            <a:noFill/>
                          </a:ln>
                        </wps:spPr>
                        <wps:txbx>
                          <w:txbxContent>
                            <w:p w14:paraId="67D91B94" w14:textId="77777777" w:rsidR="00C02A99" w:rsidRDefault="00C02A99" w:rsidP="00C02A99">
                              <w:pPr>
                                <w:ind w:firstLine="0"/>
                              </w:pPr>
                              <w:r>
                                <w:t>ALU flags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24996B5" id="Group 83" o:spid="_x0000_s1027" style="position:absolute;margin-left:21.5pt;margin-top:3.25pt;width:424.2pt;height:282.75pt;z-index:251839488" coordsize="53873,35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">
                <v:group id="Group 82" o:spid="_x0000_s1028" style="position:absolute;width:43472;height:35560" coordsize="43472,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">
                  <v:shape id="Shape 491" o:spid="_x0000_s1029" style="position:absolute;left:14414;top:2381;width:1562;height:1606;rotation:9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" path="m,l152400,152400e" filled="f" strokecolor="black [3213]">
                    <v:path arrowok="t" textboxrect="0,0,152400,152400"/>
                  </v:shape>
                  <v:group id="Group 81" o:spid="_x0000_s1030" style="position:absolute;width:43472;height:35560" coordsize="43472,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">
                    <v:shape id="Shape 487" o:spid="_x0000_s1031" style="position:absolute;left:33527;top:23114;width:9875;height:698;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" path="m1295400,r76200,38100l1295400,76200r,-33401l,42799,,33274r1295400,l1295400,xe" fillcolor="black" strokecolor="black [3213]" strokeweight="0">
                      <v:stroke miterlimit="83231f" joinstyle="miter"/>
                      <v:path arrowok="t" textboxrect="0,0,1371600,76200"/>
                    </v:shape>
                    <v:shape id="Shape 492" o:spid="_x0000_s1032" style="position:absolute;left:33718;top:31686;width:9620;height:889;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" path="m1295400,r76200,38100l1295400,76200r,-33401l,42799,,33274r1295400,l1295400,xe" fillcolor="black" strokecolor="black [3213]" strokeweight="0">
                      <v:stroke miterlimit="83231f" joinstyle="miter"/>
                      <v:path arrowok="t" textboxrect="0,0,1371600,76200"/>
                    </v:shape>
                    <v:rect id="Rectangle 74" o:spid="_x0000_s1033" style="position:absolute;left:1016;top:26924;width:14351;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" filled="f" strokecolor="#0070c0" strokeweight="1pt"/>
                    <v:rect id="Rectangle 75" o:spid="_x0000_s1034" style="position:absolute;left:635;top:2413;width:11811;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" filled="f" strokecolor="#0070c0" strokeweight="1pt"/>
                    <v:rect id="Rectangle 76" o:spid="_x0000_s1035" style="position:absolute;left:4953;top:13779;width:7493;height:69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" filled="f" strokecolor="#0070c0" strokeweight="1pt"/>
                    <v:rect id="Rectangle 77" o:spid="_x0000_s1036" style="position:absolute;left:17462;top:1968;width:16066;height:33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" filled="f" strokecolor="#0070c0" strokeweight="1pt"/>
                    <v:shape id="Shape 492" o:spid="_x0000_s1037" style="position:absolute;left:33623;top:33623;width:9588;height:666;rotation:180;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" path="m1295400,r76200,38100l1295400,76200r,-33401l,42799,,33274r1295400,l1295400,xe" fillcolor="black" strokecolor="black [3213]" strokeweight="0">
                      <v:stroke miterlimit="83231f" joinstyle="miter"/>
                      <v:path arrowok="t" textboxrect="0,0,1371600,76200"/>
                    </v:shape>
                    <v:shape id="Shape 483" o:spid="_x0000_s1038" style="position:absolute;left:33591;top:4572;width:9881;height:889;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" path="m762000,r76200,38100l762000,76200r,-33401l,42799,,33274r762000,l762000,xe" fillcolor="black" strokecolor="black [3213]" strokeweight="0">
                      <v:stroke miterlimit="83231f" joinstyle="miter"/>
                      <v:path arrowok="t" textboxrect="0,0,838200,76200"/>
                    </v:shape>
                    <v:shape id="Shape 485" o:spid="_x0000_s1039" style="position:absolute;left:33528;top:15875;width:9398;height:857;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" path="m1295400,r76200,38100l1295400,76200r,-33401l,42799,,33274r1295400,l1295400,xe" fillcolor="black" strokecolor="black [3213]" strokeweight="0">
                      <v:stroke miterlimit="83231f" joinstyle="miter"/>
                      <v:path arrowok="t" textboxrect="0,0,1371600,76200"/>
                    </v:shape>
                    <v:shape id="Shape 490" o:spid="_x0000_s1040" style="position:absolute;left:35623;top:22701;width:1562;height:1606;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" path="m,l152400,152400e" filled="f" strokecolor="black [3213]">
                      <v:path arrowok="t" textboxrect="0,0,152400,152400"/>
                    </v:shape>
                    <v:group id="Group 79" o:spid="_x0000_s1041" style="position:absolute;left:33591;top:2571;width:9881;height:1607" coordsize="9880,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">
                      <v:shape id="Shape 481" o:spid="_x0000_s1042" style="position:absolute;top:412;width:9880;height:889;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" path="m762000,r76200,38100l762000,76200r,-33401l,42799,,33274r762000,l762000,xe" fillcolor="black" strokecolor="black [3213]" strokeweight="0">
                        <v:stroke miterlimit="83231f" joinstyle="miter"/>
                        <v:path arrowok="t" textboxrect="0,0,838200,76200"/>
                      </v:shape>
                      <v:shape id="Shape 491" o:spid="_x0000_s1043" style="position:absolute;left:2825;width:1562;height:1606;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" path="m,l152400,152400e" filled="f" strokecolor="black [3213]">
                        <v:path arrowok="t" textboxrect="0,0,152400,152400"/>
                      </v:shape>
                    </v:group>
                    <v:shape id="Shape 495" o:spid="_x0000_s1044" style="position:absolute;left:36417;top:31305;width:1566;height:1611;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" path="m,l152400,152400e" filled="f" strokecolor="black [3213]">
                      <v:path arrowok="t" textboxrect="0,0,152400,152400"/>
                    </v:shape>
                    <v:shape id="Shape 483" o:spid="_x0000_s1045" style="position:absolute;left:12446;top:18351;width:5080;height:889;rotation:180;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" path="m762000,r76200,38100l762000,76200r,-33401l,42799,,33274r762000,l762000,xe" fillcolor="black" strokecolor="black [3213]" strokeweight="0">
                      <v:stroke miterlimit="83231f" joinstyle="miter"/>
                      <v:path arrowok="t" textboxrect="0,0,838200,76200"/>
                    </v:shape>
                    <v:shape id="Shape 483" o:spid="_x0000_s1046" style="position:absolute;left:12382;top:14795;width:4890;height:826;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" path="m762000,r76200,38100l762000,76200r,-33401l,42799,,33274r762000,l762000,xe" fillcolor="black" strokecolor="black [3213]" strokeweight="0">
                      <v:stroke miterlimit="83231f" joinstyle="miter"/>
                      <v:path arrowok="t" textboxrect="0,0,838200,76200"/>
                    </v:shape>
                    <v:shape id="Shape 414" o:spid="_x0000_s1047" style="position:absolute;left:17526;top:33464;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" path="m,128651l128651,63500,,e" filled="f" strokecolor="black [3213]" strokeweight=".30869mm">
                      <v:stroke miterlimit="83231f" joinstyle="miter"/>
                      <v:path arrowok="t" textboxrect="0,0,128651,128651"/>
                    </v:shape>
                    <v:shape id="Shape 414" o:spid="_x0000_s1048" style="position:absolute;left:4889;top:18764;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" path="m,128651l128651,63500,,e" filled="f" strokecolor="black [3213]" strokeweight=".30869mm">
                      <v:stroke miterlimit="83231f" joinstyle="miter"/>
                      <v:path arrowok="t" textboxrect="0,0,128651,128651"/>
                    </v:shape>
                    <v:shape id="Shape 414" o:spid="_x0000_s1049" style="position:absolute;left:635;top:9620;width:1322;height:1360;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" path="m,128651l128651,63500,,e" filled="f" strokecolor="black [3213]" strokeweight=".30869mm">
                      <v:stroke miterlimit="83231f" joinstyle="miter"/>
                      <v:path arrowok="t" textboxrect="0,0,128651,128651"/>
                    </v:shape>
                    <v:shape id="Text Box 69" o:spid="_x0000_s1050" type="#_x0000_t202" style="position:absolute;left:10064;top:22606;width:3493;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" filled="f" stroked="f" strokeweight=".5pt">
                      <v:textbox>
                        <w:txbxContent>
                          <w:p w14:paraId="7AAB636F" w14:textId="77777777" w:rsidR="000456DE" w:rsidRDefault="000456DE" w:rsidP="000456DE">
                            <w:pPr>
                              <w:ind w:firstLine="0"/>
                            </w:pPr>
                            <w:r>
                              <w:t>16</w:t>
                            </w:r>
                          </w:p>
                        </w:txbxContent>
                      </v:textbox>
                    </v:shape>
                    <v:group id="Group 79" o:spid="_x0000_s1051" style="position:absolute;left:-4840;top:18377;width:15231;height:1606;rotation:90" coordorigin="-5349" coordsize="15230,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">
                      <v:shape id="Shape 481" o:spid="_x0000_s1052" style="position:absolute;left:-5349;top:517;width:15229;height:581;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" path="m762000,r76200,38100l762000,76200r,-33401l,42799,,33274r762000,l762000,xe" fillcolor="black" strokecolor="black [3213]" strokeweight="0">
                        <v:stroke miterlimit="83231f" joinstyle="miter"/>
                        <v:path arrowok="t" textboxrect="0,0,838200,76200"/>
                      </v:shape>
                      <v:shape id="Shape 491" o:spid="_x0000_s1053" style="position:absolute;left:1492;width:1562;height:1606;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" path="m,l152400,152400e" filled="f" strokecolor="black [3213]">
                        <v:path arrowok="t" textboxrect="0,0,152400,152400"/>
                      </v:shape>
                    </v:group>
                    <v:group id="Group 79" o:spid="_x0000_s1054" style="position:absolute;left:6956;top:23116;width:6100;height:1607;rotation:-90" coordorigin=",-63" coordsize="9880,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">
                      <v:shape id="Shape 481" o:spid="_x0000_s1055" style="position:absolute;top:298;width:9880;height:889;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" path="m762000,r76200,38100l762000,76200r,-33401l,42799,,33274r762000,l762000,xe" fillcolor="black" strokecolor="black [3213]" strokeweight="0">
                        <v:stroke miterlimit="83231f" joinstyle="miter"/>
                        <v:path arrowok="t" textboxrect="0,0,838200,76200"/>
                      </v:shape>
                      <v:shape id="Shape 491" o:spid="_x0000_s1056" style="position:absolute;left:4159;top:-63;width:1562;height:1606;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" path="m,l152400,152400e" filled="f" strokecolor="black [3213]">
                        <v:path arrowok="t" textboxrect="0,0,152400,152400"/>
                      </v:shape>
                    </v:group>
                    <v:shape id="Text Box 69" o:spid="_x0000_s1057" type="#_x0000_t202" style="position:absolute;top:17938;width:288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" filled="f" stroked="f" strokeweight=".5pt">
                      <v:textbox>
                        <w:txbxContent>
                          <w:p w14:paraId="0D8943F6" w14:textId="3B3B66A4" w:rsidR="00C02A99" w:rsidRDefault="00C02A99" w:rsidP="00C02A99">
                            <w:pPr>
                              <w:ind w:firstLine="0"/>
                            </w:pPr>
                            <w:r>
                              <w:t>8</w:t>
                            </w:r>
                          </w:p>
                        </w:txbxContent>
                      </v:textbox>
                    </v:shape>
                    <v:shape id="Shape 483" o:spid="_x0000_s1058" style="position:absolute;left:12477;top:5111;width:5080;height:889;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" path="m762000,r76200,38100l762000,76200r,-33401l,42799,,33274r762000,l762000,xe" fillcolor="black" strokecolor="black [3213]" strokeweight="0">
                      <v:stroke miterlimit="83231f" joinstyle="miter"/>
                      <v:path arrowok="t" textboxrect="0,0,838200,76200"/>
                    </v:shape>
                    <v:shape id="Shape 483" o:spid="_x0000_s1059" style="position:absolute;left:12573;top:2794;width:4889;height:825;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" path="m762000,r76200,38100l762000,76200r,-33401l,42799,,33274r762000,l762000,xe" fillcolor="black" strokecolor="black [3213]" strokeweight="0">
                      <v:stroke miterlimit="83231f" joinstyle="miter"/>
                      <v:path arrowok="t" textboxrect="0,0,838200,76200"/>
                    </v:shape>
                    <v:shape id="Shape 483" o:spid="_x0000_s1060" style="position:absolute;left:12509;top:9810;width:5080;height:889;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" path="m762000,r76200,38100l762000,76200r,-33401l,42799,,33274r762000,l762000,xe" fillcolor="black" strokecolor="black [3213]" strokeweight="0">
                      <v:stroke miterlimit="83231f" joinstyle="miter"/>
                      <v:path arrowok="t" textboxrect="0,0,838200,76200"/>
                    </v:shape>
                    <v:shape id="Shape 483" o:spid="_x0000_s1061" style="position:absolute;left:12573;top:7493;width:4889;height:825;flip:x;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" path="m762000,r76200,38100l762000,76200r,-33401l,42799,,33274r762000,l762000,xe" fillcolor="black" strokecolor="black [3213]" strokeweight="0">
                      <v:stroke miterlimit="83231f" joinstyle="miter"/>
                      <v:path arrowok="t" textboxrect="0,0,838200,76200"/>
                    </v:shape>
                    <v:shape id="Text Box 69" o:spid="_x0000_s1062" type="#_x0000_t202" style="position:absolute;left:14160;width:2889;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" filled="f" stroked="f" strokeweight=".5pt">
                      <v:textbox>
                        <w:txbxContent>
                          <w:p w14:paraId="36B54EFE" w14:textId="77777777" w:rsidR="00C02A99" w:rsidRDefault="00C02A99" w:rsidP="00C02A99">
                            <w:pPr>
                              <w:ind w:firstLine="0"/>
                            </w:pPr>
                            <w:r>
                              <w:t>8</w:t>
                            </w:r>
                          </w:p>
                        </w:txbxContent>
                      </v:textbox>
                    </v:shape>
                    <v:shape id="Text Box 80" o:spid="_x0000_s1063" type="#_x0000_t202" style="position:absolute;left:4476;top:5524;width:393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" filled="f" stroked="f" strokeweight=".5pt">
                      <v:textbox>
                        <w:txbxContent>
                          <w:p w14:paraId="4EA0D06D" w14:textId="3EACBE90" w:rsidR="00C02A99" w:rsidRDefault="00C02A99" w:rsidP="00C02A99">
                            <w:pPr>
                              <w:ind w:firstLine="0"/>
                            </w:pPr>
                            <w:r>
                              <w:t>PC</w:t>
                            </w:r>
                          </w:p>
                        </w:txbxContent>
                      </v:textbox>
                    </v:shape>
                    <v:shape id="Text Box 80" o:spid="_x0000_s1064" type="#_x0000_t202" style="position:absolute;left:20955;top:16256;width:8255;height:4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" filled="f" stroked="f" strokeweight=".5pt">
                      <v:textbox>
                        <w:txbxContent>
                          <w:p w14:paraId="703DE11C" w14:textId="18498747" w:rsidR="00C02A99" w:rsidRDefault="00C02A99" w:rsidP="00C02A99">
                            <w:pPr>
                              <w:spacing w:line="240" w:lineRule="auto"/>
                              <w:ind w:firstLine="0"/>
                              <w:jc w:val="center"/>
                            </w:pPr>
                            <w:r>
                              <w:t>State Machine</w:t>
                            </w:r>
                          </w:p>
                        </w:txbxContent>
                      </v:textbox>
                    </v:shape>
                    <v:shape id="Text Box 80" o:spid="_x0000_s1065" type="#_x0000_t202" style="position:absolute;left:6985;top:15652;width:3937;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" filled="f" stroked="f" strokeweight=".5pt">
                      <v:textbox>
                        <w:txbxContent>
                          <w:p w14:paraId="54BD9A4E" w14:textId="0B8C2880" w:rsidR="00C02A99" w:rsidRDefault="00C02A99" w:rsidP="00C02A99">
                            <w:pPr>
                              <w:ind w:firstLine="0"/>
                            </w:pPr>
                            <w:r>
                              <w:t>IR</w:t>
                            </w:r>
                          </w:p>
                        </w:txbxContent>
                      </v:textbox>
                    </v:shape>
                    <v:shape id="Text Box 80" o:spid="_x0000_s1066" type="#_x0000_t202" style="position:absolute;left:857;top:29051;width:14510;height:4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" filled="f" stroked="f" strokeweight=".5pt">
                      <v:textbox>
                        <w:txbxContent>
                          <w:p w14:paraId="577B3A5D" w14:textId="1CCE1853" w:rsidR="00C02A99" w:rsidRDefault="00C02A99" w:rsidP="00C02A99">
                            <w:pPr>
                              <w:spacing w:line="240" w:lineRule="auto"/>
                              <w:ind w:firstLine="0"/>
                              <w:jc w:val="center"/>
                            </w:pPr>
                            <w:r>
                              <w:t>Instruction memory (ROM)</w:t>
                            </w:r>
                          </w:p>
                        </w:txbxContent>
                      </v:textbox>
                    </v:shape>
                    <v:shape id="Shape 491" o:spid="_x0000_s1067" style="position:absolute;left:14001;top:18002;width:1562;height:1606;rotation:90;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" path="m,l152400,152400e" filled="f" strokecolor="black [3213]">
                      <v:path arrowok="t" textboxrect="0,0,152400,152400"/>
                    </v:shape>
                  </v:group>
                  <v:shape id="Text Box 69" o:spid="_x0000_s1068" type="#_x0000_t202" style="position:absolute;left:12795;top:19113;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" filled="f" stroked="f" strokeweight=".5pt">
                    <v:textbox>
                      <w:txbxContent>
                        <w:p w14:paraId="55EE2C07" w14:textId="77777777" w:rsidR="00C02A99" w:rsidRDefault="00C02A99" w:rsidP="00C02A99">
                          <w:pPr>
                            <w:ind w:firstLine="0"/>
                          </w:pPr>
                          <w:r>
                            <w:t>16</w:t>
                          </w:r>
                        </w:p>
                      </w:txbxContent>
                    </v:textbox>
                  </v:shape>
                </v:group>
                <v:shape id="Text Box 4" o:spid="_x0000_s1069" type="#_x0000_t202" style="position:absolute;left:42957;top:1809;width:5074;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" filled="f" stroked="f" strokeweight=".5pt">
                  <v:textbox>
                    <w:txbxContent>
                      <w:p w14:paraId="59780912" w14:textId="77777777" w:rsidR="00C02A99" w:rsidRDefault="00C02A99" w:rsidP="00C02A99">
                        <w:pPr>
                          <w:ind w:firstLine="0"/>
                        </w:pPr>
                        <w:proofErr w:type="spellStart"/>
                        <w:r>
                          <w:t>addr</w:t>
                        </w:r>
                        <w:proofErr w:type="spellEnd"/>
                      </w:p>
                    </w:txbxContent>
                  </v:textbox>
                </v:shape>
                <v:shape id="Text Box 5" o:spid="_x0000_s1070" type="#_x0000_t202" style="position:absolute;left:42862;top:3556;width:526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" filled="f" stroked="f" strokeweight=".5pt">
                  <v:textbox>
                    <w:txbxContent>
                      <w:p w14:paraId="6D00F005" w14:textId="77777777" w:rsidR="00C02A99" w:rsidRDefault="00C02A99" w:rsidP="00C02A99">
                        <w:pPr>
                          <w:ind w:firstLine="0"/>
                        </w:pPr>
                        <w:proofErr w:type="spellStart"/>
                        <w:r>
                          <w:t>w_en</w:t>
                        </w:r>
                        <w:proofErr w:type="spellEnd"/>
                      </w:p>
                    </w:txbxContent>
                  </v:textbox>
                </v:shape>
                <v:shape id="Text Box 63" o:spid="_x0000_s1071" type="#_x0000_t202" style="position:absolute;left:42957;top:14636;width:5518;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" filled="f" stroked="f" strokeweight=".5pt">
                  <v:textbox>
                    <w:txbxContent>
                      <w:p w14:paraId="5804F304" w14:textId="77777777" w:rsidR="00C02A99" w:rsidRDefault="00C02A99" w:rsidP="00C02A99">
                        <w:pPr>
                          <w:ind w:firstLine="0"/>
                        </w:pPr>
                        <w:r>
                          <w:t>select</w:t>
                        </w:r>
                      </w:p>
                    </w:txbxContent>
                  </v:textbox>
                </v:shape>
                <v:shape id="Text Box 64" o:spid="_x0000_s1072" type="#_x0000_t202" style="position:absolute;left:42957;top:22129;width:10090;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" filled="f" stroked="f" strokeweight=".5pt">
                  <v:textbox>
                    <w:txbxContent>
                      <w:p w14:paraId="7EA71D4B" w14:textId="77777777" w:rsidR="00C02A99" w:rsidRDefault="00C02A99" w:rsidP="00C02A99">
                        <w:pPr>
                          <w:spacing w:line="240" w:lineRule="auto"/>
                          <w:ind w:firstLine="0"/>
                        </w:pPr>
                        <w:r>
                          <w:t>R/W controls</w:t>
                        </w:r>
                      </w:p>
                    </w:txbxContent>
                  </v:textbox>
                </v:shape>
                <v:shape id="Text Box 65" o:spid="_x0000_s1073" type="#_x0000_t202" style="position:absolute;left:42957;top:30702;width:1091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" filled="f" stroked="f" strokeweight=".5pt">
                  <v:textbox>
                    <w:txbxContent>
                      <w:p w14:paraId="007C3CD2" w14:textId="77777777" w:rsidR="00C02A99" w:rsidRDefault="00C02A99" w:rsidP="00C02A99">
                        <w:pPr>
                          <w:ind w:firstLine="0"/>
                        </w:pPr>
                        <w:r>
                          <w:t xml:space="preserve">function </w:t>
                        </w:r>
                        <w:proofErr w:type="gramStart"/>
                        <w:r>
                          <w:t>select</w:t>
                        </w:r>
                        <w:proofErr w:type="gramEnd"/>
                      </w:p>
                    </w:txbxContent>
                  </v:textbox>
                </v:shape>
                <v:shape id="Text Box 70" o:spid="_x0000_s1074" type="#_x0000_t202" style="position:absolute;left:42957;top:32797;width:8382;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" filled="f" stroked="f" strokeweight=".5pt">
                  <v:textbox>
                    <w:txbxContent>
                      <w:p w14:paraId="67D91B94" w14:textId="77777777" w:rsidR="00C02A99" w:rsidRDefault="00C02A99" w:rsidP="00C02A99">
                        <w:pPr>
                          <w:ind w:firstLine="0"/>
                        </w:pPr>
                        <w:r>
                          <w:t>ALU flags</w:t>
                        </w:r>
                      </w:p>
                    </w:txbxContent>
                  </v:textbox>
                </v:shape>
              </v:group>
            </w:pict>
          </mc:Fallback>
        </mc:AlternateContent>
      </w:r>
    </w:p>
    <w:p w14:paraId="015101E8" w14:textId="60EA7D8E" w:rsidR="0082323D" w:rsidRPr="0082323D" w:rsidRDefault="00BD1DD5" w:rsidP="0082323D">
      <w:pPr>
        <w:numPr>
          <w:ilvl w:val="1"/>
          <w:numId w:val="23"/>
        </w:numPr>
        <w:tabs>
          <w:tab w:val="left" w:pos="2979"/>
        </w:tabs>
        <w:spacing w:line="360" w:lineRule="auto"/>
        <w:contextualSpacing/>
        <w:rPr>
          <w:rFonts w:ascii="Times New Roman" w:eastAsia="SimSun" w:hAnsi="Times New Roman" w:cs="Times New Roman"/>
          <w:b/>
          <w:bCs/>
        </w:rPr>
      </w:pPr>
      <w:r>
        <w:rPr>
          <w:rFonts w:ascii="Times New Roman" w:eastAsia="SimSun" w:hAnsi="Times New Roman" w:cs="Times New Roman"/>
          <w:b/>
          <w:bCs/>
          <w:noProof/>
        </w:rPr>
        <w:lastRenderedPageBreak/>
        <mc:AlternateContent>
          <mc:Choice Requires="wpg">
            <w:drawing>
              <wp:anchor distT="0" distB="0" distL="114300" distR="114300" simplePos="0" relativeHeight="251769856" behindDoc="0" locked="0" layoutInCell="1" allowOverlap="1" wp14:anchorId="1EDF9D4F" wp14:editId="1ECCBD1F">
                <wp:simplePos x="0" y="0"/>
                <wp:positionH relativeFrom="margin">
                  <wp:align>center</wp:align>
                </wp:positionH>
                <wp:positionV relativeFrom="paragraph">
                  <wp:posOffset>457200</wp:posOffset>
                </wp:positionV>
                <wp:extent cx="3943350" cy="4010660"/>
                <wp:effectExtent l="0" t="0" r="0" b="8890"/>
                <wp:wrapTopAndBottom/>
                <wp:docPr id="1370296848" name="Group 73"/>
                <wp:cNvGraphicFramePr/>
                <a:graphic xmlns:a="http://schemas.openxmlformats.org/drawingml/2006/main">
                  <a:graphicData uri="http://schemas.microsoft.com/office/word/2010/wordprocessingGroup">
                    <wpg:wgp>
                      <wpg:cNvGrpSpPr/>
                      <wpg:grpSpPr>
                        <a:xfrm>
                          <a:off x="0" y="0"/>
                          <a:ext cx="3943350" cy="4010660"/>
                          <a:chOff x="0" y="0"/>
                          <a:chExt cx="3943350" cy="4010660"/>
                        </a:xfrm>
                      </wpg:grpSpPr>
                      <wps:wsp>
                        <wps:cNvPr id="1588735212" name="Shape 492"/>
                        <wps:cNvSpPr/>
                        <wps:spPr>
                          <a:xfrm rot="10800000">
                            <a:off x="1079500" y="3187700"/>
                            <a:ext cx="1091565" cy="80011"/>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g:grpSp>
                        <wpg:cNvPr id="2144005616" name="Group 72"/>
                        <wpg:cNvGrpSpPr/>
                        <wpg:grpSpPr>
                          <a:xfrm>
                            <a:off x="0" y="0"/>
                            <a:ext cx="3943350" cy="4010660"/>
                            <a:chOff x="0" y="0"/>
                            <a:chExt cx="3943350" cy="4010660"/>
                          </a:xfrm>
                        </wpg:grpSpPr>
                        <wps:wsp>
                          <wps:cNvPr id="140710186" name="Text Box 1"/>
                          <wps:cNvSpPr txBox="1"/>
                          <wps:spPr>
                            <a:xfrm>
                              <a:off x="0" y="3562350"/>
                              <a:ext cx="3943350" cy="448310"/>
                            </a:xfrm>
                            <a:prstGeom prst="rect">
                              <a:avLst/>
                            </a:prstGeom>
                            <a:solidFill>
                              <a:prstClr val="white"/>
                            </a:solidFill>
                            <a:ln>
                              <a:noFill/>
                            </a:ln>
                          </wps:spPr>
                          <wps:txbx>
                            <w:txbxContent>
                              <w:p w14:paraId="0F5AEA4B" w14:textId="011D98DF" w:rsidR="000D6213" w:rsidRPr="00272E7C" w:rsidRDefault="000D6213" w:rsidP="000D6213">
                                <w:pPr>
                                  <w:pStyle w:val="Caption"/>
                                  <w:rPr>
                                    <w:rFonts w:ascii="Times New Roman" w:eastAsia="SimSun" w:hAnsi="Times New Roman" w:cs="Times New Roman"/>
                                    <w:noProof/>
                                  </w:rPr>
                                </w:pPr>
                                <w:r>
                                  <w:t xml:space="preserve">Figure </w:t>
                                </w:r>
                                <w:fldSimple w:instr=" SEQ Figure \* ARABIC ">
                                  <w:r>
                                    <w:rPr>
                                      <w:noProof/>
                                    </w:rPr>
                                    <w:t>1</w:t>
                                  </w:r>
                                </w:fldSimple>
                                <w:r>
                                  <w:t>: Datapath module flowchart depicting Data Memory, source mux, Register file, and ALU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g:cNvPr id="1598113211" name="Group 71"/>
                          <wpg:cNvGrpSpPr/>
                          <wpg:grpSpPr>
                            <a:xfrm>
                              <a:off x="0" y="0"/>
                              <a:ext cx="3943350" cy="3543300"/>
                              <a:chOff x="0" y="0"/>
                              <a:chExt cx="3943350" cy="3543300"/>
                            </a:xfrm>
                          </wpg:grpSpPr>
                          <wpg:grpSp>
                            <wpg:cNvPr id="534310436" name="Group 70"/>
                            <wpg:cNvGrpSpPr/>
                            <wpg:grpSpPr>
                              <a:xfrm>
                                <a:off x="0" y="0"/>
                                <a:ext cx="3943350" cy="3543300"/>
                                <a:chOff x="0" y="0"/>
                                <a:chExt cx="3943350" cy="3543300"/>
                              </a:xfrm>
                            </wpg:grpSpPr>
                            <wpg:grpSp>
                              <wpg:cNvPr id="1694382954" name="Group 68"/>
                              <wpg:cNvGrpSpPr/>
                              <wpg:grpSpPr>
                                <a:xfrm>
                                  <a:off x="0" y="0"/>
                                  <a:ext cx="3661410" cy="3543300"/>
                                  <a:chOff x="0" y="0"/>
                                  <a:chExt cx="3661645" cy="3543300"/>
                                </a:xfrm>
                              </wpg:grpSpPr>
                              <wpg:grpSp>
                                <wpg:cNvPr id="2041108919" name="Group 66"/>
                                <wpg:cNvGrpSpPr/>
                                <wpg:grpSpPr>
                                  <a:xfrm>
                                    <a:off x="0" y="0"/>
                                    <a:ext cx="3661645" cy="3543300"/>
                                    <a:chOff x="0" y="0"/>
                                    <a:chExt cx="3661645" cy="3543300"/>
                                  </a:xfrm>
                                </wpg:grpSpPr>
                                <wpg:grpSp>
                                  <wpg:cNvPr id="792184356" name="Group 62"/>
                                  <wpg:cNvGrpSpPr/>
                                  <wpg:grpSpPr>
                                    <a:xfrm>
                                      <a:off x="584200" y="0"/>
                                      <a:ext cx="3077445" cy="3543300"/>
                                      <a:chOff x="0" y="0"/>
                                      <a:chExt cx="3077445" cy="3543300"/>
                                    </a:xfrm>
                                  </wpg:grpSpPr>
                                  <wpg:grpSp>
                                    <wpg:cNvPr id="844162489" name="Group 844162489"/>
                                    <wpg:cNvGrpSpPr/>
                                    <wpg:grpSpPr>
                                      <a:xfrm>
                                        <a:off x="215900" y="12700"/>
                                        <a:ext cx="2861545" cy="3530600"/>
                                        <a:chOff x="975360" y="0"/>
                                        <a:chExt cx="2784475" cy="3340100"/>
                                      </a:xfrm>
                                    </wpg:grpSpPr>
                                    <wps:wsp>
                                      <wps:cNvPr id="1116628799" name="Shape 412"/>
                                      <wps:cNvSpPr/>
                                      <wps:spPr>
                                        <a:xfrm>
                                          <a:off x="2739136" y="492125"/>
                                          <a:ext cx="1524" cy="357124"/>
                                        </a:xfrm>
                                        <a:custGeom>
                                          <a:avLst/>
                                          <a:gdLst/>
                                          <a:ahLst/>
                                          <a:cxnLst/>
                                          <a:rect l="0" t="0" r="0" b="0"/>
                                          <a:pathLst>
                                            <a:path w="1524" h="357124">
                                              <a:moveTo>
                                                <a:pt x="0" y="0"/>
                                              </a:moveTo>
                                              <a:lnTo>
                                                <a:pt x="1524" y="357124"/>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527097856" name="Shape 413"/>
                                      <wps:cNvSpPr/>
                                      <wps:spPr>
                                        <a:xfrm>
                                          <a:off x="2178685" y="307975"/>
                                          <a:ext cx="123825" cy="128524"/>
                                        </a:xfrm>
                                        <a:custGeom>
                                          <a:avLst/>
                                          <a:gdLst/>
                                          <a:ahLst/>
                                          <a:cxnLst/>
                                          <a:rect l="0" t="0" r="0" b="0"/>
                                          <a:pathLst>
                                            <a:path w="123825" h="128524">
                                              <a:moveTo>
                                                <a:pt x="0" y="128524"/>
                                              </a:moveTo>
                                              <a:lnTo>
                                                <a:pt x="123825" y="65024"/>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382477368" name="Shape 414"/>
                                      <wps:cNvSpPr/>
                                      <wps:spPr>
                                        <a:xfrm>
                                          <a:off x="2337435" y="2154174"/>
                                          <a:ext cx="128651" cy="128651"/>
                                        </a:xfrm>
                                        <a:custGeom>
                                          <a:avLst/>
                                          <a:gdLst/>
                                          <a:ahLst/>
                                          <a:cxnLst/>
                                          <a:rect l="0" t="0" r="0" b="0"/>
                                          <a:pathLst>
                                            <a:path w="128651" h="128651">
                                              <a:moveTo>
                                                <a:pt x="0" y="128651"/>
                                              </a:moveTo>
                                              <a:lnTo>
                                                <a:pt x="128651" y="63500"/>
                                              </a:lnTo>
                                              <a:lnTo>
                                                <a:pt x="0" y="0"/>
                                              </a:lnTo>
                                            </a:path>
                                          </a:pathLst>
                                        </a:custGeom>
                                        <a:ln w="11113" cap="flat">
                                          <a:solidFill>
                                            <a:schemeClr val="tx1"/>
                                          </a:solidFill>
                                          <a:miter lim="127000"/>
                                        </a:ln>
                                      </wps:spPr>
                                      <wps:style>
                                        <a:lnRef idx="1">
                                          <a:srgbClr val="0078C1"/>
                                        </a:lnRef>
                                        <a:fillRef idx="0">
                                          <a:srgbClr val="000000">
                                            <a:alpha val="0"/>
                                          </a:srgbClr>
                                        </a:fillRef>
                                        <a:effectRef idx="0">
                                          <a:scrgbClr r="0" g="0" b="0"/>
                                        </a:effectRef>
                                        <a:fontRef idx="none"/>
                                      </wps:style>
                                      <wps:bodyPr/>
                                    </wps:wsp>
                                    <wps:wsp>
                                      <wps:cNvPr id="1751037688" name="Shape 415"/>
                                      <wps:cNvSpPr/>
                                      <wps:spPr>
                                        <a:xfrm>
                                          <a:off x="2932811" y="625475"/>
                                          <a:ext cx="758825" cy="2714625"/>
                                        </a:xfrm>
                                        <a:custGeom>
                                          <a:avLst/>
                                          <a:gdLst/>
                                          <a:ahLst/>
                                          <a:cxnLst/>
                                          <a:rect l="0" t="0" r="0" b="0"/>
                                          <a:pathLst>
                                            <a:path w="758825" h="2714625">
                                              <a:moveTo>
                                                <a:pt x="187325" y="242824"/>
                                              </a:moveTo>
                                              <a:lnTo>
                                                <a:pt x="187325" y="0"/>
                                              </a:lnTo>
                                              <a:lnTo>
                                                <a:pt x="758825" y="0"/>
                                              </a:lnTo>
                                              <a:lnTo>
                                                <a:pt x="758825" y="2714625"/>
                                              </a:lnTo>
                                              <a:lnTo>
                                                <a:pt x="0" y="2714625"/>
                                              </a:lnTo>
                                              <a:lnTo>
                                                <a:pt x="0" y="2525649"/>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302188399" name="Shape 416"/>
                                      <wps:cNvSpPr/>
                                      <wps:spPr>
                                        <a:xfrm>
                                          <a:off x="2183511" y="550799"/>
                                          <a:ext cx="555625" cy="1860550"/>
                                        </a:xfrm>
                                        <a:custGeom>
                                          <a:avLst/>
                                          <a:gdLst/>
                                          <a:ahLst/>
                                          <a:cxnLst/>
                                          <a:rect l="0" t="0" r="0" b="0"/>
                                          <a:pathLst>
                                            <a:path w="555625" h="1860550">
                                              <a:moveTo>
                                                <a:pt x="273050" y="0"/>
                                              </a:moveTo>
                                              <a:lnTo>
                                                <a:pt x="273050" y="368300"/>
                                              </a:lnTo>
                                              <a:lnTo>
                                                <a:pt x="0" y="368300"/>
                                              </a:lnTo>
                                              <a:lnTo>
                                                <a:pt x="0" y="1860550"/>
                                              </a:lnTo>
                                              <a:lnTo>
                                                <a:pt x="555625" y="18605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927326904" name="Shape 417"/>
                                      <wps:cNvSpPr/>
                                      <wps:spPr>
                                        <a:xfrm>
                                          <a:off x="2921635" y="1468374"/>
                                          <a:ext cx="1651" cy="249301"/>
                                        </a:xfrm>
                                        <a:custGeom>
                                          <a:avLst/>
                                          <a:gdLst/>
                                          <a:ahLst/>
                                          <a:cxnLst/>
                                          <a:rect l="0" t="0" r="0" b="0"/>
                                          <a:pathLst>
                                            <a:path w="1651" h="249301">
                                              <a:moveTo>
                                                <a:pt x="0" y="0"/>
                                              </a:moveTo>
                                              <a:lnTo>
                                                <a:pt x="1651" y="249301"/>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083569289" name="Shape 418"/>
                                      <wps:cNvSpPr/>
                                      <wps:spPr>
                                        <a:xfrm>
                                          <a:off x="2739136" y="2312924"/>
                                          <a:ext cx="1524" cy="361950"/>
                                        </a:xfrm>
                                        <a:custGeom>
                                          <a:avLst/>
                                          <a:gdLst/>
                                          <a:ahLst/>
                                          <a:cxnLst/>
                                          <a:rect l="0" t="0" r="0" b="0"/>
                                          <a:pathLst>
                                            <a:path w="1524" h="361950">
                                              <a:moveTo>
                                                <a:pt x="0" y="0"/>
                                              </a:moveTo>
                                              <a:lnTo>
                                                <a:pt x="1524" y="3619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804872071" name="Shape 419"/>
                                      <wps:cNvSpPr/>
                                      <wps:spPr>
                                        <a:xfrm>
                                          <a:off x="2699385" y="2630424"/>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2107223296" name="Shape 420"/>
                                      <wps:cNvSpPr/>
                                      <wps:spPr>
                                        <a:xfrm>
                                          <a:off x="3070860" y="2635250"/>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627842774" name="Shape 421"/>
                                      <wps:cNvSpPr/>
                                      <wps:spPr>
                                        <a:xfrm>
                                          <a:off x="3085211" y="819150"/>
                                          <a:ext cx="79375" cy="158750"/>
                                        </a:xfrm>
                                        <a:custGeom>
                                          <a:avLst/>
                                          <a:gdLst/>
                                          <a:ahLst/>
                                          <a:cxnLst/>
                                          <a:rect l="0" t="0" r="0" b="0"/>
                                          <a:pathLst>
                                            <a:path w="79375" h="158750">
                                              <a:moveTo>
                                                <a:pt x="0" y="0"/>
                                              </a:moveTo>
                                              <a:lnTo>
                                                <a:pt x="79375" y="0"/>
                                              </a:lnTo>
                                              <a:lnTo>
                                                <a:pt x="39624"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704189734" name="Shape 422"/>
                                      <wps:cNvSpPr/>
                                      <wps:spPr>
                                        <a:xfrm>
                                          <a:off x="2882011" y="1682750"/>
                                          <a:ext cx="79375" cy="158750"/>
                                        </a:xfrm>
                                        <a:custGeom>
                                          <a:avLst/>
                                          <a:gdLst/>
                                          <a:ahLst/>
                                          <a:cxnLst/>
                                          <a:rect l="0" t="0" r="0" b="0"/>
                                          <a:pathLst>
                                            <a:path w="79375" h="158750">
                                              <a:moveTo>
                                                <a:pt x="0" y="0"/>
                                              </a:moveTo>
                                              <a:lnTo>
                                                <a:pt x="79375" y="0"/>
                                              </a:lnTo>
                                              <a:lnTo>
                                                <a:pt x="39624"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751054658" name="Shape 423"/>
                                      <wps:cNvSpPr/>
                                      <wps:spPr>
                                        <a:xfrm>
                                          <a:off x="2699385" y="819150"/>
                                          <a:ext cx="79375" cy="158750"/>
                                        </a:xfrm>
                                        <a:custGeom>
                                          <a:avLst/>
                                          <a:gdLst/>
                                          <a:ahLst/>
                                          <a:cxnLst/>
                                          <a:rect l="0" t="0" r="0" b="0"/>
                                          <a:pathLst>
                                            <a:path w="79375" h="158750">
                                              <a:moveTo>
                                                <a:pt x="0" y="0"/>
                                              </a:moveTo>
                                              <a:lnTo>
                                                <a:pt x="79375" y="0"/>
                                              </a:lnTo>
                                              <a:lnTo>
                                                <a:pt x="39751" y="158750"/>
                                              </a:lnTo>
                                              <a:lnTo>
                                                <a:pt x="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558102671" name="Shape 424"/>
                                      <wps:cNvSpPr/>
                                      <wps:spPr>
                                        <a:xfrm>
                                          <a:off x="2416810" y="492125"/>
                                          <a:ext cx="79375" cy="158750"/>
                                        </a:xfrm>
                                        <a:custGeom>
                                          <a:avLst/>
                                          <a:gdLst/>
                                          <a:ahLst/>
                                          <a:cxnLst/>
                                          <a:rect l="0" t="0" r="0" b="0"/>
                                          <a:pathLst>
                                            <a:path w="79375" h="158750">
                                              <a:moveTo>
                                                <a:pt x="39751" y="0"/>
                                              </a:moveTo>
                                              <a:lnTo>
                                                <a:pt x="79375" y="158750"/>
                                              </a:lnTo>
                                              <a:lnTo>
                                                <a:pt x="0" y="158750"/>
                                              </a:lnTo>
                                              <a:lnTo>
                                                <a:pt x="39751"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812519686" name="Shape 425"/>
                                      <wps:cNvSpPr/>
                                      <wps:spPr>
                                        <a:xfrm>
                                          <a:off x="3110611" y="2312924"/>
                                          <a:ext cx="1524" cy="361950"/>
                                        </a:xfrm>
                                        <a:custGeom>
                                          <a:avLst/>
                                          <a:gdLst/>
                                          <a:ahLst/>
                                          <a:cxnLst/>
                                          <a:rect l="0" t="0" r="0" b="0"/>
                                          <a:pathLst>
                                            <a:path w="1524" h="361950">
                                              <a:moveTo>
                                                <a:pt x="0" y="0"/>
                                              </a:moveTo>
                                              <a:lnTo>
                                                <a:pt x="1524" y="361950"/>
                                              </a:lnTo>
                                            </a:path>
                                          </a:pathLst>
                                        </a:custGeom>
                                        <a:ln w="3016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09718384" name="Shape 426"/>
                                      <wps:cNvSpPr/>
                                      <wps:spPr>
                                        <a:xfrm>
                                          <a:off x="2669286" y="2471674"/>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253825796" name="Shape 427"/>
                                      <wps:cNvSpPr/>
                                      <wps:spPr>
                                        <a:xfrm>
                                          <a:off x="2669286" y="2471674"/>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735034632" name="Shape 428"/>
                                      <wps:cNvSpPr/>
                                      <wps:spPr>
                                        <a:xfrm>
                                          <a:off x="3040761" y="2471674"/>
                                          <a:ext cx="134874" cy="128651"/>
                                        </a:xfrm>
                                        <a:custGeom>
                                          <a:avLst/>
                                          <a:gdLst/>
                                          <a:ahLst/>
                                          <a:cxnLst/>
                                          <a:rect l="0" t="0" r="0" b="0"/>
                                          <a:pathLst>
                                            <a:path w="134874" h="128651">
                                              <a:moveTo>
                                                <a:pt x="0" y="128651"/>
                                              </a:moveTo>
                                              <a:lnTo>
                                                <a:pt x="134874"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664304031" name="Shape 429"/>
                                      <wps:cNvSpPr/>
                                      <wps:spPr>
                                        <a:xfrm>
                                          <a:off x="3040761" y="2471674"/>
                                          <a:ext cx="134874" cy="128651"/>
                                        </a:xfrm>
                                        <a:custGeom>
                                          <a:avLst/>
                                          <a:gdLst/>
                                          <a:ahLst/>
                                          <a:cxnLst/>
                                          <a:rect l="0" t="0" r="0" b="0"/>
                                          <a:pathLst>
                                            <a:path w="134874" h="128651">
                                              <a:moveTo>
                                                <a:pt x="134874"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921771825" name="Shape 430"/>
                                      <wps:cNvSpPr/>
                                      <wps:spPr>
                                        <a:xfrm>
                                          <a:off x="3626485" y="1077849"/>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031050841" name="Shape 431"/>
                                      <wps:cNvSpPr/>
                                      <wps:spPr>
                                        <a:xfrm>
                                          <a:off x="3626485" y="1077849"/>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351247840" name="Shape 432"/>
                                      <wps:cNvSpPr/>
                                      <wps:spPr>
                                        <a:xfrm>
                                          <a:off x="2118360" y="1077849"/>
                                          <a:ext cx="133350" cy="128651"/>
                                        </a:xfrm>
                                        <a:custGeom>
                                          <a:avLst/>
                                          <a:gdLst/>
                                          <a:ahLst/>
                                          <a:cxnLst/>
                                          <a:rect l="0" t="0" r="0" b="0"/>
                                          <a:pathLst>
                                            <a:path w="133350" h="128651">
                                              <a:moveTo>
                                                <a:pt x="0" y="128651"/>
                                              </a:moveTo>
                                              <a:lnTo>
                                                <a:pt x="133350"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789017495" name="Shape 433"/>
                                      <wps:cNvSpPr/>
                                      <wps:spPr>
                                        <a:xfrm>
                                          <a:off x="2118360" y="1077849"/>
                                          <a:ext cx="133350" cy="128651"/>
                                        </a:xfrm>
                                        <a:custGeom>
                                          <a:avLst/>
                                          <a:gdLst/>
                                          <a:ahLst/>
                                          <a:cxnLst/>
                                          <a:rect l="0" t="0" r="0" b="0"/>
                                          <a:pathLst>
                                            <a:path w="133350" h="128651">
                                              <a:moveTo>
                                                <a:pt x="133350"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266811091" name="Shape 434"/>
                                      <wps:cNvSpPr/>
                                      <wps:spPr>
                                        <a:xfrm>
                                          <a:off x="2858135" y="1503299"/>
                                          <a:ext cx="128651" cy="135001"/>
                                        </a:xfrm>
                                        <a:custGeom>
                                          <a:avLst/>
                                          <a:gdLst/>
                                          <a:ahLst/>
                                          <a:cxnLst/>
                                          <a:rect l="0" t="0" r="0" b="0"/>
                                          <a:pathLst>
                                            <a:path w="128651" h="135001">
                                              <a:moveTo>
                                                <a:pt x="0" y="135001"/>
                                              </a:moveTo>
                                              <a:lnTo>
                                                <a:pt x="128651"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1939572320" name="Shape 435"/>
                                      <wps:cNvSpPr/>
                                      <wps:spPr>
                                        <a:xfrm>
                                          <a:off x="2858135" y="1503299"/>
                                          <a:ext cx="128651" cy="135001"/>
                                        </a:xfrm>
                                        <a:custGeom>
                                          <a:avLst/>
                                          <a:gdLst/>
                                          <a:ahLst/>
                                          <a:cxnLst/>
                                          <a:rect l="0" t="0" r="0" b="0"/>
                                          <a:pathLst>
                                            <a:path w="128651" h="135001">
                                              <a:moveTo>
                                                <a:pt x="128651" y="0"/>
                                              </a:moveTo>
                                              <a:lnTo>
                                                <a:pt x="0" y="13500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641512006" name="Shape 436"/>
                                      <wps:cNvSpPr/>
                                      <wps:spPr>
                                        <a:xfrm>
                                          <a:off x="2673985" y="601599"/>
                                          <a:ext cx="128651" cy="128651"/>
                                        </a:xfrm>
                                        <a:custGeom>
                                          <a:avLst/>
                                          <a:gdLst/>
                                          <a:ahLst/>
                                          <a:cxnLst/>
                                          <a:rect l="0" t="0" r="0" b="0"/>
                                          <a:pathLst>
                                            <a:path w="128651" h="128651">
                                              <a:moveTo>
                                                <a:pt x="0" y="128651"/>
                                              </a:moveTo>
                                              <a:lnTo>
                                                <a:pt x="128651" y="0"/>
                                              </a:lnTo>
                                              <a:close/>
                                            </a:path>
                                          </a:pathLst>
                                        </a:custGeom>
                                        <a:ln w="0" cap="flat">
                                          <a:solidFill>
                                            <a:schemeClr val="tx1"/>
                                          </a:solidFill>
                                          <a:miter lim="127000"/>
                                        </a:ln>
                                      </wps:spPr>
                                      <wps:style>
                                        <a:lnRef idx="0">
                                          <a:srgbClr val="000000">
                                            <a:alpha val="0"/>
                                          </a:srgbClr>
                                        </a:lnRef>
                                        <a:fillRef idx="1">
                                          <a:srgbClr val="FFFFFF"/>
                                        </a:fillRef>
                                        <a:effectRef idx="0">
                                          <a:scrgbClr r="0" g="0" b="0"/>
                                        </a:effectRef>
                                        <a:fontRef idx="none"/>
                                      </wps:style>
                                      <wps:bodyPr/>
                                    </wps:wsp>
                                    <wps:wsp>
                                      <wps:cNvPr id="540419123" name="Shape 437"/>
                                      <wps:cNvSpPr/>
                                      <wps:spPr>
                                        <a:xfrm>
                                          <a:off x="2673985" y="601599"/>
                                          <a:ext cx="128651" cy="128651"/>
                                        </a:xfrm>
                                        <a:custGeom>
                                          <a:avLst/>
                                          <a:gdLst/>
                                          <a:ahLst/>
                                          <a:cxnLst/>
                                          <a:rect l="0" t="0" r="0" b="0"/>
                                          <a:pathLst>
                                            <a:path w="128651" h="128651">
                                              <a:moveTo>
                                                <a:pt x="128651" y="0"/>
                                              </a:moveTo>
                                              <a:lnTo>
                                                <a:pt x="0" y="128651"/>
                                              </a:lnTo>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1006742313" name="Shape 438"/>
                                      <wps:cNvSpPr/>
                                      <wps:spPr>
                                        <a:xfrm>
                                          <a:off x="2178685" y="0"/>
                                          <a:ext cx="1512951" cy="492125"/>
                                        </a:xfrm>
                                        <a:custGeom>
                                          <a:avLst/>
                                          <a:gdLst/>
                                          <a:ahLst/>
                                          <a:cxnLst/>
                                          <a:rect l="0" t="0" r="0" b="0"/>
                                          <a:pathLst>
                                            <a:path w="1512951" h="492125">
                                              <a:moveTo>
                                                <a:pt x="0" y="492125"/>
                                              </a:moveTo>
                                              <a:lnTo>
                                                <a:pt x="1512951" y="492125"/>
                                              </a:lnTo>
                                              <a:lnTo>
                                                <a:pt x="1512951" y="0"/>
                                              </a:lnTo>
                                              <a:lnTo>
                                                <a:pt x="0" y="0"/>
                                              </a:lnTo>
                                              <a:close/>
                                            </a:path>
                                          </a:pathLst>
                                        </a:custGeom>
                                        <a:ln w="15875"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1288072730" name="Rectangle 1288072730"/>
                                      <wps:cNvSpPr/>
                                      <wps:spPr>
                                        <a:xfrm>
                                          <a:off x="2004551" y="128072"/>
                                          <a:ext cx="1479474" cy="322482"/>
                                        </a:xfrm>
                                        <a:prstGeom prst="rect">
                                          <a:avLst/>
                                        </a:prstGeom>
                                        <a:ln>
                                          <a:noFill/>
                                        </a:ln>
                                      </wps:spPr>
                                      <wps:txbx>
                                        <w:txbxContent>
                                          <w:p w14:paraId="21895E22" w14:textId="3764AE8C" w:rsidR="008645B2" w:rsidRPr="008645B2" w:rsidRDefault="008645B2" w:rsidP="008645B2">
                                            <w:pPr>
                                              <w:rPr>
                                                <w:rFonts w:ascii="Times New Roman" w:eastAsia="Times New Roman" w:hAnsi="Times New Roman" w:cs="Times New Roman"/>
                                                <w:sz w:val="28"/>
                                              </w:rPr>
                                            </w:pPr>
                                            <w:r w:rsidRPr="008645B2">
                                              <w:rPr>
                                                <w:rFonts w:ascii="Times New Roman" w:eastAsia="Times New Roman" w:hAnsi="Times New Roman" w:cs="Times New Roman"/>
                                                <w:sz w:val="28"/>
                                              </w:rPr>
                                              <w:t>Data Memory</w:t>
                                            </w:r>
                                            <w:r w:rsidR="00DF1A9C">
                                              <w:rPr>
                                                <w:rFonts w:ascii="Times New Roman" w:eastAsia="Times New Roman" w:hAnsi="Times New Roman" w:cs="Times New Roman"/>
                                                <w:sz w:val="28"/>
                                              </w:rPr>
                                              <w:t xml:space="preserve"> RAM</w:t>
                                            </w:r>
                                            <w:r w:rsidRPr="008645B2">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1914242119" name="Shape 441"/>
                                      <wps:cNvSpPr/>
                                      <wps:spPr>
                                        <a:xfrm>
                                          <a:off x="2559685" y="982663"/>
                                          <a:ext cx="749300" cy="481013"/>
                                        </a:xfrm>
                                        <a:custGeom>
                                          <a:avLst/>
                                          <a:gdLst/>
                                          <a:ahLst/>
                                          <a:cxnLst/>
                                          <a:rect l="0" t="0" r="0" b="0"/>
                                          <a:pathLst>
                                            <a:path w="749300" h="481013">
                                              <a:moveTo>
                                                <a:pt x="0" y="481013"/>
                                              </a:moveTo>
                                              <a:lnTo>
                                                <a:pt x="749300" y="481013"/>
                                              </a:lnTo>
                                              <a:lnTo>
                                                <a:pt x="749300" y="0"/>
                                              </a:lnTo>
                                              <a:lnTo>
                                                <a:pt x="0" y="0"/>
                                              </a:lnTo>
                                              <a:close/>
                                            </a:path>
                                          </a:pathLst>
                                        </a:custGeom>
                                        <a:ln w="15875"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2007675259" name="Shape 448"/>
                                      <wps:cNvSpPr/>
                                      <wps:spPr>
                                        <a:xfrm>
                                          <a:off x="2337435" y="1850962"/>
                                          <a:ext cx="1200150" cy="471488"/>
                                        </a:xfrm>
                                        <a:custGeom>
                                          <a:avLst/>
                                          <a:gdLst/>
                                          <a:ahLst/>
                                          <a:cxnLst/>
                                          <a:rect l="0" t="0" r="0" b="0"/>
                                          <a:pathLst>
                                            <a:path w="1200150" h="471488">
                                              <a:moveTo>
                                                <a:pt x="0" y="471488"/>
                                              </a:moveTo>
                                              <a:lnTo>
                                                <a:pt x="1200150" y="471488"/>
                                              </a:lnTo>
                                              <a:lnTo>
                                                <a:pt x="1200150" y="0"/>
                                              </a:lnTo>
                                              <a:lnTo>
                                                <a:pt x="0" y="0"/>
                                              </a:lnTo>
                                              <a:close/>
                                            </a:path>
                                          </a:pathLst>
                                        </a:custGeom>
                                        <a:ln w="15875"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1152089837" name="Rectangle 1152089837"/>
                                      <wps:cNvSpPr/>
                                      <wps:spPr>
                                        <a:xfrm>
                                          <a:off x="2476997" y="1971675"/>
                                          <a:ext cx="1044339" cy="313066"/>
                                        </a:xfrm>
                                        <a:prstGeom prst="rect">
                                          <a:avLst/>
                                        </a:prstGeom>
                                        <a:ln>
                                          <a:noFill/>
                                        </a:ln>
                                      </wps:spPr>
                                      <wps:txbx>
                                        <w:txbxContent>
                                          <w:p w14:paraId="4BC3B690" w14:textId="77777777" w:rsidR="008645B2" w:rsidRDefault="008645B2" w:rsidP="000456DE">
                                            <w:pPr>
                                              <w:ind w:firstLine="0"/>
                                            </w:pPr>
                                            <w:r>
                                              <w:rPr>
                                                <w:rFonts w:ascii="Times New Roman" w:eastAsia="Times New Roman" w:hAnsi="Times New Roman" w:cs="Times New Roman"/>
                                                <w:sz w:val="28"/>
                                              </w:rPr>
                                              <w:t>Register File</w:t>
                                            </w:r>
                                          </w:p>
                                        </w:txbxContent>
                                      </wps:txbx>
                                      <wps:bodyPr horzOverflow="overflow" vert="horz" lIns="0" tIns="0" rIns="0" bIns="0" rtlCol="0">
                                        <a:noAutofit/>
                                      </wps:bodyPr>
                                    </wps:wsp>
                                    <wps:wsp>
                                      <wps:cNvPr id="1563194630" name="Shape 450"/>
                                      <wps:cNvSpPr/>
                                      <wps:spPr>
                                        <a:xfrm>
                                          <a:off x="2337435" y="2798699"/>
                                          <a:ext cx="1200150" cy="352425"/>
                                        </a:xfrm>
                                        <a:custGeom>
                                          <a:avLst/>
                                          <a:gdLst/>
                                          <a:ahLst/>
                                          <a:cxnLst/>
                                          <a:rect l="0" t="0" r="0" b="0"/>
                                          <a:pathLst>
                                            <a:path w="1200150" h="352425">
                                              <a:moveTo>
                                                <a:pt x="0" y="352425"/>
                                              </a:moveTo>
                                              <a:lnTo>
                                                <a:pt x="1200150" y="352425"/>
                                              </a:lnTo>
                                              <a:lnTo>
                                                <a:pt x="1200150" y="0"/>
                                              </a:lnTo>
                                              <a:lnTo>
                                                <a:pt x="0" y="0"/>
                                              </a:lnTo>
                                              <a:close/>
                                            </a:path>
                                          </a:pathLst>
                                        </a:custGeom>
                                        <a:ln w="15875" cap="flat">
                                          <a:solidFill>
                                            <a:srgbClr val="0070C0"/>
                                          </a:solidFill>
                                          <a:miter lim="127000"/>
                                        </a:ln>
                                      </wps:spPr>
                                      <wps:style>
                                        <a:lnRef idx="1">
                                          <a:srgbClr val="0078C1"/>
                                        </a:lnRef>
                                        <a:fillRef idx="0">
                                          <a:srgbClr val="000000">
                                            <a:alpha val="0"/>
                                          </a:srgbClr>
                                        </a:fillRef>
                                        <a:effectRef idx="0">
                                          <a:scrgbClr r="0" g="0" b="0"/>
                                        </a:effectRef>
                                        <a:fontRef idx="none"/>
                                      </wps:style>
                                      <wps:bodyPr/>
                                    </wps:wsp>
                                    <wps:wsp>
                                      <wps:cNvPr id="1426436975" name="Rectangle 1426436975"/>
                                      <wps:cNvSpPr/>
                                      <wps:spPr>
                                        <a:xfrm>
                                          <a:off x="2302510" y="2823466"/>
                                          <a:ext cx="1303848" cy="348150"/>
                                        </a:xfrm>
                                        <a:prstGeom prst="rect">
                                          <a:avLst/>
                                        </a:prstGeom>
                                        <a:ln>
                                          <a:noFill/>
                                        </a:ln>
                                      </wps:spPr>
                                      <wps:txbx>
                                        <w:txbxContent>
                                          <w:p w14:paraId="56218F26" w14:textId="2800BA09" w:rsidR="008645B2" w:rsidRDefault="008645B2" w:rsidP="00DF1A9C">
                                            <w:pPr>
                                              <w:spacing w:line="240" w:lineRule="auto"/>
                                              <w:ind w:firstLine="0"/>
                                              <w:jc w:val="center"/>
                                            </w:pPr>
                                            <w:r>
                                              <w:t>A</w:t>
                                            </w:r>
                                            <w:r w:rsidR="00DF1A9C">
                                              <w:t xml:space="preserve">rithmetic </w:t>
                                            </w:r>
                                            <w:r>
                                              <w:t>L</w:t>
                                            </w:r>
                                            <w:r w:rsidR="00DF1A9C">
                                              <w:t>ogic Unit</w:t>
                                            </w:r>
                                          </w:p>
                                        </w:txbxContent>
                                      </wps:txbx>
                                      <wps:bodyPr horzOverflow="overflow" vert="horz" lIns="0" tIns="0" rIns="0" bIns="0" rtlCol="0">
                                        <a:noAutofit/>
                                      </wps:bodyPr>
                                    </wps:wsp>
                                    <wps:wsp>
                                      <wps:cNvPr id="43011826" name="Shape 452"/>
                                      <wps:cNvSpPr/>
                                      <wps:spPr>
                                        <a:xfrm>
                                          <a:off x="2699385" y="2376424"/>
                                          <a:ext cx="74676" cy="74676"/>
                                        </a:xfrm>
                                        <a:custGeom>
                                          <a:avLst/>
                                          <a:gdLst/>
                                          <a:ahLst/>
                                          <a:cxnLst/>
                                          <a:rect l="0" t="0" r="0" b="0"/>
                                          <a:pathLst>
                                            <a:path w="74676" h="74676">
                                              <a:moveTo>
                                                <a:pt x="37338" y="0"/>
                                              </a:moveTo>
                                              <a:cubicBezTo>
                                                <a:pt x="57912" y="0"/>
                                                <a:pt x="74676" y="16764"/>
                                                <a:pt x="74676" y="37338"/>
                                              </a:cubicBezTo>
                                              <a:cubicBezTo>
                                                <a:pt x="74676" y="57912"/>
                                                <a:pt x="57912" y="74676"/>
                                                <a:pt x="37338" y="74676"/>
                                              </a:cubicBezTo>
                                              <a:cubicBezTo>
                                                <a:pt x="16764" y="74676"/>
                                                <a:pt x="0" y="57912"/>
                                                <a:pt x="0" y="37338"/>
                                              </a:cubicBezTo>
                                              <a:cubicBezTo>
                                                <a:pt x="0" y="16764"/>
                                                <a:pt x="16764" y="0"/>
                                                <a:pt x="37338" y="0"/>
                                              </a:cubicBez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256906111" name="Shape 453"/>
                                      <wps:cNvSpPr/>
                                      <wps:spPr>
                                        <a:xfrm>
                                          <a:off x="2699385" y="2376424"/>
                                          <a:ext cx="74676" cy="74676"/>
                                        </a:xfrm>
                                        <a:custGeom>
                                          <a:avLst/>
                                          <a:gdLst/>
                                          <a:ahLst/>
                                          <a:cxnLst/>
                                          <a:rect l="0" t="0" r="0" b="0"/>
                                          <a:pathLst>
                                            <a:path w="74676" h="74676">
                                              <a:moveTo>
                                                <a:pt x="0" y="37338"/>
                                              </a:moveTo>
                                              <a:cubicBezTo>
                                                <a:pt x="0" y="16764"/>
                                                <a:pt x="16764" y="0"/>
                                                <a:pt x="37338" y="0"/>
                                              </a:cubicBezTo>
                                              <a:cubicBezTo>
                                                <a:pt x="57912" y="0"/>
                                                <a:pt x="74676" y="16764"/>
                                                <a:pt x="74676" y="37338"/>
                                              </a:cubicBezTo>
                                              <a:cubicBezTo>
                                                <a:pt x="74676" y="57912"/>
                                                <a:pt x="57912" y="74676"/>
                                                <a:pt x="37338" y="74676"/>
                                              </a:cubicBezTo>
                                              <a:cubicBezTo>
                                                <a:pt x="16764" y="74676"/>
                                                <a:pt x="0" y="57912"/>
                                                <a:pt x="0" y="37338"/>
                                              </a:cubicBezTo>
                                              <a:close/>
                                            </a:path>
                                          </a:pathLst>
                                        </a:custGeom>
                                        <a:ln w="11113" cap="flat">
                                          <a:solidFill>
                                            <a:schemeClr val="tx1"/>
                                          </a:solidFill>
                                          <a:miter lim="127000"/>
                                        </a:ln>
                                      </wps:spPr>
                                      <wps:style>
                                        <a:lnRef idx="1">
                                          <a:srgbClr val="000000"/>
                                        </a:lnRef>
                                        <a:fillRef idx="0">
                                          <a:srgbClr val="000000">
                                            <a:alpha val="0"/>
                                          </a:srgbClr>
                                        </a:fillRef>
                                        <a:effectRef idx="0">
                                          <a:scrgbClr r="0" g="0" b="0"/>
                                        </a:effectRef>
                                        <a:fontRef idx="none"/>
                                      </wps:style>
                                      <wps:bodyPr/>
                                    </wps:wsp>
                                    <wps:wsp>
                                      <wps:cNvPr id="2084589374" name="Shape 481"/>
                                      <wps:cNvSpPr/>
                                      <wps:spPr>
                                        <a:xfrm>
                                          <a:off x="1356360" y="104775"/>
                                          <a:ext cx="838200" cy="762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98032721" name="Shape 483"/>
                                      <wps:cNvSpPr/>
                                      <wps:spPr>
                                        <a:xfrm>
                                          <a:off x="1356360" y="257175"/>
                                          <a:ext cx="838200" cy="76200"/>
                                        </a:xfrm>
                                        <a:custGeom>
                                          <a:avLst/>
                                          <a:gdLst/>
                                          <a:ahLst/>
                                          <a:cxnLst/>
                                          <a:rect l="0" t="0" r="0" b="0"/>
                                          <a:pathLst>
                                            <a:path w="838200" h="76200">
                                              <a:moveTo>
                                                <a:pt x="762000" y="0"/>
                                              </a:moveTo>
                                              <a:lnTo>
                                                <a:pt x="838200" y="38100"/>
                                              </a:lnTo>
                                              <a:lnTo>
                                                <a:pt x="762000" y="76200"/>
                                              </a:lnTo>
                                              <a:lnTo>
                                                <a:pt x="762000" y="42799"/>
                                              </a:lnTo>
                                              <a:lnTo>
                                                <a:pt x="0" y="42799"/>
                                              </a:lnTo>
                                              <a:lnTo>
                                                <a:pt x="0" y="33274"/>
                                              </a:lnTo>
                                              <a:lnTo>
                                                <a:pt x="762000" y="33274"/>
                                              </a:lnTo>
                                              <a:lnTo>
                                                <a:pt x="7620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195752082" name="Shape 485"/>
                                      <wps:cNvSpPr/>
                                      <wps:spPr>
                                        <a:xfrm>
                                          <a:off x="1185422" y="1323975"/>
                                          <a:ext cx="1371600" cy="7620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309633012" name="Shape 487"/>
                                      <wps:cNvSpPr/>
                                      <wps:spPr>
                                        <a:xfrm>
                                          <a:off x="975360" y="2009775"/>
                                          <a:ext cx="1371600" cy="7620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1904645978" name="Shape 490"/>
                                      <wps:cNvSpPr/>
                                      <wps:spPr>
                                        <a:xfrm>
                                          <a:off x="1432560" y="1971675"/>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s:wsp>
                                      <wps:cNvPr id="957147058" name="Shape 491"/>
                                      <wps:cNvSpPr/>
                                      <wps:spPr>
                                        <a:xfrm>
                                          <a:off x="1508760" y="66675"/>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s:wsp>
                                      <wps:cNvPr id="967013415" name="Shape 492"/>
                                      <wps:cNvSpPr/>
                                      <wps:spPr>
                                        <a:xfrm>
                                          <a:off x="975360" y="2822050"/>
                                          <a:ext cx="1371600" cy="76200"/>
                                        </a:xfrm>
                                        <a:custGeom>
                                          <a:avLst/>
                                          <a:gdLst/>
                                          <a:ahLst/>
                                          <a:cxnLst/>
                                          <a:rect l="0" t="0" r="0" b="0"/>
                                          <a:pathLst>
                                            <a:path w="1371600" h="76200">
                                              <a:moveTo>
                                                <a:pt x="1295400" y="0"/>
                                              </a:moveTo>
                                              <a:lnTo>
                                                <a:pt x="1371600" y="38100"/>
                                              </a:lnTo>
                                              <a:lnTo>
                                                <a:pt x="1295400" y="76200"/>
                                              </a:lnTo>
                                              <a:lnTo>
                                                <a:pt x="1295400" y="42799"/>
                                              </a:lnTo>
                                              <a:lnTo>
                                                <a:pt x="0" y="42799"/>
                                              </a:lnTo>
                                              <a:lnTo>
                                                <a:pt x="0" y="33274"/>
                                              </a:lnTo>
                                              <a:lnTo>
                                                <a:pt x="1295400" y="33274"/>
                                              </a:lnTo>
                                              <a:lnTo>
                                                <a:pt x="1295400" y="0"/>
                                              </a:lnTo>
                                              <a:close/>
                                            </a:path>
                                          </a:pathLst>
                                        </a:custGeom>
                                        <a:ln w="0" cap="flat">
                                          <a:solidFill>
                                            <a:schemeClr val="tx1"/>
                                          </a:solidFill>
                                          <a:miter lim="127000"/>
                                        </a:ln>
                                      </wps:spPr>
                                      <wps:style>
                                        <a:lnRef idx="0">
                                          <a:srgbClr val="000000">
                                            <a:alpha val="0"/>
                                          </a:srgbClr>
                                        </a:lnRef>
                                        <a:fillRef idx="1">
                                          <a:srgbClr val="000000"/>
                                        </a:fillRef>
                                        <a:effectRef idx="0">
                                          <a:scrgbClr r="0" g="0" b="0"/>
                                        </a:effectRef>
                                        <a:fontRef idx="none"/>
                                      </wps:style>
                                      <wps:bodyPr/>
                                    </wps:wsp>
                                    <wps:wsp>
                                      <wps:cNvPr id="970942880" name="Shape 495"/>
                                      <wps:cNvSpPr/>
                                      <wps:spPr>
                                        <a:xfrm>
                                          <a:off x="1508760" y="2783950"/>
                                          <a:ext cx="152400" cy="152400"/>
                                        </a:xfrm>
                                        <a:custGeom>
                                          <a:avLst/>
                                          <a:gdLst/>
                                          <a:ahLst/>
                                          <a:cxnLst/>
                                          <a:rect l="0" t="0" r="0" b="0"/>
                                          <a:pathLst>
                                            <a:path w="152400" h="152400">
                                              <a:moveTo>
                                                <a:pt x="0" y="0"/>
                                              </a:moveTo>
                                              <a:lnTo>
                                                <a:pt x="152400" y="152400"/>
                                              </a:lnTo>
                                            </a:path>
                                          </a:pathLst>
                                        </a:custGeom>
                                        <a:ln w="9525" cap="flat">
                                          <a:solidFill>
                                            <a:schemeClr val="tx1"/>
                                          </a:solidFill>
                                          <a:round/>
                                        </a:ln>
                                      </wps:spPr>
                                      <wps:style>
                                        <a:lnRef idx="1">
                                          <a:srgbClr val="000000"/>
                                        </a:lnRef>
                                        <a:fillRef idx="0">
                                          <a:srgbClr val="000000">
                                            <a:alpha val="0"/>
                                          </a:srgbClr>
                                        </a:fillRef>
                                        <a:effectRef idx="0">
                                          <a:scrgbClr r="0" g="0" b="0"/>
                                        </a:effectRef>
                                        <a:fontRef idx="none"/>
                                      </wps:style>
                                      <wps:bodyPr/>
                                    </wps:wsp>
                                  </wpg:grpSp>
                                  <wps:wsp>
                                    <wps:cNvPr id="1046655150" name="Text Box 4"/>
                                    <wps:cNvSpPr txBox="1"/>
                                    <wps:spPr>
                                      <a:xfrm>
                                        <a:off x="44450" y="0"/>
                                        <a:ext cx="508000" cy="260350"/>
                                      </a:xfrm>
                                      <a:prstGeom prst="rect">
                                        <a:avLst/>
                                      </a:prstGeom>
                                      <a:solidFill>
                                        <a:schemeClr val="lt1"/>
                                      </a:solidFill>
                                      <a:ln w="6350">
                                        <a:noFill/>
                                      </a:ln>
                                    </wps:spPr>
                                    <wps:txbx>
                                      <w:txbxContent>
                                        <w:p w14:paraId="07FE9094" w14:textId="6BBB20EB" w:rsidR="00D40B68" w:rsidRDefault="00D40B68" w:rsidP="00D40B68">
                                          <w:pPr>
                                            <w:ind w:firstLine="0"/>
                                          </w:pPr>
                                          <w:proofErr w:type="spellStart"/>
                                          <w:r>
                                            <w:t>addr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0206720" name="Text Box 5"/>
                                    <wps:cNvSpPr txBox="1"/>
                                    <wps:spPr>
                                      <a:xfrm>
                                        <a:off x="0" y="222250"/>
                                        <a:ext cx="527050" cy="323850"/>
                                      </a:xfrm>
                                      <a:prstGeom prst="rect">
                                        <a:avLst/>
                                      </a:prstGeom>
                                      <a:solidFill>
                                        <a:schemeClr val="lt1"/>
                                      </a:solidFill>
                                      <a:ln w="6350">
                                        <a:noFill/>
                                      </a:ln>
                                    </wps:spPr>
                                    <wps:txbx>
                                      <w:txbxContent>
                                        <w:p w14:paraId="426BE803" w14:textId="760BC24E" w:rsidR="00D40B68" w:rsidRDefault="00C8516D" w:rsidP="00D40B68">
                                          <w:pPr>
                                            <w:ind w:firstLine="0"/>
                                          </w:pPr>
                                          <w:proofErr w:type="spellStart"/>
                                          <w:r>
                                            <w:t>w_en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12716365" name="Text Box 63"/>
                                  <wps:cNvSpPr txBox="1"/>
                                  <wps:spPr>
                                    <a:xfrm>
                                      <a:off x="488950" y="1282700"/>
                                      <a:ext cx="552450" cy="317500"/>
                                    </a:xfrm>
                                    <a:prstGeom prst="rect">
                                      <a:avLst/>
                                    </a:prstGeom>
                                    <a:solidFill>
                                      <a:schemeClr val="lt1"/>
                                    </a:solidFill>
                                    <a:ln w="6350">
                                      <a:noFill/>
                                    </a:ln>
                                  </wps:spPr>
                                  <wps:txbx>
                                    <w:txbxContent>
                                      <w:p w14:paraId="2DE7DC67" w14:textId="4679421C" w:rsidR="00060320" w:rsidRDefault="00060320" w:rsidP="00060320">
                                        <w:pPr>
                                          <w:ind w:firstLine="0"/>
                                        </w:pPr>
                                        <w:r>
                                          <w:t>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3381415" name="Text Box 64"/>
                                  <wps:cNvSpPr txBox="1"/>
                                  <wps:spPr>
                                    <a:xfrm>
                                      <a:off x="50800" y="2032000"/>
                                      <a:ext cx="1009650" cy="298450"/>
                                    </a:xfrm>
                                    <a:prstGeom prst="rect">
                                      <a:avLst/>
                                    </a:prstGeom>
                                    <a:solidFill>
                                      <a:schemeClr val="lt1"/>
                                    </a:solidFill>
                                    <a:ln w="6350">
                                      <a:noFill/>
                                    </a:ln>
                                  </wps:spPr>
                                  <wps:txbx>
                                    <w:txbxContent>
                                      <w:p w14:paraId="65A78213" w14:textId="3282F577" w:rsidR="00060320" w:rsidRDefault="00060320" w:rsidP="00060320">
                                        <w:pPr>
                                          <w:spacing w:line="240" w:lineRule="auto"/>
                                          <w:ind w:firstLine="0"/>
                                        </w:pPr>
                                        <w:r>
                                          <w:t>R/W controls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5179317" name="Text Box 65"/>
                                  <wps:cNvSpPr txBox="1"/>
                                  <wps:spPr>
                                    <a:xfrm>
                                      <a:off x="0" y="2889250"/>
                                      <a:ext cx="1092200" cy="266700"/>
                                    </a:xfrm>
                                    <a:prstGeom prst="rect">
                                      <a:avLst/>
                                    </a:prstGeom>
                                    <a:solidFill>
                                      <a:schemeClr val="lt1"/>
                                    </a:solidFill>
                                    <a:ln w="6350">
                                      <a:noFill/>
                                    </a:ln>
                                  </wps:spPr>
                                  <wps:txbx>
                                    <w:txbxContent>
                                      <w:p w14:paraId="4E05A712" w14:textId="1BC839B0" w:rsidR="00902AC5" w:rsidRDefault="00902AC5" w:rsidP="00902AC5">
                                        <w:pPr>
                                          <w:ind w:firstLine="0"/>
                                        </w:pPr>
                                        <w:r>
                                          <w:t xml:space="preserve">function </w:t>
                                        </w:r>
                                        <w:proofErr w:type="gramStart"/>
                                        <w:r>
                                          <w:t>select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05357015" name="Text Box 67"/>
                                <wps:cNvSpPr txBox="1"/>
                                <wps:spPr>
                                  <a:xfrm>
                                    <a:off x="2394104" y="1104900"/>
                                    <a:ext cx="825553" cy="558800"/>
                                  </a:xfrm>
                                  <a:prstGeom prst="rect">
                                    <a:avLst/>
                                  </a:prstGeom>
                                  <a:noFill/>
                                  <a:ln w="6350">
                                    <a:noFill/>
                                  </a:ln>
                                </wps:spPr>
                                <wps:txbx>
                                  <w:txbxContent>
                                    <w:p w14:paraId="0DAD3C7A" w14:textId="4A54BC7D" w:rsidR="0082323D" w:rsidRDefault="00DF1A9C" w:rsidP="00DF1A9C">
                                      <w:pPr>
                                        <w:spacing w:line="240" w:lineRule="auto"/>
                                        <w:ind w:firstLine="0"/>
                                        <w:jc w:val="center"/>
                                      </w:pPr>
                                      <w:r>
                                        <w:t>16</w:t>
                                      </w:r>
                                      <w:r w:rsidR="00C0411A">
                                        <w:t>-bit 2-1 mux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175196808" name="Text Box 69"/>
                              <wps:cNvSpPr txBox="1"/>
                              <wps:spPr>
                                <a:xfrm>
                                  <a:off x="3594100" y="1066800"/>
                                  <a:ext cx="349250" cy="291298"/>
                                </a:xfrm>
                                <a:prstGeom prst="rect">
                                  <a:avLst/>
                                </a:prstGeom>
                                <a:noFill/>
                                <a:ln w="6350">
                                  <a:noFill/>
                                </a:ln>
                              </wps:spPr>
                              <wps:txbx>
                                <w:txbxContent>
                                  <w:p w14:paraId="088E6788" w14:textId="77777777" w:rsidR="004C4DE3" w:rsidRDefault="004C4DE3" w:rsidP="004C4DE3">
                                    <w:pPr>
                                      <w:ind w:firstLine="0"/>
                                    </w:pPr>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73970729" name="Text Box 69"/>
                              <wps:cNvSpPr txBox="1"/>
                              <wps:spPr>
                                <a:xfrm>
                                  <a:off x="2590800" y="577850"/>
                                  <a:ext cx="361950" cy="273050"/>
                                </a:xfrm>
                                <a:prstGeom prst="rect">
                                  <a:avLst/>
                                </a:prstGeom>
                                <a:noFill/>
                                <a:ln w="6350">
                                  <a:noFill/>
                                </a:ln>
                              </wps:spPr>
                              <wps:txbx>
                                <w:txbxContent>
                                  <w:p w14:paraId="3026075D" w14:textId="77777777" w:rsidR="005B5BD8" w:rsidRDefault="005B5BD8" w:rsidP="005B5BD8">
                                    <w:pPr>
                                      <w:ind w:firstLine="0"/>
                                    </w:pPr>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04972768" name="Text Box 69"/>
                              <wps:cNvSpPr txBox="1"/>
                              <wps:spPr>
                                <a:xfrm>
                                  <a:off x="1701800" y="1073150"/>
                                  <a:ext cx="349250" cy="291298"/>
                                </a:xfrm>
                                <a:prstGeom prst="rect">
                                  <a:avLst/>
                                </a:prstGeom>
                                <a:noFill/>
                                <a:ln w="6350">
                                  <a:noFill/>
                                </a:ln>
                              </wps:spPr>
                              <wps:txbx>
                                <w:txbxContent>
                                  <w:p w14:paraId="5CDFB629" w14:textId="77777777" w:rsidR="005B5BD8" w:rsidRDefault="005B5BD8" w:rsidP="005B5BD8">
                                    <w:pPr>
                                      <w:ind w:firstLine="0"/>
                                    </w:pPr>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0928229" name="Text Box 69"/>
                              <wps:cNvSpPr txBox="1"/>
                              <wps:spPr>
                                <a:xfrm>
                                  <a:off x="2266950" y="2546350"/>
                                  <a:ext cx="349250" cy="291298"/>
                                </a:xfrm>
                                <a:prstGeom prst="rect">
                                  <a:avLst/>
                                </a:prstGeom>
                                <a:noFill/>
                                <a:ln w="6350">
                                  <a:noFill/>
                                </a:ln>
                              </wps:spPr>
                              <wps:txbx>
                                <w:txbxContent>
                                  <w:p w14:paraId="2FED2081" w14:textId="77777777" w:rsidR="005B5BD8" w:rsidRDefault="005B5BD8" w:rsidP="005B5BD8">
                                    <w:pPr>
                                      <w:ind w:firstLine="0"/>
                                    </w:pPr>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7009979" name="Text Box 69"/>
                              <wps:cNvSpPr txBox="1"/>
                              <wps:spPr>
                                <a:xfrm>
                                  <a:off x="2997200" y="2559050"/>
                                  <a:ext cx="349250" cy="291298"/>
                                </a:xfrm>
                                <a:prstGeom prst="rect">
                                  <a:avLst/>
                                </a:prstGeom>
                                <a:noFill/>
                                <a:ln w="6350">
                                  <a:noFill/>
                                </a:ln>
                              </wps:spPr>
                              <wps:txbx>
                                <w:txbxContent>
                                  <w:p w14:paraId="380209A8" w14:textId="77777777" w:rsidR="005B5BD8" w:rsidRDefault="005B5BD8" w:rsidP="005B5BD8">
                                    <w:pPr>
                                      <w:ind w:firstLine="0"/>
                                    </w:pPr>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2886814" name="Text Box 69"/>
                              <wps:cNvSpPr txBox="1"/>
                              <wps:spPr>
                                <a:xfrm>
                                  <a:off x="2825750" y="1568450"/>
                                  <a:ext cx="349250" cy="291298"/>
                                </a:xfrm>
                                <a:prstGeom prst="rect">
                                  <a:avLst/>
                                </a:prstGeom>
                                <a:noFill/>
                                <a:ln w="6350">
                                  <a:noFill/>
                                </a:ln>
                              </wps:spPr>
                              <wps:txbx>
                                <w:txbxContent>
                                  <w:p w14:paraId="69636854" w14:textId="77777777" w:rsidR="005B5BD8" w:rsidRDefault="005B5BD8" w:rsidP="005B5BD8">
                                    <w:pPr>
                                      <w:ind w:firstLine="0"/>
                                    </w:pPr>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46516820" name="Text Box 70"/>
                            <wps:cNvSpPr txBox="1"/>
                            <wps:spPr>
                              <a:xfrm>
                                <a:off x="254000" y="3098800"/>
                                <a:ext cx="838200" cy="311150"/>
                              </a:xfrm>
                              <a:prstGeom prst="rect">
                                <a:avLst/>
                              </a:prstGeom>
                              <a:noFill/>
                              <a:ln w="6350">
                                <a:noFill/>
                              </a:ln>
                            </wps:spPr>
                            <wps:txbx>
                              <w:txbxContent>
                                <w:p w14:paraId="7B3D5139" w14:textId="2294D816" w:rsidR="007F2E4C" w:rsidRDefault="00B34FEF" w:rsidP="007F2E4C">
                                  <w:pPr>
                                    <w:ind w:firstLine="0"/>
                                  </w:pPr>
                                  <w:r>
                                    <w:t>ALU flags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1EDF9D4F" id="Group 73" o:spid="_x0000_s1075" style="position:absolute;left:0;text-align:left;margin-left:0;margin-top:36pt;width:310.5pt;height:315.8pt;z-index:251769856;mso-position-horizontal:center;mso-position-horizontal-relative:margin" coordsize="39433,40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">
                <v:shape id="Shape 492" o:spid="_x0000_s1076" style="position:absolute;left:10795;top:31877;width:10915;height:800;rotation:180;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" path="m1295400,r76200,38100l1295400,76200r,-33401l,42799,,33274r1295400,l1295400,xe" fillcolor="black" strokecolor="black [3213]" strokeweight="0">
                  <v:stroke miterlimit="83231f" joinstyle="miter"/>
                  <v:path arrowok="t" textboxrect="0,0,1371600,76200"/>
                </v:shape>
                <v:group id="Group 72" o:spid="_x0000_s1077" style="position:absolute;width:39433;height:40106" coordsize="39433,4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">
                  <v:shape id="Text Box 1" o:spid="_x0000_s1078" type="#_x0000_t202" style="position:absolute;top:35623;width:39433;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" stroked="f">
                    <v:textbox style="mso-fit-shape-to-text:t" inset="0,0,0,0">
                      <w:txbxContent>
                        <w:p w14:paraId="0F5AEA4B" w14:textId="011D98DF" w:rsidR="000D6213" w:rsidRPr="00272E7C" w:rsidRDefault="000D6213" w:rsidP="000D6213">
                          <w:pPr>
                            <w:pStyle w:val="Caption"/>
                            <w:rPr>
                              <w:rFonts w:ascii="Times New Roman" w:eastAsia="SimSun" w:hAnsi="Times New Roman" w:cs="Times New Roman"/>
                              <w:noProof/>
                            </w:rPr>
                          </w:pPr>
                          <w:r>
                            <w:t xml:space="preserve">Figure </w:t>
                          </w:r>
                          <w:fldSimple w:instr=" SEQ Figure \* ARABIC ">
                            <w:r>
                              <w:rPr>
                                <w:noProof/>
                              </w:rPr>
                              <w:t>1</w:t>
                            </w:r>
                          </w:fldSimple>
                          <w:r>
                            <w:t>: Datapath module flowchart depicting Data Memory, source mux, Register file, and ALU</w:t>
                          </w:r>
                        </w:p>
                      </w:txbxContent>
                    </v:textbox>
                  </v:shape>
                  <v:group id="Group 71" o:spid="_x0000_s1079" style="position:absolute;width:39433;height:35433" coordsize="39433,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">
                    <v:group id="Group 70" o:spid="_x0000_s1080" style="position:absolute;width:39433;height:35433" coordsize="39433,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">
                      <v:group id="Group 68" o:spid="_x0000_s1081" style="position:absolute;width:36614;height:35433" coordsize="36616,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">
                        <v:group id="Group 66" o:spid="_x0000_s1082" style="position:absolute;width:36616;height:35433" coordsize="36616,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">
                          <v:group id="Group 62" o:spid="_x0000_s1083" style="position:absolute;left:5842;width:30774;height:35433" coordsize="30774,35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">
                            <v:group id="Group 844162489" o:spid="_x0000_s1084" style="position:absolute;left:2159;top:127;width:28615;height:35306" coordorigin="9753" coordsize="27844,33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">
                              <v:shape id="Shape 412" o:spid="_x0000_s1085" style="position:absolute;left:27391;top:4921;width:15;height:3571;visibility:visible;mso-wrap-style:square;v-text-anchor:top" coordsize="1524,357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" path="m,l1524,357124e" filled="f" strokecolor="black [3213]" strokeweight=".83786mm">
                                <v:stroke miterlimit="83231f" joinstyle="miter"/>
                                <v:path arrowok="t" textboxrect="0,0,1524,357124"/>
                              </v:shape>
                              <v:shape id="Shape 413" o:spid="_x0000_s1086" style="position:absolute;left:21786;top:3079;width:1239;height:1285;visibility:visible;mso-wrap-style:square;v-text-anchor:top" coordsize="123825,128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" path="m,128524l123825,65024,,e" filled="f" strokecolor="black [3213]" strokeweight=".30869mm">
                                <v:stroke miterlimit="83231f" joinstyle="miter"/>
                                <v:path arrowok="t" textboxrect="0,0,123825,128524"/>
                              </v:shape>
                              <v:shape id="Shape 414" o:spid="_x0000_s1087" style="position:absolute;left:23374;top:21541;width:1286;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" path="m,128651l128651,63500,,e" filled="f" strokecolor="black [3213]" strokeweight=".30869mm">
                                <v:stroke miterlimit="83231f" joinstyle="miter"/>
                                <v:path arrowok="t" textboxrect="0,0,128651,128651"/>
                              </v:shape>
                              <v:shape id="Shape 415" o:spid="_x0000_s1088" style="position:absolute;left:29328;top:6254;width:7588;height:27147;visibility:visible;mso-wrap-style:square;v-text-anchor:top" coordsize="758825,271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" path="m187325,242824l187325,,758825,r,2714625l,2714625,,2525649e" filled="f" strokecolor="black [3213]" strokeweight=".83786mm">
                                <v:stroke miterlimit="83231f" joinstyle="miter"/>
                                <v:path arrowok="t" textboxrect="0,0,758825,2714625"/>
                              </v:shape>
                              <v:shape id="Shape 416" o:spid="_x0000_s1089" style="position:absolute;left:21835;top:5507;width:5556;height:18606;visibility:visible;mso-wrap-style:square;v-text-anchor:top" coordsize="555625,186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" path="m273050,r,368300l,368300,,1860550r555625,e" filled="f" strokecolor="black [3213]" strokeweight=".83786mm">
                                <v:stroke miterlimit="83231f" joinstyle="miter"/>
                                <v:path arrowok="t" textboxrect="0,0,555625,1860550"/>
                              </v:shape>
                              <v:shape id="Shape 417" o:spid="_x0000_s1090" style="position:absolute;left:29216;top:14683;width:16;height:2493;visibility:visible;mso-wrap-style:square;v-text-anchor:top" coordsize="1651,249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" path="m,l1651,249301e" filled="f" strokecolor="black [3213]" strokeweight=".83786mm">
                                <v:stroke miterlimit="83231f" joinstyle="miter"/>
                                <v:path arrowok="t" textboxrect="0,0,1651,249301"/>
                              </v:shape>
                              <v:shape id="Shape 418" o:spid="_x0000_s1091" style="position:absolute;left:27391;top:23129;width:15;height:3619;visibility:visible;mso-wrap-style:square;v-text-anchor:top" coordsize="1524,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" path="m,l1524,361950e" filled="f" strokecolor="black [3213]" strokeweight=".83786mm">
                                <v:stroke miterlimit="83231f" joinstyle="miter"/>
                                <v:path arrowok="t" textboxrect="0,0,1524,361950"/>
                              </v:shape>
                              <v:shape id="Shape 419" o:spid="_x0000_s1092" style="position:absolute;left:26993;top:26304;width:794;height:1587;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" path="m,l79375,,39751,158750,,xe" fillcolor="black" strokecolor="black [3213]" strokeweight="0">
                                <v:stroke miterlimit="83231f" joinstyle="miter"/>
                                <v:path arrowok="t" textboxrect="0,0,79375,158750"/>
                              </v:shape>
                              <v:shape id="Shape 420" o:spid="_x0000_s1093" style="position:absolute;left:30708;top:26352;width:794;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" path="m,l79375,,39751,158750,,xe" fillcolor="black" strokecolor="black [3213]" strokeweight="0">
                                <v:stroke miterlimit="83231f" joinstyle="miter"/>
                                <v:path arrowok="t" textboxrect="0,0,79375,158750"/>
                              </v:shape>
                              <v:shape id="Shape 421" o:spid="_x0000_s1094" style="position:absolute;left:30852;top:8191;width:793;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" path="m,l79375,,39624,158750,,xe" fillcolor="black" strokecolor="black [3213]" strokeweight="0">
                                <v:stroke miterlimit="83231f" joinstyle="miter"/>
                                <v:path arrowok="t" textboxrect="0,0,79375,158750"/>
                              </v:shape>
                              <v:shape id="Shape 422" o:spid="_x0000_s1095" style="position:absolute;left:28820;top:16827;width:793;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" path="m,l79375,,39624,158750,,xe" fillcolor="black" strokecolor="black [3213]" strokeweight="0">
                                <v:stroke miterlimit="83231f" joinstyle="miter"/>
                                <v:path arrowok="t" textboxrect="0,0,79375,158750"/>
                              </v:shape>
                              <v:shape id="Shape 423" o:spid="_x0000_s1096" style="position:absolute;left:26993;top:8191;width:794;height:1588;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" path="m,l79375,,39751,158750,,xe" fillcolor="black" strokecolor="black [3213]" strokeweight="0">
                                <v:stroke miterlimit="83231f" joinstyle="miter"/>
                                <v:path arrowok="t" textboxrect="0,0,79375,158750"/>
                              </v:shape>
                              <v:shape id="Shape 424" o:spid="_x0000_s1097" style="position:absolute;left:24168;top:4921;width:793;height:1587;visibility:visible;mso-wrap-style:square;v-text-anchor:top" coordsize="79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" path="m39751,l79375,158750,,158750,39751,xe" fillcolor="black" strokecolor="black [3213]" strokeweight="0">
                                <v:stroke miterlimit="83231f" joinstyle="miter"/>
                                <v:path arrowok="t" textboxrect="0,0,79375,158750"/>
                              </v:shape>
                              <v:shape id="Shape 425" o:spid="_x0000_s1098" style="position:absolute;left:31106;top:23129;width:15;height:3619;visibility:visible;mso-wrap-style:square;v-text-anchor:top" coordsize="1524,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" path="m,l1524,361950e" filled="f" strokecolor="black [3213]" strokeweight=".83786mm">
                                <v:stroke miterlimit="83231f" joinstyle="miter"/>
                                <v:path arrowok="t" textboxrect="0,0,1524,361950"/>
                              </v:shape>
                              <v:shape id="Shape 426" o:spid="_x0000_s1099" style="position:absolute;left:26692;top:24716;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" path="m,128651l133350,,,128651xe" strokecolor="black [3213]" strokeweight="0">
                                <v:stroke miterlimit="83231f" joinstyle="miter"/>
                                <v:path arrowok="t" textboxrect="0,0,133350,128651"/>
                              </v:shape>
                              <v:shape id="Shape 427" o:spid="_x0000_s1100" style="position:absolute;left:26692;top:24716;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" path="m133350,l,128651e" filled="f" strokecolor="black [3213]" strokeweight=".30869mm">
                                <v:stroke miterlimit="83231f" joinstyle="miter"/>
                                <v:path arrowok="t" textboxrect="0,0,133350,128651"/>
                              </v:shape>
                              <v:shape id="Shape 428" o:spid="_x0000_s1101" style="position:absolute;left:30407;top:24716;width:1349;height:1287;visibility:visible;mso-wrap-style:square;v-text-anchor:top" coordsize="134874,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" path="m,128651l134874,,,128651xe" strokecolor="black [3213]" strokeweight="0">
                                <v:stroke miterlimit="83231f" joinstyle="miter"/>
                                <v:path arrowok="t" textboxrect="0,0,134874,128651"/>
                              </v:shape>
                              <v:shape id="Shape 429" o:spid="_x0000_s1102" style="position:absolute;left:30407;top:24716;width:1349;height:1287;visibility:visible;mso-wrap-style:square;v-text-anchor:top" coordsize="134874,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" path="m134874,l,128651e" filled="f" strokecolor="black [3213]" strokeweight=".30869mm">
                                <v:stroke miterlimit="83231f" joinstyle="miter"/>
                                <v:path arrowok="t" textboxrect="0,0,134874,128651"/>
                              </v:shape>
                              <v:shape id="Shape 430" o:spid="_x0000_s1103" style="position:absolute;left:36264;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" path="m,128651l133350,,,128651xe" strokecolor="black [3213]" strokeweight="0">
                                <v:stroke miterlimit="83231f" joinstyle="miter"/>
                                <v:path arrowok="t" textboxrect="0,0,133350,128651"/>
                              </v:shape>
                              <v:shape id="Shape 431" o:spid="_x0000_s1104" style="position:absolute;left:36264;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" path="m133350,l,128651e" filled="f" strokecolor="black [3213]" strokeweight=".30869mm">
                                <v:stroke miterlimit="83231f" joinstyle="miter"/>
                                <v:path arrowok="t" textboxrect="0,0,133350,128651"/>
                              </v:shape>
                              <v:shape id="Shape 432" o:spid="_x0000_s1105" style="position:absolute;left:21183;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" path="m,128651l133350,,,128651xe" strokecolor="black [3213]" strokeweight="0">
                                <v:stroke miterlimit="83231f" joinstyle="miter"/>
                                <v:path arrowok="t" textboxrect="0,0,133350,128651"/>
                              </v:shape>
                              <v:shape id="Shape 433" o:spid="_x0000_s1106" style="position:absolute;left:21183;top:10778;width:1334;height:1287;visibility:visible;mso-wrap-style:square;v-text-anchor:top" coordsize="133350,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" path="m133350,l,128651e" filled="f" strokecolor="black [3213]" strokeweight=".30869mm">
                                <v:stroke miterlimit="83231f" joinstyle="miter"/>
                                <v:path arrowok="t" textboxrect="0,0,133350,128651"/>
                              </v:shape>
                              <v:shape id="Shape 434" o:spid="_x0000_s1107" style="position:absolute;left:28581;top:15032;width:1286;height:1351;visibility:visible;mso-wrap-style:square;v-text-anchor:top" coordsize="128651,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" path="m,135001l128651,,,135001xe" strokecolor="black [3213]" strokeweight="0">
                                <v:stroke miterlimit="83231f" joinstyle="miter"/>
                                <v:path arrowok="t" textboxrect="0,0,128651,135001"/>
                              </v:shape>
                              <v:shape id="Shape 435" o:spid="_x0000_s1108" style="position:absolute;left:28581;top:15032;width:1286;height:1351;visibility:visible;mso-wrap-style:square;v-text-anchor:top" coordsize="128651,1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" path="m128651,l,135001e" filled="f" strokecolor="black [3213]" strokeweight=".30869mm">
                                <v:stroke miterlimit="83231f" joinstyle="miter"/>
                                <v:path arrowok="t" textboxrect="0,0,128651,135001"/>
                              </v:shape>
                              <v:shape id="Shape 436" o:spid="_x0000_s1109" style="position:absolute;left:26739;top:6015;width:1287;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" path="m,128651l128651,,,128651xe" strokecolor="black [3213]" strokeweight="0">
                                <v:stroke miterlimit="83231f" joinstyle="miter"/>
                                <v:path arrowok="t" textboxrect="0,0,128651,128651"/>
                              </v:shape>
                              <v:shape id="Shape 437" o:spid="_x0000_s1110" style="position:absolute;left:26739;top:6015;width:1287;height:1287;visibility:visible;mso-wrap-style:square;v-text-anchor:top" coordsize="128651,128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" path="m128651,l,128651e" filled="f" strokecolor="black [3213]" strokeweight=".30869mm">
                                <v:stroke miterlimit="83231f" joinstyle="miter"/>
                                <v:path arrowok="t" textboxrect="0,0,128651,128651"/>
                              </v:shape>
                              <v:shape id="Shape 438" o:spid="_x0000_s1111" style="position:absolute;left:21786;width:15130;height:4921;visibility:visible;mso-wrap-style:square;v-text-anchor:top" coordsize="1512951,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" path="m,492125r1512951,l1512951,,,,,492125xe" filled="f" strokecolor="#0070c0" strokeweight="1.25pt">
                                <v:stroke miterlimit="83231f" joinstyle="miter"/>
                                <v:path arrowok="t" textboxrect="0,0,1512951,492125"/>
                              </v:shape>
                              <v:rect id="Rectangle 1288072730" o:spid="_x0000_s1112" style="position:absolute;left:20045;top:1280;width:14795;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" filled="f" stroked="f">
                                <v:textbox inset="0,0,0,0">
                                  <w:txbxContent>
                                    <w:p w14:paraId="21895E22" w14:textId="3764AE8C" w:rsidR="008645B2" w:rsidRPr="008645B2" w:rsidRDefault="008645B2" w:rsidP="008645B2">
                                      <w:pPr>
                                        <w:rPr>
                                          <w:rFonts w:ascii="Times New Roman" w:eastAsia="Times New Roman" w:hAnsi="Times New Roman" w:cs="Times New Roman"/>
                                          <w:sz w:val="28"/>
                                        </w:rPr>
                                      </w:pPr>
                                      <w:r w:rsidRPr="008645B2">
                                        <w:rPr>
                                          <w:rFonts w:ascii="Times New Roman" w:eastAsia="Times New Roman" w:hAnsi="Times New Roman" w:cs="Times New Roman"/>
                                          <w:sz w:val="28"/>
                                        </w:rPr>
                                        <w:t>Data Memory</w:t>
                                      </w:r>
                                      <w:r w:rsidR="00DF1A9C">
                                        <w:rPr>
                                          <w:rFonts w:ascii="Times New Roman" w:eastAsia="Times New Roman" w:hAnsi="Times New Roman" w:cs="Times New Roman"/>
                                          <w:sz w:val="28"/>
                                        </w:rPr>
                                        <w:t xml:space="preserve"> RAM</w:t>
                                      </w:r>
                                      <w:r w:rsidRPr="008645B2">
                                        <w:rPr>
                                          <w:rFonts w:ascii="Times New Roman" w:eastAsia="Times New Roman" w:hAnsi="Times New Roman" w:cs="Times New Roman"/>
                                          <w:sz w:val="28"/>
                                        </w:rPr>
                                        <w:t xml:space="preserve"> </w:t>
                                      </w:r>
                                    </w:p>
                                  </w:txbxContent>
                                </v:textbox>
                              </v:rect>
                              <v:shape id="Shape 441" o:spid="_x0000_s1113" style="position:absolute;left:25596;top:9826;width:7493;height:4810;visibility:visible;mso-wrap-style:square;v-text-anchor:top" coordsize="749300,48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" path="m,481013r749300,l749300,,,,,481013xe" filled="f" strokecolor="#0070c0" strokeweight="1.25pt">
                                <v:stroke miterlimit="83231f" joinstyle="miter"/>
                                <v:path arrowok="t" textboxrect="0,0,749300,481013"/>
                              </v:shape>
                              <v:shape id="Shape 448" o:spid="_x0000_s1114" style="position:absolute;left:23374;top:18509;width:12001;height:4715;visibility:visible;mso-wrap-style:square;v-text-anchor:top" coordsize="1200150,47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" path="m,471488r1200150,l1200150,,,,,471488xe" filled="f" strokecolor="#0070c0" strokeweight="1.25pt">
                                <v:stroke miterlimit="83231f" joinstyle="miter"/>
                                <v:path arrowok="t" textboxrect="0,0,1200150,471488"/>
                              </v:shape>
                              <v:rect id="Rectangle 1152089837" o:spid="_x0000_s1115" style="position:absolute;left:24769;top:19716;width:10444;height:3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" filled="f" stroked="f">
                                <v:textbox inset="0,0,0,0">
                                  <w:txbxContent>
                                    <w:p w14:paraId="4BC3B690" w14:textId="77777777" w:rsidR="008645B2" w:rsidRDefault="008645B2" w:rsidP="000456DE">
                                      <w:pPr>
                                        <w:ind w:firstLine="0"/>
                                      </w:pPr>
                                      <w:r>
                                        <w:rPr>
                                          <w:rFonts w:ascii="Times New Roman" w:eastAsia="Times New Roman" w:hAnsi="Times New Roman" w:cs="Times New Roman"/>
                                          <w:sz w:val="28"/>
                                        </w:rPr>
                                        <w:t>Register File</w:t>
                                      </w:r>
                                    </w:p>
                                  </w:txbxContent>
                                </v:textbox>
                              </v:rect>
                              <v:shape id="Shape 450" o:spid="_x0000_s1116" style="position:absolute;left:23374;top:27986;width:12001;height:3525;visibility:visible;mso-wrap-style:square;v-text-anchor:top" coordsize="120015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" path="m,352425r1200150,l1200150,,,,,352425xe" filled="f" strokecolor="#0070c0" strokeweight="1.25pt">
                                <v:stroke miterlimit="83231f" joinstyle="miter"/>
                                <v:path arrowok="t" textboxrect="0,0,1200150,352425"/>
                              </v:shape>
                              <v:rect id="Rectangle 1426436975" o:spid="_x0000_s1117" style="position:absolute;left:23025;top:28234;width:13038;height:3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" filled="f" stroked="f">
                                <v:textbox inset="0,0,0,0">
                                  <w:txbxContent>
                                    <w:p w14:paraId="56218F26" w14:textId="2800BA09" w:rsidR="008645B2" w:rsidRDefault="008645B2" w:rsidP="00DF1A9C">
                                      <w:pPr>
                                        <w:spacing w:line="240" w:lineRule="auto"/>
                                        <w:ind w:firstLine="0"/>
                                        <w:jc w:val="center"/>
                                      </w:pPr>
                                      <w:r>
                                        <w:t>A</w:t>
                                      </w:r>
                                      <w:r w:rsidR="00DF1A9C">
                                        <w:t xml:space="preserve">rithmetic </w:t>
                                      </w:r>
                                      <w:r>
                                        <w:t>L</w:t>
                                      </w:r>
                                      <w:r w:rsidR="00DF1A9C">
                                        <w:t>ogic Unit</w:t>
                                      </w:r>
                                    </w:p>
                                  </w:txbxContent>
                                </v:textbox>
                              </v:rect>
                              <v:shape id="Shape 452" o:spid="_x0000_s1118" style="position:absolute;left:26993;top:23764;width:747;height:747;visibility:visible;mso-wrap-style:square;v-text-anchor:top" coordsize="7467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" path="m37338,c57912,,74676,16764,74676,37338v,20574,-16764,37338,-37338,37338c16764,74676,,57912,,37338,,16764,16764,,37338,xe" fillcolor="black" strokecolor="black [3213]" strokeweight="0">
                                <v:stroke miterlimit="83231f" joinstyle="miter"/>
                                <v:path arrowok="t" textboxrect="0,0,74676,74676"/>
                              </v:shape>
                              <v:shape id="Shape 453" o:spid="_x0000_s1119" style="position:absolute;left:26993;top:23764;width:747;height:747;visibility:visible;mso-wrap-style:square;v-text-anchor:top" coordsize="74676,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" path="m,37338c,16764,16764,,37338,,57912,,74676,16764,74676,37338v,20574,-16764,37338,-37338,37338c16764,74676,,57912,,37338xe" filled="f" strokecolor="black [3213]" strokeweight=".30869mm">
                                <v:stroke miterlimit="83231f" joinstyle="miter"/>
                                <v:path arrowok="t" textboxrect="0,0,74676,74676"/>
                              </v:shape>
                              <v:shape id="Shape 481" o:spid="_x0000_s1120" style="position:absolute;left:13563;top:1047;width:8382;height:762;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" path="m762000,r76200,38100l762000,76200r,-33401l,42799,,33274r762000,l762000,xe" fillcolor="black" strokecolor="black [3213]" strokeweight="0">
                                <v:stroke miterlimit="83231f" joinstyle="miter"/>
                                <v:path arrowok="t" textboxrect="0,0,838200,76200"/>
                              </v:shape>
                              <v:shape id="Shape 483" o:spid="_x0000_s1121" style="position:absolute;left:13563;top:2571;width:8382;height:762;visibility:visible;mso-wrap-style:square;v-text-anchor:top" coordsize="838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" path="m762000,r76200,38100l762000,76200r,-33401l,42799,,33274r762000,l762000,xe" fillcolor="black" strokecolor="black [3213]" strokeweight="0">
                                <v:stroke miterlimit="83231f" joinstyle="miter"/>
                                <v:path arrowok="t" textboxrect="0,0,838200,76200"/>
                              </v:shape>
                              <v:shape id="Shape 485" o:spid="_x0000_s1122" style="position:absolute;left:11854;top:13239;width:13716;height:762;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" path="m1295400,r76200,38100l1295400,76200r,-33401l,42799,,33274r1295400,l1295400,xe" fillcolor="black" strokecolor="black [3213]" strokeweight="0">
                                <v:stroke miterlimit="83231f" joinstyle="miter"/>
                                <v:path arrowok="t" textboxrect="0,0,1371600,76200"/>
                              </v:shape>
                              <v:shape id="Shape 487" o:spid="_x0000_s1123" style="position:absolute;left:9753;top:20097;width:13716;height:762;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" path="m1295400,r76200,38100l1295400,76200r,-33401l,42799,,33274r1295400,l1295400,xe" fillcolor="black" strokecolor="black [3213]" strokeweight="0">
                                <v:stroke miterlimit="83231f" joinstyle="miter"/>
                                <v:path arrowok="t" textboxrect="0,0,1371600,76200"/>
                              </v:shape>
                              <v:shape id="Shape 490" o:spid="_x0000_s1124" style="position:absolute;left:14325;top:19716;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" path="m,l152400,152400e" filled="f" strokecolor="black [3213]">
                                <v:path arrowok="t" textboxrect="0,0,152400,152400"/>
                              </v:shape>
                              <v:shape id="Shape 491" o:spid="_x0000_s1125" style="position:absolute;left:15087;top:666;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" path="m,l152400,152400e" filled="f" strokecolor="black [3213]">
                                <v:path arrowok="t" textboxrect="0,0,152400,152400"/>
                              </v:shape>
                              <v:shape id="Shape 492" o:spid="_x0000_s1126" style="position:absolute;left:9753;top:28220;width:13716;height:762;visibility:visible;mso-wrap-style:square;v-text-anchor:top" coordsize="13716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" path="m1295400,r76200,38100l1295400,76200r,-33401l,42799,,33274r1295400,l1295400,xe" fillcolor="black" strokecolor="black [3213]" strokeweight="0">
                                <v:stroke miterlimit="83231f" joinstyle="miter"/>
                                <v:path arrowok="t" textboxrect="0,0,1371600,76200"/>
                              </v:shape>
                              <v:shape id="Shape 495" o:spid="_x0000_s1127" style="position:absolute;left:15087;top:27839;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" path="m,l152400,152400e" filled="f" strokecolor="black [3213]">
                                <v:path arrowok="t" textboxrect="0,0,152400,152400"/>
                              </v:shape>
                            </v:group>
                            <v:shape id="Text Box 4" o:spid="_x0000_s1128" type="#_x0000_t202" style="position:absolute;left:444;width:5080;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" fillcolor="white [3201]" stroked="f" strokeweight=".5pt">
                              <v:textbox>
                                <w:txbxContent>
                                  <w:p w14:paraId="07FE9094" w14:textId="6BBB20EB" w:rsidR="00D40B68" w:rsidRDefault="00D40B68" w:rsidP="00D40B68">
                                    <w:pPr>
                                      <w:ind w:firstLine="0"/>
                                    </w:pPr>
                                    <w:proofErr w:type="spellStart"/>
                                    <w:r>
                                      <w:t>addr</w:t>
                                    </w:r>
                                    <w:proofErr w:type="spellEnd"/>
                                  </w:p>
                                </w:txbxContent>
                              </v:textbox>
                            </v:shape>
                            <v:shape id="Text Box 5" o:spid="_x0000_s1129" type="#_x0000_t202" style="position:absolute;top:2222;width:527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" fillcolor="white [3201]" stroked="f" strokeweight=".5pt">
                              <v:textbox>
                                <w:txbxContent>
                                  <w:p w14:paraId="426BE803" w14:textId="760BC24E" w:rsidR="00D40B68" w:rsidRDefault="00C8516D" w:rsidP="00D40B68">
                                    <w:pPr>
                                      <w:ind w:firstLine="0"/>
                                    </w:pPr>
                                    <w:proofErr w:type="spellStart"/>
                                    <w:r>
                                      <w:t>w_en</w:t>
                                    </w:r>
                                    <w:proofErr w:type="spellEnd"/>
                                  </w:p>
                                </w:txbxContent>
                              </v:textbox>
                            </v:shape>
                          </v:group>
                          <v:shape id="Text Box 63" o:spid="_x0000_s1130" type="#_x0000_t202" style="position:absolute;left:4889;top:12827;width:5525;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" fillcolor="white [3201]" stroked="f" strokeweight=".5pt">
                            <v:textbox>
                              <w:txbxContent>
                                <w:p w14:paraId="2DE7DC67" w14:textId="4679421C" w:rsidR="00060320" w:rsidRDefault="00060320" w:rsidP="00060320">
                                  <w:pPr>
                                    <w:ind w:firstLine="0"/>
                                  </w:pPr>
                                  <w:r>
                                    <w:t>select</w:t>
                                  </w:r>
                                </w:p>
                              </w:txbxContent>
                            </v:textbox>
                          </v:shape>
                          <v:shape id="Text Box 64" o:spid="_x0000_s1131" type="#_x0000_t202" style="position:absolute;left:508;top:20320;width:1009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" fillcolor="white [3201]" stroked="f" strokeweight=".5pt">
                            <v:textbox>
                              <w:txbxContent>
                                <w:p w14:paraId="65A78213" w14:textId="3282F577" w:rsidR="00060320" w:rsidRDefault="00060320" w:rsidP="00060320">
                                  <w:pPr>
                                    <w:spacing w:line="240" w:lineRule="auto"/>
                                    <w:ind w:firstLine="0"/>
                                  </w:pPr>
                                  <w:r>
                                    <w:t>R/W controls</w:t>
                                  </w:r>
                                </w:p>
                              </w:txbxContent>
                            </v:textbox>
                          </v:shape>
                          <v:shape id="Text Box 65" o:spid="_x0000_s1132" type="#_x0000_t202" style="position:absolute;top:28892;width:1092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" fillcolor="white [3201]" stroked="f" strokeweight=".5pt">
                            <v:textbox>
                              <w:txbxContent>
                                <w:p w14:paraId="4E05A712" w14:textId="1BC839B0" w:rsidR="00902AC5" w:rsidRDefault="00902AC5" w:rsidP="00902AC5">
                                  <w:pPr>
                                    <w:ind w:firstLine="0"/>
                                  </w:pPr>
                                  <w:r>
                                    <w:t xml:space="preserve">function </w:t>
                                  </w:r>
                                  <w:proofErr w:type="gramStart"/>
                                  <w:r>
                                    <w:t>select</w:t>
                                  </w:r>
                                  <w:proofErr w:type="gramEnd"/>
                                </w:p>
                              </w:txbxContent>
                            </v:textbox>
                          </v:shape>
                        </v:group>
                        <v:shape id="Text Box 67" o:spid="_x0000_s1133" type="#_x0000_t202" style="position:absolute;left:23941;top:11049;width:8255;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" filled="f" stroked="f" strokeweight=".5pt">
                          <v:textbox>
                            <w:txbxContent>
                              <w:p w14:paraId="0DAD3C7A" w14:textId="4A54BC7D" w:rsidR="0082323D" w:rsidRDefault="00DF1A9C" w:rsidP="00DF1A9C">
                                <w:pPr>
                                  <w:spacing w:line="240" w:lineRule="auto"/>
                                  <w:ind w:firstLine="0"/>
                                  <w:jc w:val="center"/>
                                </w:pPr>
                                <w:r>
                                  <w:t>16</w:t>
                                </w:r>
                                <w:r w:rsidR="00C0411A">
                                  <w:t>-bit 2-1 mux</w:t>
                                </w:r>
                              </w:p>
                            </w:txbxContent>
                          </v:textbox>
                        </v:shape>
                      </v:group>
                      <v:shape id="Text Box 69" o:spid="_x0000_s1134" type="#_x0000_t202" style="position:absolute;left:35941;top:10668;width:3492;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" filled="f" stroked="f" strokeweight=".5pt">
                        <v:textbox>
                          <w:txbxContent>
                            <w:p w14:paraId="088E6788" w14:textId="77777777" w:rsidR="004C4DE3" w:rsidRDefault="004C4DE3" w:rsidP="004C4DE3">
                              <w:pPr>
                                <w:ind w:firstLine="0"/>
                              </w:pPr>
                              <w:r>
                                <w:t>16</w:t>
                              </w:r>
                            </w:p>
                          </w:txbxContent>
                        </v:textbox>
                      </v:shape>
                      <v:shape id="Text Box 69" o:spid="_x0000_s1135" type="#_x0000_t202" style="position:absolute;left:25908;top:5778;width:3619;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" filled="f" stroked="f" strokeweight=".5pt">
                        <v:textbox>
                          <w:txbxContent>
                            <w:p w14:paraId="3026075D" w14:textId="77777777" w:rsidR="005B5BD8" w:rsidRDefault="005B5BD8" w:rsidP="005B5BD8">
                              <w:pPr>
                                <w:ind w:firstLine="0"/>
                              </w:pPr>
                              <w:r>
                                <w:t>16</w:t>
                              </w:r>
                            </w:p>
                          </w:txbxContent>
                        </v:textbox>
                      </v:shape>
                      <v:shape id="Text Box 69" o:spid="_x0000_s1136" type="#_x0000_t202" style="position:absolute;left:17018;top:10731;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" filled="f" stroked="f" strokeweight=".5pt">
                        <v:textbox>
                          <w:txbxContent>
                            <w:p w14:paraId="5CDFB629" w14:textId="77777777" w:rsidR="005B5BD8" w:rsidRDefault="005B5BD8" w:rsidP="005B5BD8">
                              <w:pPr>
                                <w:ind w:firstLine="0"/>
                              </w:pPr>
                              <w:r>
                                <w:t>16</w:t>
                              </w:r>
                            </w:p>
                          </w:txbxContent>
                        </v:textbox>
                      </v:shape>
                      <v:shape id="Text Box 69" o:spid="_x0000_s1137" type="#_x0000_t202" style="position:absolute;left:22669;top:25463;width:3493;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" filled="f" stroked="f" strokeweight=".5pt">
                        <v:textbox>
                          <w:txbxContent>
                            <w:p w14:paraId="2FED2081" w14:textId="77777777" w:rsidR="005B5BD8" w:rsidRDefault="005B5BD8" w:rsidP="005B5BD8">
                              <w:pPr>
                                <w:ind w:firstLine="0"/>
                              </w:pPr>
                              <w:r>
                                <w:t>16</w:t>
                              </w:r>
                            </w:p>
                          </w:txbxContent>
                        </v:textbox>
                      </v:shape>
                      <v:shape id="Text Box 69" o:spid="_x0000_s1138" type="#_x0000_t202" style="position:absolute;left:29972;top:25590;width:3492;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" filled="f" stroked="f" strokeweight=".5pt">
                        <v:textbox>
                          <w:txbxContent>
                            <w:p w14:paraId="380209A8" w14:textId="77777777" w:rsidR="005B5BD8" w:rsidRDefault="005B5BD8" w:rsidP="005B5BD8">
                              <w:pPr>
                                <w:ind w:firstLine="0"/>
                              </w:pPr>
                              <w:r>
                                <w:t>16</w:t>
                              </w:r>
                            </w:p>
                          </w:txbxContent>
                        </v:textbox>
                      </v:shape>
                      <v:shape id="Text Box 69" o:spid="_x0000_s1139" type="#_x0000_t202" style="position:absolute;left:28257;top:15684;width:3493;height:2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" filled="f" stroked="f" strokeweight=".5pt">
                        <v:textbox>
                          <w:txbxContent>
                            <w:p w14:paraId="69636854" w14:textId="77777777" w:rsidR="005B5BD8" w:rsidRDefault="005B5BD8" w:rsidP="005B5BD8">
                              <w:pPr>
                                <w:ind w:firstLine="0"/>
                              </w:pPr>
                              <w:r>
                                <w:t>16</w:t>
                              </w:r>
                            </w:p>
                          </w:txbxContent>
                        </v:textbox>
                      </v:shape>
                    </v:group>
                    <v:shape id="Text Box 70" o:spid="_x0000_s1140" type="#_x0000_t202" style="position:absolute;left:2540;top:30988;width:8382;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" filled="f" stroked="f" strokeweight=".5pt">
                      <v:textbox>
                        <w:txbxContent>
                          <w:p w14:paraId="7B3D5139" w14:textId="2294D816" w:rsidR="007F2E4C" w:rsidRDefault="00B34FEF" w:rsidP="007F2E4C">
                            <w:pPr>
                              <w:ind w:firstLine="0"/>
                            </w:pPr>
                            <w:r>
                              <w:t>ALU flags</w:t>
                            </w:r>
                          </w:p>
                        </w:txbxContent>
                      </v:textbox>
                    </v:shape>
                  </v:group>
                </v:group>
                <w10:wrap type="topAndBottom" anchorx="margin"/>
              </v:group>
            </w:pict>
          </mc:Fallback>
        </mc:AlternateContent>
      </w:r>
      <w:r w:rsidR="00C23CD3" w:rsidRPr="00C23CD3">
        <w:rPr>
          <w:rFonts w:ascii="Times New Roman" w:eastAsia="SimSun" w:hAnsi="Times New Roman" w:cs="Times New Roman"/>
          <w:b/>
          <w:bCs/>
        </w:rPr>
        <w:t>Requirements</w:t>
      </w:r>
      <w:r w:rsidR="003A5D73">
        <w:rPr>
          <w:rFonts w:ascii="Times New Roman" w:eastAsia="SimSun" w:hAnsi="Times New Roman" w:cs="Times New Roman"/>
          <w:b/>
          <w:bCs/>
        </w:rPr>
        <w:t xml:space="preserve"> for </w:t>
      </w:r>
      <w:r w:rsidR="009151DC" w:rsidRPr="003A5D73">
        <w:rPr>
          <w:rFonts w:ascii="Courier New" w:eastAsia="SimSun" w:hAnsi="Courier New" w:cs="Courier New"/>
          <w:b/>
          <w:bCs/>
          <w:color w:val="FF0000"/>
        </w:rPr>
        <w:t>Datapat</w:t>
      </w:r>
      <w:r w:rsidR="00CC679E">
        <w:rPr>
          <w:rFonts w:ascii="Courier New" w:eastAsia="SimSun" w:hAnsi="Courier New" w:cs="Courier New"/>
          <w:b/>
          <w:bCs/>
          <w:color w:val="FF0000"/>
        </w:rPr>
        <w:t>h</w:t>
      </w:r>
    </w:p>
    <w:p w14:paraId="7EFFA307" w14:textId="35099F14" w:rsidR="00842BC1" w:rsidRDefault="00C23CD3" w:rsidP="00CF2476">
      <w:pPr>
        <w:tabs>
          <w:tab w:val="left" w:pos="2979"/>
        </w:tabs>
        <w:spacing w:line="360" w:lineRule="auto"/>
        <w:ind w:firstLine="0"/>
        <w:jc w:val="both"/>
        <w:rPr>
          <w:rFonts w:ascii="Times New Roman" w:eastAsia="SimSun" w:hAnsi="Times New Roman" w:cs="Times New Roman"/>
        </w:rPr>
      </w:pPr>
      <w:r w:rsidRPr="00C23CD3">
        <w:rPr>
          <w:rFonts w:ascii="Times New Roman" w:eastAsia="SimSun" w:hAnsi="Times New Roman" w:cs="Times New Roman"/>
        </w:rPr>
        <w:t xml:space="preserve">           </w:t>
      </w:r>
      <w:r w:rsidR="003D71B8" w:rsidRPr="003D71B8">
        <w:rPr>
          <w:rFonts w:ascii="Times New Roman" w:eastAsia="SimSun" w:hAnsi="Times New Roman" w:cs="Times New Roman"/>
        </w:rPr>
        <w:t xml:space="preserve">Briefly describe the </w:t>
      </w:r>
      <w:r w:rsidR="003A5D73">
        <w:rPr>
          <w:rFonts w:ascii="Times New Roman" w:eastAsia="SimSun" w:hAnsi="Times New Roman" w:cs="Times New Roman"/>
        </w:rPr>
        <w:t>design</w:t>
      </w:r>
      <w:r w:rsidR="003D71B8" w:rsidRPr="003D71B8">
        <w:rPr>
          <w:rFonts w:ascii="Times New Roman" w:eastAsia="SimSun" w:hAnsi="Times New Roman" w:cs="Times New Roman"/>
        </w:rPr>
        <w:t xml:space="preserve"> requirements for the module </w:t>
      </w:r>
      <w:r w:rsidR="003D71B8" w:rsidRPr="003A5D73">
        <w:rPr>
          <w:rFonts w:ascii="Courier New" w:eastAsia="SimSun" w:hAnsi="Courier New" w:cs="Courier New"/>
          <w:b/>
          <w:bCs/>
          <w:color w:val="FF0000"/>
        </w:rPr>
        <w:t>Datapath</w:t>
      </w:r>
      <w:r w:rsidR="003D71B8" w:rsidRPr="003D71B8">
        <w:rPr>
          <w:rFonts w:ascii="Times New Roman" w:eastAsia="SimSun" w:hAnsi="Times New Roman" w:cs="Times New Roman"/>
        </w:rPr>
        <w:t xml:space="preserve">. </w:t>
      </w:r>
      <w:r w:rsidR="006C10A3" w:rsidRPr="003D71B8">
        <w:rPr>
          <w:rFonts w:ascii="Times New Roman" w:eastAsia="SimSun" w:hAnsi="Times New Roman" w:cs="Times New Roman"/>
        </w:rPr>
        <w:t>Using</w:t>
      </w:r>
      <w:r w:rsidR="003D71B8" w:rsidRPr="003D71B8">
        <w:rPr>
          <w:rFonts w:ascii="Times New Roman" w:eastAsia="SimSun" w:hAnsi="Times New Roman" w:cs="Times New Roman"/>
        </w:rPr>
        <w:t xml:space="preserve"> pictures/figures is always a good idea. When using pictures/figures, please add captions for references</w:t>
      </w:r>
    </w:p>
    <w:p w14:paraId="59F6BF6A" w14:textId="77777777" w:rsidR="00B34FEF" w:rsidRPr="00C23CD3" w:rsidRDefault="00B34FEF" w:rsidP="00CF2476">
      <w:pPr>
        <w:tabs>
          <w:tab w:val="left" w:pos="2979"/>
        </w:tabs>
        <w:spacing w:line="360" w:lineRule="auto"/>
        <w:ind w:firstLine="0"/>
        <w:jc w:val="both"/>
        <w:rPr>
          <w:rFonts w:ascii="Times New Roman" w:eastAsia="SimSun" w:hAnsi="Times New Roman" w:cs="Times New Roman"/>
        </w:rPr>
      </w:pPr>
    </w:p>
    <w:p w14:paraId="7D209DC4" w14:textId="4F034CDF" w:rsidR="00C23CD3" w:rsidRDefault="00B34FEF" w:rsidP="00C23CD3">
      <w:pPr>
        <w:tabs>
          <w:tab w:val="left" w:pos="2979"/>
        </w:tabs>
        <w:spacing w:line="360" w:lineRule="auto"/>
        <w:ind w:firstLine="0"/>
        <w:rPr>
          <w:rFonts w:ascii="Times New Roman" w:eastAsia="SimSun" w:hAnsi="Times New Roman" w:cs="Times New Roman"/>
          <w:noProof/>
        </w:rPr>
      </w:pPr>
      <w:r>
        <w:rPr>
          <w:rFonts w:ascii="Times New Roman" w:eastAsia="SimSun" w:hAnsi="Times New Roman" w:cs="Times New Roman"/>
          <w:noProof/>
        </w:rPr>
        <w:t xml:space="preserve">        </w:t>
      </w:r>
      <w:r w:rsidR="00C31843">
        <w:rPr>
          <w:rFonts w:ascii="Times New Roman" w:eastAsia="SimSun" w:hAnsi="Times New Roman" w:cs="Times New Roman"/>
          <w:noProof/>
        </w:rPr>
        <w:t xml:space="preserve">The Datapath module </w:t>
      </w:r>
      <w:r w:rsidR="00FA3AF6">
        <w:rPr>
          <w:rFonts w:ascii="Times New Roman" w:eastAsia="SimSun" w:hAnsi="Times New Roman" w:cs="Times New Roman"/>
          <w:noProof/>
        </w:rPr>
        <w:t xml:space="preserve">is one of the two critical sections of the processor. It </w:t>
      </w:r>
      <w:r w:rsidR="00EE7775">
        <w:rPr>
          <w:rFonts w:ascii="Times New Roman" w:eastAsia="SimSun" w:hAnsi="Times New Roman" w:cs="Times New Roman"/>
          <w:noProof/>
        </w:rPr>
        <w:t xml:space="preserve">houses the Arithmetic Logic Unit (ALU), the Register File (RF) and the </w:t>
      </w:r>
      <w:r w:rsidR="00BA21D7">
        <w:rPr>
          <w:rFonts w:ascii="Times New Roman" w:eastAsia="SimSun" w:hAnsi="Times New Roman" w:cs="Times New Roman"/>
          <w:noProof/>
        </w:rPr>
        <w:t xml:space="preserve">Data Memory (RAM). </w:t>
      </w:r>
      <w:r w:rsidR="007A1664">
        <w:rPr>
          <w:rFonts w:ascii="Times New Roman" w:eastAsia="SimSun" w:hAnsi="Times New Roman" w:cs="Times New Roman"/>
          <w:noProof/>
        </w:rPr>
        <w:t xml:space="preserve">The Data Memory acts as the Random Access Memory (RAM) of the </w:t>
      </w:r>
      <w:r w:rsidR="00C42BBE">
        <w:rPr>
          <w:rFonts w:ascii="Times New Roman" w:eastAsia="SimSun" w:hAnsi="Times New Roman" w:cs="Times New Roman"/>
          <w:noProof/>
        </w:rPr>
        <w:t>processor</w:t>
      </w:r>
      <w:r w:rsidR="007A1664">
        <w:rPr>
          <w:rFonts w:ascii="Times New Roman" w:eastAsia="SimSun" w:hAnsi="Times New Roman" w:cs="Times New Roman"/>
          <w:noProof/>
        </w:rPr>
        <w:t xml:space="preserve">, </w:t>
      </w:r>
      <w:r w:rsidR="00313088">
        <w:rPr>
          <w:rFonts w:ascii="Times New Roman" w:eastAsia="SimSun" w:hAnsi="Times New Roman" w:cs="Times New Roman"/>
          <w:noProof/>
        </w:rPr>
        <w:t xml:space="preserve">holding 256 16-bit </w:t>
      </w:r>
      <w:r w:rsidR="00594607">
        <w:rPr>
          <w:rFonts w:ascii="Times New Roman" w:eastAsia="SimSun" w:hAnsi="Times New Roman" w:cs="Times New Roman"/>
          <w:noProof/>
        </w:rPr>
        <w:t xml:space="preserve">addresses. It can be read or written </w:t>
      </w:r>
      <w:r w:rsidR="004D357E">
        <w:rPr>
          <w:rFonts w:ascii="Times New Roman" w:eastAsia="SimSun" w:hAnsi="Times New Roman" w:cs="Times New Roman"/>
          <w:noProof/>
        </w:rPr>
        <w:t xml:space="preserve">to synchronously, reading from the RF </w:t>
      </w:r>
      <w:r w:rsidR="00C42BBE">
        <w:rPr>
          <w:rFonts w:ascii="Times New Roman" w:eastAsia="SimSun" w:hAnsi="Times New Roman" w:cs="Times New Roman"/>
          <w:noProof/>
        </w:rPr>
        <w:t>or</w:t>
      </w:r>
      <w:r w:rsidR="004D357E">
        <w:rPr>
          <w:rFonts w:ascii="Times New Roman" w:eastAsia="SimSun" w:hAnsi="Times New Roman" w:cs="Times New Roman"/>
          <w:noProof/>
        </w:rPr>
        <w:t xml:space="preserve"> writing </w:t>
      </w:r>
      <w:r w:rsidR="00C42BBE">
        <w:rPr>
          <w:rFonts w:ascii="Times New Roman" w:eastAsia="SimSun" w:hAnsi="Times New Roman" w:cs="Times New Roman"/>
          <w:noProof/>
        </w:rPr>
        <w:t xml:space="preserve">values back to the RF. </w:t>
      </w:r>
      <w:r w:rsidR="004A3B0C">
        <w:rPr>
          <w:rFonts w:ascii="Times New Roman" w:eastAsia="SimSun" w:hAnsi="Times New Roman" w:cs="Times New Roman"/>
          <w:noProof/>
        </w:rPr>
        <w:t xml:space="preserve">The Register File houses 16 16-bit registers, allowing 2 simultaneous synchronous read operations or one synchronous write operation. </w:t>
      </w:r>
      <w:r w:rsidR="00CC1034">
        <w:rPr>
          <w:rFonts w:ascii="Times New Roman" w:eastAsia="SimSun" w:hAnsi="Times New Roman" w:cs="Times New Roman"/>
          <w:noProof/>
        </w:rPr>
        <w:t xml:space="preserve">Both of the RF’s output ports are wired as inputs to the ALU, with </w:t>
      </w:r>
      <w:r w:rsidR="00A013BB">
        <w:rPr>
          <w:rFonts w:ascii="Times New Roman" w:eastAsia="SimSun" w:hAnsi="Times New Roman" w:cs="Times New Roman"/>
          <w:noProof/>
        </w:rPr>
        <w:t xml:space="preserve">output A being connected to the data input of the RAM additionally. The RF takes data in from the </w:t>
      </w:r>
      <w:r w:rsidR="00430B0D">
        <w:rPr>
          <w:rFonts w:ascii="Times New Roman" w:eastAsia="SimSun" w:hAnsi="Times New Roman" w:cs="Times New Roman"/>
          <w:noProof/>
        </w:rPr>
        <w:t xml:space="preserve">the ALU’s output port or the RAM’s output port. </w:t>
      </w:r>
      <w:r w:rsidR="003A57C2">
        <w:rPr>
          <w:rFonts w:ascii="Times New Roman" w:eastAsia="SimSun" w:hAnsi="Times New Roman" w:cs="Times New Roman"/>
          <w:noProof/>
        </w:rPr>
        <w:t>The ALU</w:t>
      </w:r>
      <w:r w:rsidR="00430B0D">
        <w:rPr>
          <w:rFonts w:ascii="Times New Roman" w:eastAsia="SimSun" w:hAnsi="Times New Roman" w:cs="Times New Roman"/>
          <w:noProof/>
        </w:rPr>
        <w:t xml:space="preserve"> submodule</w:t>
      </w:r>
      <w:r w:rsidR="003A57C2">
        <w:rPr>
          <w:rFonts w:ascii="Times New Roman" w:eastAsia="SimSun" w:hAnsi="Times New Roman" w:cs="Times New Roman"/>
          <w:noProof/>
        </w:rPr>
        <w:t xml:space="preserve"> </w:t>
      </w:r>
      <w:r w:rsidR="005A6816">
        <w:rPr>
          <w:rFonts w:ascii="Times New Roman" w:eastAsia="SimSun" w:hAnsi="Times New Roman" w:cs="Times New Roman"/>
          <w:noProof/>
        </w:rPr>
        <w:t xml:space="preserve">reads </w:t>
      </w:r>
      <w:r w:rsidR="00F60826">
        <w:rPr>
          <w:rFonts w:ascii="Times New Roman" w:eastAsia="SimSun" w:hAnsi="Times New Roman" w:cs="Times New Roman"/>
          <w:noProof/>
        </w:rPr>
        <w:t>data</w:t>
      </w:r>
      <w:r w:rsidR="005A6816">
        <w:rPr>
          <w:rFonts w:ascii="Times New Roman" w:eastAsia="SimSun" w:hAnsi="Times New Roman" w:cs="Times New Roman"/>
          <w:noProof/>
        </w:rPr>
        <w:t xml:space="preserve"> from two</w:t>
      </w:r>
      <w:r w:rsidR="00FC56A1">
        <w:rPr>
          <w:rFonts w:ascii="Times New Roman" w:eastAsia="SimSun" w:hAnsi="Times New Roman" w:cs="Times New Roman"/>
          <w:noProof/>
        </w:rPr>
        <w:t xml:space="preserve"> 16-bit</w:t>
      </w:r>
      <w:r w:rsidR="005A6816">
        <w:rPr>
          <w:rFonts w:ascii="Times New Roman" w:eastAsia="SimSun" w:hAnsi="Times New Roman" w:cs="Times New Roman"/>
          <w:noProof/>
        </w:rPr>
        <w:t xml:space="preserve"> input </w:t>
      </w:r>
      <w:r w:rsidR="00FC56A1">
        <w:rPr>
          <w:rFonts w:ascii="Times New Roman" w:eastAsia="SimSun" w:hAnsi="Times New Roman" w:cs="Times New Roman"/>
          <w:noProof/>
        </w:rPr>
        <w:t xml:space="preserve">register </w:t>
      </w:r>
      <w:r w:rsidR="005A6816">
        <w:rPr>
          <w:rFonts w:ascii="Times New Roman" w:eastAsia="SimSun" w:hAnsi="Times New Roman" w:cs="Times New Roman"/>
          <w:noProof/>
        </w:rPr>
        <w:t>buses and</w:t>
      </w:r>
      <w:r w:rsidR="007F2E4C">
        <w:rPr>
          <w:rFonts w:ascii="Times New Roman" w:eastAsia="SimSun" w:hAnsi="Times New Roman" w:cs="Times New Roman"/>
          <w:noProof/>
        </w:rPr>
        <w:t xml:space="preserve"> asynchronously</w:t>
      </w:r>
      <w:r w:rsidR="005A6816">
        <w:rPr>
          <w:rFonts w:ascii="Times New Roman" w:eastAsia="SimSun" w:hAnsi="Times New Roman" w:cs="Times New Roman"/>
          <w:noProof/>
        </w:rPr>
        <w:t xml:space="preserve"> performs one of 8 operations based on the state of the 3-bit </w:t>
      </w:r>
      <w:r w:rsidR="00FC56A1">
        <w:rPr>
          <w:rFonts w:ascii="Times New Roman" w:eastAsia="SimSun" w:hAnsi="Times New Roman" w:cs="Times New Roman"/>
          <w:noProof/>
        </w:rPr>
        <w:t xml:space="preserve">function select bus. </w:t>
      </w:r>
      <w:r>
        <w:rPr>
          <w:rFonts w:ascii="Times New Roman" w:eastAsia="SimSun" w:hAnsi="Times New Roman" w:cs="Times New Roman"/>
          <w:noProof/>
        </w:rPr>
        <w:t xml:space="preserve">Additionally, it sets three output flags based on </w:t>
      </w:r>
      <w:r>
        <w:rPr>
          <w:rFonts w:ascii="Times New Roman" w:eastAsia="SimSun" w:hAnsi="Times New Roman" w:cs="Times New Roman"/>
          <w:noProof/>
        </w:rPr>
        <w:lastRenderedPageBreak/>
        <w:t xml:space="preserve">the result of the oprtation. </w:t>
      </w:r>
      <w:r w:rsidR="00E85C20">
        <w:rPr>
          <w:rFonts w:ascii="Times New Roman" w:eastAsia="SimSun" w:hAnsi="Times New Roman" w:cs="Times New Roman"/>
          <w:noProof/>
        </w:rPr>
        <w:t>These three modules are augmented by a 16-bit two-to-one mux, which s</w:t>
      </w:r>
      <w:r w:rsidR="005E1847">
        <w:rPr>
          <w:rFonts w:ascii="Times New Roman" w:eastAsia="SimSun" w:hAnsi="Times New Roman" w:cs="Times New Roman"/>
          <w:noProof/>
        </w:rPr>
        <w:t xml:space="preserve">elects the input of the </w:t>
      </w:r>
      <w:r w:rsidR="007F2E4C">
        <w:rPr>
          <w:rFonts w:ascii="Times New Roman" w:eastAsia="SimSun" w:hAnsi="Times New Roman" w:cs="Times New Roman"/>
          <w:noProof/>
        </w:rPr>
        <w:t>RF from the ALU output or the RAM output.</w:t>
      </w:r>
    </w:p>
    <w:p w14:paraId="6AC3AF1E" w14:textId="7E565E45" w:rsidR="007F2E4C" w:rsidRDefault="007F2E4C" w:rsidP="00C23CD3">
      <w:pPr>
        <w:tabs>
          <w:tab w:val="left" w:pos="2979"/>
        </w:tabs>
        <w:spacing w:line="360" w:lineRule="auto"/>
        <w:ind w:firstLine="0"/>
        <w:rPr>
          <w:rFonts w:ascii="Times New Roman" w:eastAsia="SimSun" w:hAnsi="Times New Roman" w:cs="Times New Roman"/>
          <w:noProof/>
        </w:rPr>
      </w:pPr>
      <w:r>
        <w:rPr>
          <w:rFonts w:ascii="Times New Roman" w:eastAsia="SimSun" w:hAnsi="Times New Roman" w:cs="Times New Roman"/>
          <w:noProof/>
        </w:rPr>
        <w:t xml:space="preserve">        The Datapath module is interfaced with by the following wires. The RAM</w:t>
      </w:r>
      <w:r w:rsidR="00B34FEF">
        <w:rPr>
          <w:rFonts w:ascii="Times New Roman" w:eastAsia="SimSun" w:hAnsi="Times New Roman" w:cs="Times New Roman"/>
          <w:noProof/>
        </w:rPr>
        <w:t xml:space="preserve"> submodule</w:t>
      </w:r>
      <w:r>
        <w:rPr>
          <w:rFonts w:ascii="Times New Roman" w:eastAsia="SimSun" w:hAnsi="Times New Roman" w:cs="Times New Roman"/>
          <w:noProof/>
        </w:rPr>
        <w:t xml:space="preserve"> exposes an 8-bit data address line, a write enable line, and a global clock input. The control mux exposes its select line, with a logic high selecting the RAM as a source. The RF </w:t>
      </w:r>
      <w:r w:rsidR="00B34FEF">
        <w:rPr>
          <w:rFonts w:ascii="Times New Roman" w:eastAsia="SimSun" w:hAnsi="Times New Roman" w:cs="Times New Roman"/>
          <w:noProof/>
        </w:rPr>
        <w:t xml:space="preserve">submodule </w:t>
      </w:r>
      <w:r>
        <w:rPr>
          <w:rFonts w:ascii="Times New Roman" w:eastAsia="SimSun" w:hAnsi="Times New Roman" w:cs="Times New Roman"/>
          <w:noProof/>
        </w:rPr>
        <w:t xml:space="preserve">exposes 3 3-bit address select lines: one read and two write. This is joined by a write enable line and clock input. The ALU </w:t>
      </w:r>
      <w:r w:rsidR="00B34FEF">
        <w:rPr>
          <w:rFonts w:ascii="Times New Roman" w:eastAsia="SimSun" w:hAnsi="Times New Roman" w:cs="Times New Roman"/>
          <w:noProof/>
        </w:rPr>
        <w:t xml:space="preserve">submodule </w:t>
      </w:r>
      <w:r>
        <w:rPr>
          <w:rFonts w:ascii="Times New Roman" w:eastAsia="SimSun" w:hAnsi="Times New Roman" w:cs="Times New Roman"/>
          <w:noProof/>
        </w:rPr>
        <w:t xml:space="preserve">exposes </w:t>
      </w:r>
      <w:r w:rsidR="00B34FEF">
        <w:rPr>
          <w:rFonts w:ascii="Times New Roman" w:eastAsia="SimSun" w:hAnsi="Times New Roman" w:cs="Times New Roman"/>
          <w:noProof/>
        </w:rPr>
        <w:t>a 3-bit function select line, as well as 3 individual flags: Z, N, and V.</w:t>
      </w:r>
    </w:p>
    <w:p w14:paraId="4F0FAB34" w14:textId="77777777" w:rsidR="003A57C2" w:rsidRPr="00C23CD3" w:rsidRDefault="003A57C2" w:rsidP="00C23CD3">
      <w:pPr>
        <w:tabs>
          <w:tab w:val="left" w:pos="2979"/>
        </w:tabs>
        <w:spacing w:line="360" w:lineRule="auto"/>
        <w:ind w:firstLine="0"/>
        <w:rPr>
          <w:rFonts w:ascii="Times New Roman" w:eastAsia="SimSun" w:hAnsi="Times New Roman" w:cs="Times New Roman"/>
        </w:rPr>
      </w:pPr>
    </w:p>
    <w:p w14:paraId="67515A51" w14:textId="6E463D8E" w:rsidR="00C23CD3" w:rsidRPr="00C23CD3" w:rsidRDefault="00C23CD3" w:rsidP="00C23CD3">
      <w:pPr>
        <w:numPr>
          <w:ilvl w:val="1"/>
          <w:numId w:val="23"/>
        </w:numPr>
        <w:tabs>
          <w:tab w:val="left" w:pos="2979"/>
        </w:tabs>
        <w:spacing w:line="360" w:lineRule="auto"/>
        <w:contextualSpacing/>
        <w:rPr>
          <w:rFonts w:ascii="Times New Roman" w:eastAsia="SimSun" w:hAnsi="Times New Roman" w:cs="Times New Roman"/>
          <w:b/>
          <w:bCs/>
        </w:rPr>
      </w:pPr>
      <w:r w:rsidRPr="00C23CD3">
        <w:rPr>
          <w:rFonts w:ascii="Times New Roman" w:eastAsia="SimSun" w:hAnsi="Times New Roman" w:cs="Times New Roman"/>
          <w:b/>
          <w:bCs/>
        </w:rPr>
        <w:t>Requirements</w:t>
      </w:r>
      <w:r w:rsidR="003A5D73">
        <w:rPr>
          <w:rFonts w:ascii="Times New Roman" w:eastAsia="SimSun" w:hAnsi="Times New Roman" w:cs="Times New Roman"/>
          <w:b/>
          <w:bCs/>
        </w:rPr>
        <w:t xml:space="preserve"> for </w:t>
      </w:r>
      <w:r w:rsidR="006A1C7A" w:rsidRPr="003A5D73">
        <w:rPr>
          <w:rFonts w:ascii="Courier New" w:eastAsia="SimSun" w:hAnsi="Courier New" w:cs="Courier New"/>
          <w:b/>
          <w:bCs/>
          <w:color w:val="FF0000"/>
        </w:rPr>
        <w:t>Processor</w:t>
      </w:r>
    </w:p>
    <w:p w14:paraId="3702C7D8" w14:textId="6F52AAA2" w:rsidR="00C23CD3" w:rsidRPr="00C23CD3" w:rsidRDefault="00C23CD3" w:rsidP="00CF2476">
      <w:pPr>
        <w:tabs>
          <w:tab w:val="left" w:pos="2979"/>
        </w:tabs>
        <w:spacing w:line="360" w:lineRule="auto"/>
        <w:ind w:firstLine="0"/>
        <w:jc w:val="both"/>
        <w:rPr>
          <w:rFonts w:ascii="Times New Roman" w:eastAsia="SimSun" w:hAnsi="Times New Roman" w:cs="Times New Roman"/>
        </w:rPr>
      </w:pPr>
      <w:r w:rsidRPr="00C23CD3">
        <w:rPr>
          <w:rFonts w:ascii="Times New Roman" w:eastAsia="SimSun" w:hAnsi="Times New Roman" w:cs="Times New Roman"/>
        </w:rPr>
        <w:t xml:space="preserve">           </w:t>
      </w:r>
      <w:r w:rsidR="003D71B8" w:rsidRPr="003D71B8">
        <w:rPr>
          <w:rFonts w:ascii="Times New Roman" w:eastAsia="SimSun" w:hAnsi="Times New Roman" w:cs="Times New Roman"/>
        </w:rPr>
        <w:t xml:space="preserve">Briefly describe the </w:t>
      </w:r>
      <w:r w:rsidR="003A5D73">
        <w:rPr>
          <w:rFonts w:ascii="Times New Roman" w:eastAsia="SimSun" w:hAnsi="Times New Roman" w:cs="Times New Roman"/>
        </w:rPr>
        <w:t>design</w:t>
      </w:r>
      <w:r w:rsidR="003D71B8" w:rsidRPr="003D71B8">
        <w:rPr>
          <w:rFonts w:ascii="Times New Roman" w:eastAsia="SimSun" w:hAnsi="Times New Roman" w:cs="Times New Roman"/>
        </w:rPr>
        <w:t xml:space="preserve"> requirements for the module </w:t>
      </w:r>
      <w:r w:rsidR="003D71B8" w:rsidRPr="003A5D73">
        <w:rPr>
          <w:rFonts w:ascii="Courier New" w:eastAsia="SimSun" w:hAnsi="Courier New" w:cs="Courier New"/>
          <w:b/>
          <w:bCs/>
          <w:color w:val="FF0000"/>
        </w:rPr>
        <w:t>Processor</w:t>
      </w:r>
      <w:r w:rsidR="003D71B8" w:rsidRPr="003D71B8">
        <w:rPr>
          <w:rFonts w:ascii="Times New Roman" w:eastAsia="SimSun" w:hAnsi="Times New Roman" w:cs="Times New Roman"/>
        </w:rPr>
        <w:t xml:space="preserve">. </w:t>
      </w:r>
      <w:proofErr w:type="gramStart"/>
      <w:r w:rsidR="003D71B8" w:rsidRPr="003D71B8">
        <w:rPr>
          <w:rFonts w:ascii="Times New Roman" w:eastAsia="SimSun" w:hAnsi="Times New Roman" w:cs="Times New Roman"/>
        </w:rPr>
        <w:t>Use</w:t>
      </w:r>
      <w:proofErr w:type="gramEnd"/>
      <w:r w:rsidR="003D71B8" w:rsidRPr="003D71B8">
        <w:rPr>
          <w:rFonts w:ascii="Times New Roman" w:eastAsia="SimSun" w:hAnsi="Times New Roman" w:cs="Times New Roman"/>
        </w:rPr>
        <w:t xml:space="preserve"> pictures/figures is always a good idea. When using pictures/figures, please add captions for references.</w:t>
      </w:r>
    </w:p>
    <w:p w14:paraId="00B96AF6" w14:textId="3440B453" w:rsidR="00C23CD3" w:rsidRPr="00C23CD3" w:rsidRDefault="00C23CD3" w:rsidP="00C23CD3">
      <w:pPr>
        <w:tabs>
          <w:tab w:val="left" w:pos="2979"/>
        </w:tabs>
        <w:spacing w:line="360" w:lineRule="auto"/>
        <w:ind w:firstLine="0"/>
        <w:rPr>
          <w:rFonts w:ascii="Times New Roman" w:eastAsia="SimSun" w:hAnsi="Times New Roman" w:cs="Times New Roman"/>
        </w:rPr>
      </w:pPr>
    </w:p>
    <w:p w14:paraId="64490966" w14:textId="481F1AB9" w:rsidR="00C23CD3" w:rsidRPr="00C23CD3" w:rsidRDefault="00C23CD3" w:rsidP="00C23CD3">
      <w:pPr>
        <w:numPr>
          <w:ilvl w:val="1"/>
          <w:numId w:val="23"/>
        </w:numPr>
        <w:tabs>
          <w:tab w:val="left" w:pos="2979"/>
        </w:tabs>
        <w:spacing w:line="360" w:lineRule="auto"/>
        <w:contextualSpacing/>
        <w:rPr>
          <w:rFonts w:ascii="Times New Roman" w:eastAsia="SimSun" w:hAnsi="Times New Roman" w:cs="Times New Roman"/>
          <w:b/>
          <w:bCs/>
        </w:rPr>
      </w:pPr>
      <w:r w:rsidRPr="00C23CD3">
        <w:rPr>
          <w:rFonts w:ascii="Times New Roman" w:eastAsia="SimSun" w:hAnsi="Times New Roman" w:cs="Times New Roman"/>
          <w:b/>
          <w:bCs/>
        </w:rPr>
        <w:t>Requirements</w:t>
      </w:r>
      <w:r w:rsidR="00E143BB">
        <w:rPr>
          <w:rFonts w:ascii="Times New Roman" w:eastAsia="SimSun" w:hAnsi="Times New Roman" w:cs="Times New Roman"/>
          <w:b/>
          <w:bCs/>
        </w:rPr>
        <w:t xml:space="preserve"> for </w:t>
      </w:r>
      <w:r w:rsidRPr="00E143BB">
        <w:rPr>
          <w:rFonts w:ascii="Courier New" w:eastAsia="SimSun" w:hAnsi="Courier New" w:cs="Courier New"/>
          <w:b/>
          <w:bCs/>
          <w:color w:val="FF0000"/>
        </w:rPr>
        <w:t>Project</w:t>
      </w:r>
    </w:p>
    <w:p w14:paraId="30F561ED" w14:textId="28DBD9C1" w:rsidR="006C10A3" w:rsidRPr="00CC679E" w:rsidRDefault="00C23CD3" w:rsidP="00CC679E">
      <w:pPr>
        <w:tabs>
          <w:tab w:val="left" w:pos="2979"/>
        </w:tabs>
        <w:spacing w:line="360" w:lineRule="auto"/>
        <w:ind w:firstLine="0"/>
        <w:jc w:val="both"/>
        <w:rPr>
          <w:rFonts w:ascii="Times New Roman" w:eastAsia="SimSun" w:hAnsi="Times New Roman" w:cs="Times New Roman"/>
        </w:rPr>
      </w:pPr>
      <w:r w:rsidRPr="00C23CD3">
        <w:rPr>
          <w:rFonts w:ascii="Times New Roman" w:eastAsia="SimSun" w:hAnsi="Times New Roman" w:cs="Times New Roman"/>
        </w:rPr>
        <w:t xml:space="preserve">           </w:t>
      </w:r>
      <w:r w:rsidR="003D71B8" w:rsidRPr="003D71B8">
        <w:rPr>
          <w:rFonts w:ascii="Times New Roman" w:eastAsia="SimSun" w:hAnsi="Times New Roman" w:cs="Times New Roman"/>
        </w:rPr>
        <w:t xml:space="preserve">Briefly describe the </w:t>
      </w:r>
      <w:r w:rsidR="003A5D73">
        <w:rPr>
          <w:rFonts w:ascii="Times New Roman" w:eastAsia="SimSun" w:hAnsi="Times New Roman" w:cs="Times New Roman"/>
        </w:rPr>
        <w:t>design</w:t>
      </w:r>
      <w:r w:rsidR="003D71B8" w:rsidRPr="003D71B8">
        <w:rPr>
          <w:rFonts w:ascii="Times New Roman" w:eastAsia="SimSun" w:hAnsi="Times New Roman" w:cs="Times New Roman"/>
        </w:rPr>
        <w:t xml:space="preserve"> requirements for the </w:t>
      </w:r>
      <w:r w:rsidR="00E143BB">
        <w:rPr>
          <w:rFonts w:ascii="Times New Roman" w:eastAsia="SimSun" w:hAnsi="Times New Roman" w:cs="Times New Roman"/>
        </w:rPr>
        <w:t>top-level</w:t>
      </w:r>
      <w:r w:rsidR="003D71B8">
        <w:rPr>
          <w:rFonts w:ascii="Times New Roman" w:eastAsia="SimSun" w:hAnsi="Times New Roman" w:cs="Times New Roman"/>
        </w:rPr>
        <w:t xml:space="preserve"> module </w:t>
      </w:r>
      <w:r w:rsidR="003D71B8" w:rsidRPr="00E143BB">
        <w:rPr>
          <w:rFonts w:ascii="Courier New" w:eastAsia="SimSun" w:hAnsi="Courier New" w:cs="Courier New"/>
          <w:b/>
          <w:bCs/>
          <w:color w:val="FF0000"/>
        </w:rPr>
        <w:t>Project</w:t>
      </w:r>
      <w:r w:rsidR="003D71B8">
        <w:rPr>
          <w:rFonts w:ascii="Times New Roman" w:eastAsia="SimSun" w:hAnsi="Times New Roman" w:cs="Times New Roman"/>
        </w:rPr>
        <w:t xml:space="preserve"> (by adding </w:t>
      </w:r>
      <w:r w:rsidR="00E143BB">
        <w:rPr>
          <w:rFonts w:ascii="Times New Roman" w:eastAsia="SimSun" w:hAnsi="Times New Roman" w:cs="Times New Roman"/>
        </w:rPr>
        <w:t xml:space="preserve">other </w:t>
      </w:r>
      <w:r w:rsidR="003D71B8">
        <w:rPr>
          <w:rFonts w:ascii="Times New Roman" w:eastAsia="SimSun" w:hAnsi="Times New Roman" w:cs="Times New Roman"/>
        </w:rPr>
        <w:t xml:space="preserve">modules like </w:t>
      </w:r>
      <w:proofErr w:type="spellStart"/>
      <w:r w:rsidR="003D71B8" w:rsidRPr="00E143BB">
        <w:rPr>
          <w:rFonts w:ascii="Courier New" w:eastAsia="SimSun" w:hAnsi="Courier New" w:cs="Courier New"/>
          <w:b/>
          <w:bCs/>
        </w:rPr>
        <w:t>Buttonsync</w:t>
      </w:r>
      <w:proofErr w:type="spellEnd"/>
      <w:r w:rsidR="003D71B8">
        <w:rPr>
          <w:rFonts w:ascii="Times New Roman" w:eastAsia="SimSun" w:hAnsi="Times New Roman" w:cs="Times New Roman"/>
        </w:rPr>
        <w:t xml:space="preserve">, </w:t>
      </w:r>
      <w:proofErr w:type="spellStart"/>
      <w:r w:rsidR="003D71B8" w:rsidRPr="00E143BB">
        <w:rPr>
          <w:rFonts w:ascii="Courier New" w:eastAsia="SimSun" w:hAnsi="Courier New" w:cs="Courier New"/>
          <w:b/>
          <w:bCs/>
        </w:rPr>
        <w:t>Keyfilter</w:t>
      </w:r>
      <w:proofErr w:type="spellEnd"/>
      <w:r w:rsidR="003D71B8">
        <w:rPr>
          <w:rFonts w:ascii="Times New Roman" w:eastAsia="SimSun" w:hAnsi="Times New Roman" w:cs="Times New Roman"/>
        </w:rPr>
        <w:t xml:space="preserve">, </w:t>
      </w:r>
      <w:r w:rsidR="003D71B8" w:rsidRPr="00E143BB">
        <w:rPr>
          <w:rFonts w:ascii="Courier New" w:eastAsia="SimSun" w:hAnsi="Courier New" w:cs="Courier New"/>
          <w:b/>
          <w:bCs/>
        </w:rPr>
        <w:t>Decoder</w:t>
      </w:r>
      <w:r w:rsidR="003D71B8">
        <w:rPr>
          <w:rFonts w:ascii="Times New Roman" w:eastAsia="SimSun" w:hAnsi="Times New Roman" w:cs="Times New Roman"/>
        </w:rPr>
        <w:t xml:space="preserve">, </w:t>
      </w:r>
      <w:r w:rsidR="003D71B8" w:rsidRPr="00E143BB">
        <w:rPr>
          <w:rFonts w:ascii="Courier New" w:eastAsia="SimSun" w:hAnsi="Courier New" w:cs="Courier New"/>
          <w:b/>
          <w:bCs/>
        </w:rPr>
        <w:t>Mux_nW_8_to_1</w:t>
      </w:r>
      <w:r w:rsidR="00E143BB">
        <w:rPr>
          <w:rFonts w:ascii="Times New Roman" w:eastAsia="SimSun" w:hAnsi="Times New Roman" w:cs="Times New Roman"/>
        </w:rPr>
        <w:t xml:space="preserve"> to the </w:t>
      </w:r>
      <w:r w:rsidR="00E143BB" w:rsidRPr="00E143BB">
        <w:rPr>
          <w:rFonts w:ascii="Courier New" w:eastAsia="SimSun" w:hAnsi="Courier New" w:cs="Courier New"/>
          <w:b/>
          <w:bCs/>
        </w:rPr>
        <w:t>processor</w:t>
      </w:r>
      <w:r w:rsidR="003D71B8">
        <w:rPr>
          <w:rFonts w:ascii="Times New Roman" w:eastAsia="SimSun" w:hAnsi="Times New Roman" w:cs="Times New Roman"/>
        </w:rPr>
        <w:t>).</w:t>
      </w:r>
      <w:r w:rsidR="003D71B8" w:rsidRPr="003D71B8">
        <w:rPr>
          <w:rFonts w:ascii="Times New Roman" w:eastAsia="SimSun" w:hAnsi="Times New Roman" w:cs="Times New Roman"/>
        </w:rPr>
        <w:t xml:space="preserve"> </w:t>
      </w:r>
      <w:r w:rsidR="006C10A3" w:rsidRPr="003D71B8">
        <w:rPr>
          <w:rFonts w:ascii="Times New Roman" w:eastAsia="SimSun" w:hAnsi="Times New Roman" w:cs="Times New Roman"/>
        </w:rPr>
        <w:t>Using</w:t>
      </w:r>
      <w:r w:rsidR="003D71B8" w:rsidRPr="003D71B8">
        <w:rPr>
          <w:rFonts w:ascii="Times New Roman" w:eastAsia="SimSun" w:hAnsi="Times New Roman" w:cs="Times New Roman"/>
        </w:rPr>
        <w:t xml:space="preserve"> pictures/figures is always a good idea. When using pictures/figures, please add captions for references</w:t>
      </w:r>
      <w:r w:rsidR="00E143BB">
        <w:rPr>
          <w:rFonts w:ascii="Times New Roman" w:eastAsia="SimSun" w:hAnsi="Times New Roman" w:cs="Times New Roman"/>
        </w:rPr>
        <w:t>.</w:t>
      </w:r>
    </w:p>
    <w:p w14:paraId="6C83AC7B" w14:textId="61401AA3" w:rsidR="00C23CD3" w:rsidRPr="00C23CD3" w:rsidRDefault="00C23CD3" w:rsidP="00C23CD3">
      <w:pPr>
        <w:tabs>
          <w:tab w:val="left" w:pos="2979"/>
        </w:tabs>
        <w:spacing w:line="360" w:lineRule="auto"/>
        <w:ind w:firstLine="0"/>
        <w:rPr>
          <w:rFonts w:ascii="Times New Roman" w:eastAsia="SimSun" w:hAnsi="Times New Roman" w:cs="Times New Roman"/>
          <w:b/>
          <w:bCs/>
          <w:sz w:val="28"/>
          <w:szCs w:val="28"/>
        </w:rPr>
      </w:pPr>
      <w:r w:rsidRPr="00C23CD3">
        <w:rPr>
          <w:rFonts w:ascii="Times New Roman" w:eastAsia="SimSun" w:hAnsi="Times New Roman" w:cs="Times New Roman"/>
          <w:b/>
          <w:bCs/>
          <w:sz w:val="28"/>
          <w:szCs w:val="28"/>
        </w:rPr>
        <w:t>2. Design</w:t>
      </w:r>
    </w:p>
    <w:p w14:paraId="3FDB6552" w14:textId="26FE2121" w:rsidR="00CF2476" w:rsidRDefault="00C23CD3" w:rsidP="00CF2476">
      <w:pPr>
        <w:tabs>
          <w:tab w:val="left" w:pos="2979"/>
        </w:tabs>
        <w:spacing w:line="360" w:lineRule="auto"/>
        <w:ind w:firstLine="0"/>
        <w:rPr>
          <w:rFonts w:ascii="Times New Roman" w:eastAsia="SimSun" w:hAnsi="Times New Roman" w:cs="Times New Roman"/>
        </w:rPr>
      </w:pPr>
      <w:r w:rsidRPr="00C23CD3">
        <w:rPr>
          <w:rFonts w:ascii="Times New Roman" w:eastAsia="SimSun" w:hAnsi="Times New Roman" w:cs="Times New Roman"/>
        </w:rPr>
        <w:t xml:space="preserve">          </w:t>
      </w:r>
      <w:r w:rsidR="00CF2476">
        <w:rPr>
          <w:rFonts w:ascii="Times New Roman" w:eastAsia="SimSun" w:hAnsi="Times New Roman" w:cs="Times New Roman"/>
        </w:rPr>
        <w:t>D</w:t>
      </w:r>
      <w:r w:rsidR="003D71B8" w:rsidRPr="003D71B8">
        <w:rPr>
          <w:rFonts w:ascii="Times New Roman" w:eastAsia="SimSun" w:hAnsi="Times New Roman" w:cs="Times New Roman"/>
        </w:rPr>
        <w:t xml:space="preserve">escribe </w:t>
      </w:r>
      <w:r w:rsidR="00CF2476">
        <w:rPr>
          <w:rFonts w:ascii="Times New Roman" w:eastAsia="SimSun" w:hAnsi="Times New Roman" w:cs="Times New Roman"/>
        </w:rPr>
        <w:t xml:space="preserve">in </w:t>
      </w:r>
      <w:r w:rsidR="006C10A3">
        <w:rPr>
          <w:rFonts w:ascii="Times New Roman" w:eastAsia="SimSun" w:hAnsi="Times New Roman" w:cs="Times New Roman"/>
        </w:rPr>
        <w:t>detail</w:t>
      </w:r>
      <w:r w:rsidR="00CF2476">
        <w:rPr>
          <w:rFonts w:ascii="Times New Roman" w:eastAsia="SimSun" w:hAnsi="Times New Roman" w:cs="Times New Roman"/>
        </w:rPr>
        <w:t xml:space="preserve"> the project</w:t>
      </w:r>
      <w:r w:rsidR="00E143BB">
        <w:rPr>
          <w:rFonts w:ascii="Times New Roman" w:eastAsia="SimSun" w:hAnsi="Times New Roman" w:cs="Times New Roman"/>
        </w:rPr>
        <w:t xml:space="preserve"> modules’</w:t>
      </w:r>
      <w:r w:rsidR="00CF2476">
        <w:rPr>
          <w:rFonts w:ascii="Times New Roman" w:eastAsia="SimSun" w:hAnsi="Times New Roman" w:cs="Times New Roman"/>
        </w:rPr>
        <w:t xml:space="preserve"> design procedure</w:t>
      </w:r>
      <w:r w:rsidR="003D71B8" w:rsidRPr="003D71B8">
        <w:rPr>
          <w:rFonts w:ascii="Times New Roman" w:eastAsia="SimSun" w:hAnsi="Times New Roman" w:cs="Times New Roman"/>
        </w:rPr>
        <w:t xml:space="preserve">. </w:t>
      </w:r>
      <w:r w:rsidR="006C10A3" w:rsidRPr="003D71B8">
        <w:rPr>
          <w:rFonts w:ascii="Times New Roman" w:eastAsia="SimSun" w:hAnsi="Times New Roman" w:cs="Times New Roman"/>
        </w:rPr>
        <w:t>Using</w:t>
      </w:r>
      <w:r w:rsidR="003D71B8" w:rsidRPr="003D71B8">
        <w:rPr>
          <w:rFonts w:ascii="Times New Roman" w:eastAsia="SimSun" w:hAnsi="Times New Roman" w:cs="Times New Roman"/>
        </w:rPr>
        <w:t xml:space="preserve"> pictures/figures is always a good idea. When using pictures/figures, ple</w:t>
      </w:r>
      <w:r w:rsidR="003D71B8">
        <w:rPr>
          <w:rFonts w:ascii="Times New Roman" w:eastAsia="SimSun" w:hAnsi="Times New Roman" w:cs="Times New Roman"/>
        </w:rPr>
        <w:t>ase add captions for references</w:t>
      </w:r>
      <w:r w:rsidR="000324E9">
        <w:rPr>
          <w:rFonts w:ascii="Times New Roman" w:eastAsia="SimSun" w:hAnsi="Times New Roman" w:cs="Times New Roman"/>
        </w:rPr>
        <w:t>.</w:t>
      </w:r>
      <w:r w:rsidR="00FF6758">
        <w:rPr>
          <w:rFonts w:ascii="Times New Roman" w:eastAsia="SimSun" w:hAnsi="Times New Roman" w:cs="Times New Roman"/>
        </w:rPr>
        <w:tab/>
      </w:r>
    </w:p>
    <w:p w14:paraId="2EDEFCB3" w14:textId="77777777" w:rsidR="00E97D28" w:rsidRDefault="00E97D28" w:rsidP="00CF2476">
      <w:pPr>
        <w:tabs>
          <w:tab w:val="left" w:pos="2979"/>
        </w:tabs>
        <w:spacing w:line="360" w:lineRule="auto"/>
        <w:ind w:firstLine="0"/>
        <w:rPr>
          <w:rFonts w:ascii="Times New Roman" w:eastAsia="SimSun" w:hAnsi="Times New Roman" w:cs="Times New Roman"/>
        </w:rPr>
      </w:pPr>
    </w:p>
    <w:p w14:paraId="51C3C0E6" w14:textId="7E09CAEA" w:rsidR="00C95A2E" w:rsidRDefault="00D07CAA" w:rsidP="00CF2476">
      <w:pPr>
        <w:tabs>
          <w:tab w:val="left" w:pos="2979"/>
        </w:tabs>
        <w:spacing w:line="360" w:lineRule="auto"/>
        <w:ind w:firstLine="0"/>
        <w:rPr>
          <w:rFonts w:ascii="Times New Roman" w:eastAsia="SimSun" w:hAnsi="Times New Roman" w:cs="Times New Roman"/>
          <w:b/>
          <w:bCs/>
        </w:rPr>
      </w:pPr>
      <w:r w:rsidRPr="00C23CD3">
        <w:rPr>
          <w:rFonts w:ascii="Times New Roman" w:eastAsia="SimSun" w:hAnsi="Times New Roman" w:cs="Times New Roman"/>
          <w:b/>
          <w:bCs/>
        </w:rPr>
        <w:t>2.</w:t>
      </w:r>
      <w:r w:rsidR="00E97D28">
        <w:rPr>
          <w:rFonts w:ascii="Times New Roman" w:eastAsia="SimSun" w:hAnsi="Times New Roman" w:cs="Times New Roman"/>
          <w:b/>
          <w:bCs/>
        </w:rPr>
        <w:t>1</w:t>
      </w:r>
      <w:r w:rsidR="00A55629">
        <w:rPr>
          <w:rFonts w:ascii="Times New Roman" w:eastAsia="SimSun" w:hAnsi="Times New Roman" w:cs="Times New Roman"/>
          <w:b/>
          <w:bCs/>
        </w:rPr>
        <w:t xml:space="preserve"> Controller</w:t>
      </w:r>
      <w:r w:rsidRPr="00C23CD3">
        <w:rPr>
          <w:rFonts w:ascii="Times New Roman" w:eastAsia="SimSun" w:hAnsi="Times New Roman" w:cs="Times New Roman"/>
          <w:b/>
          <w:bCs/>
        </w:rPr>
        <w:t>.sv</w:t>
      </w:r>
    </w:p>
    <w:p w14:paraId="404556BD" w14:textId="5EA68667" w:rsidR="008D2361" w:rsidRDefault="00C95A2E" w:rsidP="00E97D28">
      <w:pPr>
        <w:tabs>
          <w:tab w:val="left" w:pos="2979"/>
        </w:tabs>
        <w:spacing w:line="360" w:lineRule="auto"/>
        <w:ind w:firstLine="0"/>
        <w:jc w:val="both"/>
        <w:rPr>
          <w:rFonts w:ascii="Times New Roman" w:eastAsia="SimSun" w:hAnsi="Times New Roman" w:cs="Times New Roman"/>
        </w:rPr>
      </w:pPr>
      <w:r w:rsidRPr="00C23CD3">
        <w:rPr>
          <w:rFonts w:ascii="Times New Roman" w:eastAsia="SimSun" w:hAnsi="Times New Roman" w:cs="Times New Roman"/>
        </w:rPr>
        <w:t xml:space="preserve">           </w:t>
      </w:r>
      <w:r w:rsidR="00CF2476">
        <w:rPr>
          <w:rFonts w:ascii="Times New Roman" w:eastAsia="SimSun" w:hAnsi="Times New Roman" w:cs="Times New Roman"/>
        </w:rPr>
        <w:t xml:space="preserve">Describe in </w:t>
      </w:r>
      <w:r w:rsidR="006C10A3">
        <w:rPr>
          <w:rFonts w:ascii="Times New Roman" w:eastAsia="SimSun" w:hAnsi="Times New Roman" w:cs="Times New Roman"/>
        </w:rPr>
        <w:t>detail</w:t>
      </w:r>
      <w:r w:rsidR="00CF2476">
        <w:rPr>
          <w:rFonts w:ascii="Times New Roman" w:eastAsia="SimSun" w:hAnsi="Times New Roman" w:cs="Times New Roman"/>
        </w:rPr>
        <w:t xml:space="preserve"> the</w:t>
      </w:r>
      <w:r w:rsidR="00372FB3">
        <w:rPr>
          <w:rFonts w:ascii="Times New Roman" w:eastAsia="SimSun" w:hAnsi="Times New Roman" w:cs="Times New Roman"/>
        </w:rPr>
        <w:t xml:space="preserve"> design o</w:t>
      </w:r>
      <w:r w:rsidR="006C10A3">
        <w:rPr>
          <w:rFonts w:ascii="Times New Roman" w:eastAsia="SimSun" w:hAnsi="Times New Roman" w:cs="Times New Roman"/>
        </w:rPr>
        <w:t>f the</w:t>
      </w:r>
      <w:r w:rsidR="00CF2476">
        <w:rPr>
          <w:rFonts w:ascii="Times New Roman" w:eastAsia="SimSun" w:hAnsi="Times New Roman" w:cs="Times New Roman"/>
        </w:rPr>
        <w:t xml:space="preserve"> </w:t>
      </w:r>
      <w:r w:rsidR="00CF2476" w:rsidRPr="006C10A3">
        <w:rPr>
          <w:rFonts w:ascii="Courier New" w:eastAsia="SimSun" w:hAnsi="Courier New" w:cs="Courier New"/>
          <w:b/>
          <w:bCs/>
          <w:color w:val="FF0000"/>
        </w:rPr>
        <w:t>Controller</w:t>
      </w:r>
      <w:r w:rsidR="00CF2476">
        <w:rPr>
          <w:rFonts w:ascii="Times New Roman" w:eastAsia="SimSun" w:hAnsi="Times New Roman" w:cs="Times New Roman"/>
        </w:rPr>
        <w:t xml:space="preserve"> module</w:t>
      </w:r>
      <w:r w:rsidR="00CF2476" w:rsidRPr="00CF2476">
        <w:rPr>
          <w:rFonts w:ascii="Times New Roman" w:eastAsia="SimSun" w:hAnsi="Times New Roman" w:cs="Times New Roman"/>
        </w:rPr>
        <w:t xml:space="preserve">. </w:t>
      </w:r>
      <w:r w:rsidR="006C10A3" w:rsidRPr="00CF2476">
        <w:rPr>
          <w:rFonts w:ascii="Times New Roman" w:eastAsia="SimSun" w:hAnsi="Times New Roman" w:cs="Times New Roman"/>
        </w:rPr>
        <w:t>Using</w:t>
      </w:r>
      <w:r w:rsidR="00CF2476" w:rsidRPr="00CF2476">
        <w:rPr>
          <w:rFonts w:ascii="Times New Roman" w:eastAsia="SimSun" w:hAnsi="Times New Roman" w:cs="Times New Roman"/>
        </w:rPr>
        <w:t xml:space="preserve"> pictures/figures is always a good idea. When using pictures/figures, please add captions for references. If you think certain </w:t>
      </w:r>
      <w:r w:rsidR="006C10A3" w:rsidRPr="00CF2476">
        <w:rPr>
          <w:rFonts w:ascii="Times New Roman" w:eastAsia="SimSun" w:hAnsi="Times New Roman" w:cs="Times New Roman"/>
        </w:rPr>
        <w:t>segments</w:t>
      </w:r>
      <w:r w:rsidR="00CF2476" w:rsidRPr="00CF2476">
        <w:rPr>
          <w:rFonts w:ascii="Times New Roman" w:eastAsia="SimSun" w:hAnsi="Times New Roman" w:cs="Times New Roman"/>
        </w:rPr>
        <w:t xml:space="preserve"> of the </w:t>
      </w:r>
      <w:proofErr w:type="spellStart"/>
      <w:r w:rsidR="00CF2476" w:rsidRPr="00CF2476">
        <w:rPr>
          <w:rFonts w:ascii="Times New Roman" w:eastAsia="SimSun" w:hAnsi="Times New Roman" w:cs="Times New Roman"/>
        </w:rPr>
        <w:t>SystemVerilog</w:t>
      </w:r>
      <w:proofErr w:type="spellEnd"/>
      <w:r w:rsidR="00CF2476" w:rsidRPr="00CF2476">
        <w:rPr>
          <w:rFonts w:ascii="Times New Roman" w:eastAsia="SimSun" w:hAnsi="Times New Roman" w:cs="Times New Roman"/>
        </w:rPr>
        <w:t xml:space="preserve"> codes can reflect your design idea, you can add them here for discussion too (and don’t forget to add captions).</w:t>
      </w:r>
    </w:p>
    <w:p w14:paraId="52427340" w14:textId="77777777" w:rsidR="00E97D28" w:rsidRPr="00E97D28" w:rsidRDefault="00E97D28" w:rsidP="00E97D28">
      <w:pPr>
        <w:tabs>
          <w:tab w:val="left" w:pos="2979"/>
        </w:tabs>
        <w:spacing w:line="360" w:lineRule="auto"/>
        <w:ind w:firstLine="0"/>
        <w:jc w:val="both"/>
        <w:rPr>
          <w:rFonts w:ascii="Times New Roman" w:eastAsia="SimSun" w:hAnsi="Times New Roman" w:cs="Times New Roman"/>
        </w:rPr>
      </w:pPr>
    </w:p>
    <w:p w14:paraId="25240B78" w14:textId="3BDF3BB2" w:rsidR="008E0512" w:rsidRDefault="008E0512" w:rsidP="00C23CD3">
      <w:pPr>
        <w:tabs>
          <w:tab w:val="left" w:pos="2979"/>
        </w:tabs>
        <w:spacing w:line="360" w:lineRule="auto"/>
        <w:ind w:firstLine="0"/>
        <w:rPr>
          <w:rFonts w:ascii="Times New Roman" w:eastAsia="SimSun" w:hAnsi="Times New Roman" w:cs="Times New Roman"/>
          <w:b/>
          <w:bCs/>
          <w:sz w:val="28"/>
          <w:szCs w:val="28"/>
        </w:rPr>
      </w:pPr>
      <w:r>
        <w:rPr>
          <w:rFonts w:ascii="Times New Roman" w:eastAsia="SimSun" w:hAnsi="Times New Roman" w:cs="Times New Roman"/>
          <w:b/>
          <w:bCs/>
          <w:sz w:val="28"/>
          <w:szCs w:val="28"/>
        </w:rPr>
        <w:t>2.</w:t>
      </w:r>
      <w:r w:rsidR="00E97D28">
        <w:rPr>
          <w:rFonts w:ascii="Times New Roman" w:eastAsia="SimSun" w:hAnsi="Times New Roman" w:cs="Times New Roman"/>
          <w:b/>
          <w:bCs/>
          <w:sz w:val="28"/>
          <w:szCs w:val="28"/>
        </w:rPr>
        <w:t>2</w:t>
      </w:r>
      <w:r>
        <w:rPr>
          <w:rFonts w:ascii="Times New Roman" w:eastAsia="SimSun" w:hAnsi="Times New Roman" w:cs="Times New Roman"/>
          <w:b/>
          <w:bCs/>
          <w:sz w:val="28"/>
          <w:szCs w:val="28"/>
        </w:rPr>
        <w:t xml:space="preserve"> </w:t>
      </w:r>
      <w:r w:rsidR="00734923">
        <w:rPr>
          <w:rFonts w:ascii="Times New Roman" w:eastAsia="SimSun" w:hAnsi="Times New Roman" w:cs="Times New Roman"/>
          <w:b/>
          <w:bCs/>
          <w:sz w:val="28"/>
          <w:szCs w:val="28"/>
        </w:rPr>
        <w:t>Datapath.sv</w:t>
      </w:r>
    </w:p>
    <w:p w14:paraId="051B952C" w14:textId="4D9F711F" w:rsidR="00F166D5" w:rsidRPr="00372FB3" w:rsidRDefault="00581DDE" w:rsidP="00372FB3">
      <w:pPr>
        <w:tabs>
          <w:tab w:val="left" w:pos="2979"/>
        </w:tabs>
        <w:spacing w:line="360" w:lineRule="auto"/>
        <w:ind w:firstLine="0"/>
        <w:jc w:val="both"/>
        <w:rPr>
          <w:rFonts w:ascii="Times New Roman" w:eastAsia="SimSun" w:hAnsi="Times New Roman" w:cs="Times New Roman"/>
        </w:rPr>
      </w:pPr>
      <w:r w:rsidRPr="00C23CD3">
        <w:rPr>
          <w:rFonts w:ascii="Times New Roman" w:eastAsia="SimSun" w:hAnsi="Times New Roman" w:cs="Times New Roman"/>
        </w:rPr>
        <w:lastRenderedPageBreak/>
        <w:t xml:space="preserve">           </w:t>
      </w:r>
      <w:r w:rsidR="00372FB3">
        <w:rPr>
          <w:rFonts w:ascii="Times New Roman" w:eastAsia="SimSun" w:hAnsi="Times New Roman" w:cs="Times New Roman"/>
        </w:rPr>
        <w:t xml:space="preserve">Describe in </w:t>
      </w:r>
      <w:r w:rsidR="006C10A3">
        <w:rPr>
          <w:rFonts w:ascii="Times New Roman" w:eastAsia="SimSun" w:hAnsi="Times New Roman" w:cs="Times New Roman"/>
        </w:rPr>
        <w:t>detail</w:t>
      </w:r>
      <w:r w:rsidR="00372FB3">
        <w:rPr>
          <w:rFonts w:ascii="Times New Roman" w:eastAsia="SimSun" w:hAnsi="Times New Roman" w:cs="Times New Roman"/>
        </w:rPr>
        <w:t xml:space="preserve"> the design of</w:t>
      </w:r>
      <w:r w:rsidR="006C10A3">
        <w:rPr>
          <w:rFonts w:ascii="Times New Roman" w:eastAsia="SimSun" w:hAnsi="Times New Roman" w:cs="Times New Roman"/>
        </w:rPr>
        <w:t xml:space="preserve"> the</w:t>
      </w:r>
      <w:r w:rsidR="00372FB3">
        <w:rPr>
          <w:rFonts w:ascii="Times New Roman" w:eastAsia="SimSun" w:hAnsi="Times New Roman" w:cs="Times New Roman"/>
        </w:rPr>
        <w:t xml:space="preserve"> </w:t>
      </w:r>
      <w:r w:rsidR="00372FB3" w:rsidRPr="006C10A3">
        <w:rPr>
          <w:rFonts w:ascii="Courier New" w:eastAsia="SimSun" w:hAnsi="Courier New" w:cs="Courier New"/>
          <w:b/>
          <w:bCs/>
          <w:color w:val="FF0000"/>
        </w:rPr>
        <w:t>Datapath</w:t>
      </w:r>
      <w:r w:rsidR="00372FB3">
        <w:rPr>
          <w:rFonts w:ascii="Times New Roman" w:eastAsia="SimSun" w:hAnsi="Times New Roman" w:cs="Times New Roman"/>
        </w:rPr>
        <w:t xml:space="preserve"> module</w:t>
      </w:r>
      <w:r w:rsidR="00372FB3" w:rsidRPr="00CF2476">
        <w:rPr>
          <w:rFonts w:ascii="Times New Roman" w:eastAsia="SimSun" w:hAnsi="Times New Roman" w:cs="Times New Roman"/>
        </w:rPr>
        <w:t xml:space="preserve">. </w:t>
      </w:r>
      <w:r w:rsidR="006C10A3" w:rsidRPr="00CF2476">
        <w:rPr>
          <w:rFonts w:ascii="Times New Roman" w:eastAsia="SimSun" w:hAnsi="Times New Roman" w:cs="Times New Roman"/>
        </w:rPr>
        <w:t>Using</w:t>
      </w:r>
      <w:r w:rsidR="00372FB3" w:rsidRPr="00CF2476">
        <w:rPr>
          <w:rFonts w:ascii="Times New Roman" w:eastAsia="SimSun" w:hAnsi="Times New Roman" w:cs="Times New Roman"/>
        </w:rPr>
        <w:t xml:space="preserve"> pictures/figures is always a good idea. When using pictures/figures, please add captions for references. If you think certain </w:t>
      </w:r>
      <w:r w:rsidR="006C10A3" w:rsidRPr="00CF2476">
        <w:rPr>
          <w:rFonts w:ascii="Times New Roman" w:eastAsia="SimSun" w:hAnsi="Times New Roman" w:cs="Times New Roman"/>
        </w:rPr>
        <w:t>segments</w:t>
      </w:r>
      <w:r w:rsidR="00372FB3" w:rsidRPr="00CF2476">
        <w:rPr>
          <w:rFonts w:ascii="Times New Roman" w:eastAsia="SimSun" w:hAnsi="Times New Roman" w:cs="Times New Roman"/>
        </w:rPr>
        <w:t xml:space="preserve"> of the </w:t>
      </w:r>
      <w:proofErr w:type="spellStart"/>
      <w:r w:rsidR="00372FB3" w:rsidRPr="00CF2476">
        <w:rPr>
          <w:rFonts w:ascii="Times New Roman" w:eastAsia="SimSun" w:hAnsi="Times New Roman" w:cs="Times New Roman"/>
        </w:rPr>
        <w:t>SystemVerilog</w:t>
      </w:r>
      <w:proofErr w:type="spellEnd"/>
      <w:r w:rsidR="00372FB3" w:rsidRPr="00CF2476">
        <w:rPr>
          <w:rFonts w:ascii="Times New Roman" w:eastAsia="SimSun" w:hAnsi="Times New Roman" w:cs="Times New Roman"/>
        </w:rPr>
        <w:t xml:space="preserve"> codes can reflect your design idea, you can add them here for discussion too (and don’t forget to add captions).</w:t>
      </w:r>
    </w:p>
    <w:p w14:paraId="446DDDAC" w14:textId="655AB750" w:rsidR="00F166D5" w:rsidRDefault="00F166D5" w:rsidP="00C23CD3">
      <w:pPr>
        <w:tabs>
          <w:tab w:val="left" w:pos="2979"/>
        </w:tabs>
        <w:spacing w:line="360" w:lineRule="auto"/>
        <w:ind w:firstLine="0"/>
        <w:rPr>
          <w:rFonts w:ascii="Times New Roman" w:eastAsia="SimSun" w:hAnsi="Times New Roman" w:cs="Times New Roman"/>
          <w:b/>
          <w:bCs/>
          <w:sz w:val="28"/>
          <w:szCs w:val="28"/>
        </w:rPr>
      </w:pPr>
    </w:p>
    <w:p w14:paraId="64377112" w14:textId="2CF79EBE" w:rsidR="000923C0" w:rsidRDefault="000923C0" w:rsidP="00C23CD3">
      <w:pPr>
        <w:tabs>
          <w:tab w:val="left" w:pos="2979"/>
        </w:tabs>
        <w:spacing w:line="360" w:lineRule="auto"/>
        <w:ind w:firstLine="0"/>
        <w:rPr>
          <w:rFonts w:ascii="Times New Roman" w:eastAsia="SimSun" w:hAnsi="Times New Roman" w:cs="Times New Roman"/>
          <w:b/>
          <w:bCs/>
          <w:sz w:val="28"/>
          <w:szCs w:val="28"/>
        </w:rPr>
      </w:pPr>
      <w:r>
        <w:rPr>
          <w:rFonts w:ascii="Times New Roman" w:eastAsia="SimSun" w:hAnsi="Times New Roman" w:cs="Times New Roman"/>
          <w:b/>
          <w:bCs/>
          <w:sz w:val="28"/>
          <w:szCs w:val="28"/>
        </w:rPr>
        <w:t>2.</w:t>
      </w:r>
      <w:r w:rsidR="00E97D28">
        <w:rPr>
          <w:rFonts w:ascii="Times New Roman" w:eastAsia="SimSun" w:hAnsi="Times New Roman" w:cs="Times New Roman"/>
          <w:b/>
          <w:bCs/>
          <w:sz w:val="28"/>
          <w:szCs w:val="28"/>
        </w:rPr>
        <w:t>3</w:t>
      </w:r>
      <w:r>
        <w:rPr>
          <w:rFonts w:ascii="Times New Roman" w:eastAsia="SimSun" w:hAnsi="Times New Roman" w:cs="Times New Roman"/>
          <w:b/>
          <w:bCs/>
          <w:sz w:val="28"/>
          <w:szCs w:val="28"/>
        </w:rPr>
        <w:t xml:space="preserve"> Processor.sv</w:t>
      </w:r>
    </w:p>
    <w:p w14:paraId="4A23C219" w14:textId="5EFC4A3F" w:rsidR="000923C0" w:rsidRDefault="000923C0" w:rsidP="00372FB3">
      <w:pPr>
        <w:tabs>
          <w:tab w:val="left" w:pos="2979"/>
        </w:tabs>
        <w:spacing w:line="360" w:lineRule="auto"/>
        <w:ind w:firstLine="0"/>
        <w:jc w:val="both"/>
        <w:rPr>
          <w:rFonts w:ascii="Times New Roman" w:eastAsia="SimSun" w:hAnsi="Times New Roman" w:cs="Times New Roman"/>
        </w:rPr>
      </w:pPr>
      <w:bookmarkStart w:id="0" w:name="_Hlk42606986"/>
      <w:r w:rsidRPr="00C23CD3">
        <w:rPr>
          <w:rFonts w:ascii="Times New Roman" w:eastAsia="SimSun" w:hAnsi="Times New Roman" w:cs="Times New Roman"/>
        </w:rPr>
        <w:t xml:space="preserve">           </w:t>
      </w:r>
      <w:bookmarkEnd w:id="0"/>
      <w:r w:rsidR="00372FB3">
        <w:rPr>
          <w:rFonts w:ascii="Times New Roman" w:eastAsia="SimSun" w:hAnsi="Times New Roman" w:cs="Times New Roman"/>
        </w:rPr>
        <w:t xml:space="preserve">Describe in </w:t>
      </w:r>
      <w:r w:rsidR="006C10A3">
        <w:rPr>
          <w:rFonts w:ascii="Times New Roman" w:eastAsia="SimSun" w:hAnsi="Times New Roman" w:cs="Times New Roman"/>
        </w:rPr>
        <w:t>detail</w:t>
      </w:r>
      <w:r w:rsidR="00372FB3">
        <w:rPr>
          <w:rFonts w:ascii="Times New Roman" w:eastAsia="SimSun" w:hAnsi="Times New Roman" w:cs="Times New Roman"/>
        </w:rPr>
        <w:t xml:space="preserve"> the design of </w:t>
      </w:r>
      <w:r w:rsidR="006C10A3">
        <w:rPr>
          <w:rFonts w:ascii="Times New Roman" w:eastAsia="SimSun" w:hAnsi="Times New Roman" w:cs="Times New Roman"/>
        </w:rPr>
        <w:t xml:space="preserve">the </w:t>
      </w:r>
      <w:r w:rsidR="00372FB3" w:rsidRPr="006C10A3">
        <w:rPr>
          <w:rFonts w:ascii="Courier New" w:eastAsia="SimSun" w:hAnsi="Courier New" w:cs="Courier New"/>
          <w:b/>
          <w:bCs/>
          <w:color w:val="FF0000"/>
        </w:rPr>
        <w:t>Processor</w:t>
      </w:r>
      <w:r w:rsidR="00372FB3">
        <w:rPr>
          <w:rFonts w:ascii="Times New Roman" w:eastAsia="SimSun" w:hAnsi="Times New Roman" w:cs="Times New Roman"/>
        </w:rPr>
        <w:t xml:space="preserve"> module</w:t>
      </w:r>
      <w:r w:rsidR="00372FB3" w:rsidRPr="00CF2476">
        <w:rPr>
          <w:rFonts w:ascii="Times New Roman" w:eastAsia="SimSun" w:hAnsi="Times New Roman" w:cs="Times New Roman"/>
        </w:rPr>
        <w:t xml:space="preserve">. </w:t>
      </w:r>
      <w:r w:rsidR="006C10A3" w:rsidRPr="00CF2476">
        <w:rPr>
          <w:rFonts w:ascii="Times New Roman" w:eastAsia="SimSun" w:hAnsi="Times New Roman" w:cs="Times New Roman"/>
        </w:rPr>
        <w:t>Using</w:t>
      </w:r>
      <w:r w:rsidR="00372FB3" w:rsidRPr="00CF2476">
        <w:rPr>
          <w:rFonts w:ascii="Times New Roman" w:eastAsia="SimSun" w:hAnsi="Times New Roman" w:cs="Times New Roman"/>
        </w:rPr>
        <w:t xml:space="preserve"> pictures/figures is always a good idea. When using pictures/figures, please add captions for references. If you think certain </w:t>
      </w:r>
      <w:r w:rsidR="006C10A3" w:rsidRPr="00CF2476">
        <w:rPr>
          <w:rFonts w:ascii="Times New Roman" w:eastAsia="SimSun" w:hAnsi="Times New Roman" w:cs="Times New Roman"/>
        </w:rPr>
        <w:t>segments</w:t>
      </w:r>
      <w:r w:rsidR="00372FB3" w:rsidRPr="00CF2476">
        <w:rPr>
          <w:rFonts w:ascii="Times New Roman" w:eastAsia="SimSun" w:hAnsi="Times New Roman" w:cs="Times New Roman"/>
        </w:rPr>
        <w:t xml:space="preserve"> of the </w:t>
      </w:r>
      <w:proofErr w:type="spellStart"/>
      <w:r w:rsidR="00372FB3" w:rsidRPr="00CF2476">
        <w:rPr>
          <w:rFonts w:ascii="Times New Roman" w:eastAsia="SimSun" w:hAnsi="Times New Roman" w:cs="Times New Roman"/>
        </w:rPr>
        <w:t>SystemVerilog</w:t>
      </w:r>
      <w:proofErr w:type="spellEnd"/>
      <w:r w:rsidR="00372FB3" w:rsidRPr="00CF2476">
        <w:rPr>
          <w:rFonts w:ascii="Times New Roman" w:eastAsia="SimSun" w:hAnsi="Times New Roman" w:cs="Times New Roman"/>
        </w:rPr>
        <w:t xml:space="preserve"> codes can reflect your design idea, you can add them here for discussion too (and don’t forget to add captions).</w:t>
      </w:r>
    </w:p>
    <w:p w14:paraId="5435B418" w14:textId="77777777" w:rsidR="006F4ED2" w:rsidRDefault="006F4ED2" w:rsidP="00C23CD3">
      <w:pPr>
        <w:tabs>
          <w:tab w:val="left" w:pos="2979"/>
        </w:tabs>
        <w:spacing w:line="360" w:lineRule="auto"/>
        <w:ind w:firstLine="0"/>
      </w:pPr>
    </w:p>
    <w:p w14:paraId="26EE8ED8" w14:textId="719AACE2" w:rsidR="005E7F71" w:rsidRDefault="005E7F71" w:rsidP="00C23CD3">
      <w:pPr>
        <w:tabs>
          <w:tab w:val="left" w:pos="2979"/>
        </w:tabs>
        <w:spacing w:line="360" w:lineRule="auto"/>
        <w:ind w:firstLine="0"/>
        <w:rPr>
          <w:b/>
          <w:bCs/>
          <w:noProof/>
          <w:sz w:val="28"/>
          <w:szCs w:val="28"/>
        </w:rPr>
      </w:pPr>
      <w:r w:rsidRPr="005E7F71">
        <w:rPr>
          <w:b/>
          <w:bCs/>
          <w:noProof/>
          <w:sz w:val="28"/>
          <w:szCs w:val="28"/>
        </w:rPr>
        <w:t>2.</w:t>
      </w:r>
      <w:r w:rsidR="00E97D28">
        <w:rPr>
          <w:b/>
          <w:bCs/>
          <w:noProof/>
          <w:sz w:val="28"/>
          <w:szCs w:val="28"/>
        </w:rPr>
        <w:t>4</w:t>
      </w:r>
      <w:r w:rsidRPr="005E7F71">
        <w:rPr>
          <w:b/>
          <w:bCs/>
          <w:noProof/>
          <w:sz w:val="28"/>
          <w:szCs w:val="28"/>
        </w:rPr>
        <w:t xml:space="preserve"> </w:t>
      </w:r>
      <w:r w:rsidR="007E538F">
        <w:rPr>
          <w:b/>
          <w:bCs/>
          <w:noProof/>
          <w:sz w:val="28"/>
          <w:szCs w:val="28"/>
        </w:rPr>
        <w:t>Pr</w:t>
      </w:r>
      <w:r w:rsidR="00372FB3">
        <w:rPr>
          <w:b/>
          <w:bCs/>
          <w:noProof/>
          <w:sz w:val="28"/>
          <w:szCs w:val="28"/>
        </w:rPr>
        <w:t>oject</w:t>
      </w:r>
      <w:r w:rsidR="00C50848">
        <w:rPr>
          <w:b/>
          <w:bCs/>
          <w:noProof/>
          <w:sz w:val="28"/>
          <w:szCs w:val="28"/>
        </w:rPr>
        <w:t>.sv</w:t>
      </w:r>
    </w:p>
    <w:p w14:paraId="61A67B59" w14:textId="7B785132" w:rsidR="00921ED9" w:rsidRDefault="00C50848" w:rsidP="00372FB3">
      <w:pPr>
        <w:tabs>
          <w:tab w:val="left" w:pos="2979"/>
        </w:tabs>
        <w:spacing w:line="360" w:lineRule="auto"/>
        <w:ind w:firstLine="0"/>
        <w:jc w:val="both"/>
        <w:rPr>
          <w:rFonts w:ascii="Times New Roman" w:eastAsia="SimSun" w:hAnsi="Times New Roman" w:cs="Times New Roman"/>
          <w:b/>
          <w:bCs/>
          <w:sz w:val="28"/>
          <w:szCs w:val="28"/>
        </w:rPr>
      </w:pPr>
      <w:bookmarkStart w:id="1" w:name="_Hlk42608795"/>
      <w:r w:rsidRPr="00C23CD3">
        <w:rPr>
          <w:rFonts w:ascii="Times New Roman" w:eastAsia="SimSun" w:hAnsi="Times New Roman" w:cs="Times New Roman"/>
        </w:rPr>
        <w:t xml:space="preserve">           </w:t>
      </w:r>
      <w:bookmarkEnd w:id="1"/>
      <w:r w:rsidR="00372FB3">
        <w:rPr>
          <w:rFonts w:ascii="Times New Roman" w:eastAsia="SimSun" w:hAnsi="Times New Roman" w:cs="Times New Roman"/>
        </w:rPr>
        <w:t xml:space="preserve">Describe in </w:t>
      </w:r>
      <w:r w:rsidR="006C10A3">
        <w:rPr>
          <w:rFonts w:ascii="Times New Roman" w:eastAsia="SimSun" w:hAnsi="Times New Roman" w:cs="Times New Roman"/>
        </w:rPr>
        <w:t>detail</w:t>
      </w:r>
      <w:r w:rsidR="00372FB3">
        <w:rPr>
          <w:rFonts w:ascii="Times New Roman" w:eastAsia="SimSun" w:hAnsi="Times New Roman" w:cs="Times New Roman"/>
        </w:rPr>
        <w:t xml:space="preserve"> the design of </w:t>
      </w:r>
      <w:r w:rsidR="006C10A3">
        <w:rPr>
          <w:rFonts w:ascii="Times New Roman" w:eastAsia="SimSun" w:hAnsi="Times New Roman" w:cs="Times New Roman"/>
        </w:rPr>
        <w:t xml:space="preserve">the </w:t>
      </w:r>
      <w:proofErr w:type="gramStart"/>
      <w:r w:rsidR="00372FB3">
        <w:rPr>
          <w:rFonts w:ascii="Times New Roman" w:eastAsia="SimSun" w:hAnsi="Times New Roman" w:cs="Times New Roman"/>
        </w:rPr>
        <w:t>top level</w:t>
      </w:r>
      <w:proofErr w:type="gramEnd"/>
      <w:r w:rsidR="00372FB3">
        <w:rPr>
          <w:rFonts w:ascii="Times New Roman" w:eastAsia="SimSun" w:hAnsi="Times New Roman" w:cs="Times New Roman"/>
        </w:rPr>
        <w:t xml:space="preserve"> </w:t>
      </w:r>
      <w:r w:rsidR="00372FB3" w:rsidRPr="006C10A3">
        <w:rPr>
          <w:rFonts w:ascii="Courier New" w:eastAsia="SimSun" w:hAnsi="Courier New" w:cs="Courier New"/>
          <w:b/>
          <w:bCs/>
          <w:color w:val="FF0000"/>
        </w:rPr>
        <w:t>Project</w:t>
      </w:r>
      <w:r w:rsidR="00372FB3">
        <w:rPr>
          <w:rFonts w:ascii="Times New Roman" w:eastAsia="SimSun" w:hAnsi="Times New Roman" w:cs="Times New Roman"/>
        </w:rPr>
        <w:t xml:space="preserve"> module</w:t>
      </w:r>
      <w:r w:rsidR="00372FB3" w:rsidRPr="00CF2476">
        <w:rPr>
          <w:rFonts w:ascii="Times New Roman" w:eastAsia="SimSun" w:hAnsi="Times New Roman" w:cs="Times New Roman"/>
        </w:rPr>
        <w:t xml:space="preserve">. </w:t>
      </w:r>
      <w:r w:rsidR="006063B0">
        <w:rPr>
          <w:rFonts w:ascii="Times New Roman" w:eastAsia="SimSun" w:hAnsi="Times New Roman" w:cs="Times New Roman"/>
        </w:rPr>
        <w:t xml:space="preserve">Discuss the usage of submodules including Button Synchronizer, Key Filter, etc. </w:t>
      </w:r>
      <w:r w:rsidR="006C10A3" w:rsidRPr="00CF2476">
        <w:rPr>
          <w:rFonts w:ascii="Times New Roman" w:eastAsia="SimSun" w:hAnsi="Times New Roman" w:cs="Times New Roman"/>
        </w:rPr>
        <w:t>Using</w:t>
      </w:r>
      <w:r w:rsidR="00372FB3" w:rsidRPr="00CF2476">
        <w:rPr>
          <w:rFonts w:ascii="Times New Roman" w:eastAsia="SimSun" w:hAnsi="Times New Roman" w:cs="Times New Roman"/>
        </w:rPr>
        <w:t xml:space="preserve"> pictures/figures is always a good idea. When using pictures/figures, please add captions for references. If you think certain </w:t>
      </w:r>
      <w:r w:rsidR="006C10A3" w:rsidRPr="00CF2476">
        <w:rPr>
          <w:rFonts w:ascii="Times New Roman" w:eastAsia="SimSun" w:hAnsi="Times New Roman" w:cs="Times New Roman"/>
        </w:rPr>
        <w:t>segments</w:t>
      </w:r>
      <w:r w:rsidR="00372FB3" w:rsidRPr="00CF2476">
        <w:rPr>
          <w:rFonts w:ascii="Times New Roman" w:eastAsia="SimSun" w:hAnsi="Times New Roman" w:cs="Times New Roman"/>
        </w:rPr>
        <w:t xml:space="preserve"> of the </w:t>
      </w:r>
      <w:proofErr w:type="spellStart"/>
      <w:r w:rsidR="00372FB3" w:rsidRPr="00CF2476">
        <w:rPr>
          <w:rFonts w:ascii="Times New Roman" w:eastAsia="SimSun" w:hAnsi="Times New Roman" w:cs="Times New Roman"/>
        </w:rPr>
        <w:t>SystemVerilog</w:t>
      </w:r>
      <w:proofErr w:type="spellEnd"/>
      <w:r w:rsidR="00372FB3" w:rsidRPr="00CF2476">
        <w:rPr>
          <w:rFonts w:ascii="Times New Roman" w:eastAsia="SimSun" w:hAnsi="Times New Roman" w:cs="Times New Roman"/>
        </w:rPr>
        <w:t xml:space="preserve"> codes can reflect your design idea, you can add them here for discussion too (and don’t forget to add captions).</w:t>
      </w:r>
    </w:p>
    <w:p w14:paraId="43892820" w14:textId="77777777" w:rsidR="00921ED9" w:rsidRDefault="00921ED9" w:rsidP="00C23CD3">
      <w:pPr>
        <w:tabs>
          <w:tab w:val="left" w:pos="2979"/>
        </w:tabs>
        <w:spacing w:line="360" w:lineRule="auto"/>
        <w:ind w:firstLine="0"/>
        <w:rPr>
          <w:rFonts w:ascii="Times New Roman" w:eastAsia="SimSun" w:hAnsi="Times New Roman" w:cs="Times New Roman"/>
          <w:b/>
          <w:bCs/>
          <w:sz w:val="28"/>
          <w:szCs w:val="28"/>
        </w:rPr>
      </w:pPr>
    </w:p>
    <w:p w14:paraId="11242476" w14:textId="77777777" w:rsidR="00CC679E" w:rsidRDefault="00CC679E" w:rsidP="00C23CD3">
      <w:pPr>
        <w:tabs>
          <w:tab w:val="left" w:pos="2979"/>
        </w:tabs>
        <w:spacing w:line="360" w:lineRule="auto"/>
        <w:ind w:firstLine="0"/>
        <w:rPr>
          <w:rFonts w:ascii="Times New Roman" w:eastAsia="SimSun" w:hAnsi="Times New Roman" w:cs="Times New Roman"/>
          <w:b/>
          <w:bCs/>
          <w:sz w:val="28"/>
          <w:szCs w:val="28"/>
        </w:rPr>
      </w:pPr>
    </w:p>
    <w:p w14:paraId="1CB03DD0" w14:textId="11C9DDF8" w:rsidR="00C23CD3" w:rsidRPr="00C23CD3" w:rsidRDefault="00C23CD3" w:rsidP="00C23CD3">
      <w:pPr>
        <w:tabs>
          <w:tab w:val="left" w:pos="2979"/>
        </w:tabs>
        <w:spacing w:line="360" w:lineRule="auto"/>
        <w:ind w:firstLine="0"/>
        <w:rPr>
          <w:rFonts w:ascii="Times New Roman" w:eastAsia="SimSun" w:hAnsi="Times New Roman" w:cs="Times New Roman"/>
          <w:b/>
          <w:bCs/>
          <w:sz w:val="28"/>
          <w:szCs w:val="28"/>
        </w:rPr>
      </w:pPr>
      <w:r w:rsidRPr="00C23CD3">
        <w:rPr>
          <w:rFonts w:ascii="Times New Roman" w:eastAsia="SimSun" w:hAnsi="Times New Roman" w:cs="Times New Roman"/>
          <w:b/>
          <w:bCs/>
          <w:sz w:val="28"/>
          <w:szCs w:val="28"/>
        </w:rPr>
        <w:t>3. Test Procedures</w:t>
      </w:r>
      <w:r w:rsidR="00E97D28">
        <w:rPr>
          <w:rFonts w:ascii="Times New Roman" w:eastAsia="SimSun" w:hAnsi="Times New Roman" w:cs="Times New Roman"/>
          <w:b/>
          <w:bCs/>
          <w:sz w:val="28"/>
          <w:szCs w:val="28"/>
        </w:rPr>
        <w:t xml:space="preserve"> and Results</w:t>
      </w:r>
    </w:p>
    <w:p w14:paraId="00AF1F6A" w14:textId="51CDC752" w:rsidR="00E97D28" w:rsidRDefault="00C23CD3" w:rsidP="00372FB3">
      <w:pPr>
        <w:tabs>
          <w:tab w:val="left" w:pos="2979"/>
        </w:tabs>
        <w:spacing w:line="360" w:lineRule="auto"/>
        <w:ind w:firstLine="0"/>
        <w:jc w:val="both"/>
      </w:pPr>
      <w:r w:rsidRPr="00C23CD3">
        <w:rPr>
          <w:rFonts w:ascii="Times New Roman" w:eastAsia="SimSun" w:hAnsi="Times New Roman" w:cs="Times New Roman"/>
          <w:b/>
          <w:bCs/>
        </w:rPr>
        <w:t xml:space="preserve">          </w:t>
      </w:r>
      <w:r w:rsidR="00372FB3">
        <w:rPr>
          <w:rFonts w:ascii="Times New Roman" w:eastAsia="SimSun" w:hAnsi="Times New Roman" w:cs="Times New Roman"/>
        </w:rPr>
        <w:t xml:space="preserve">Describe in </w:t>
      </w:r>
      <w:r w:rsidR="006C10A3">
        <w:rPr>
          <w:rFonts w:ascii="Times New Roman" w:eastAsia="SimSun" w:hAnsi="Times New Roman" w:cs="Times New Roman"/>
        </w:rPr>
        <w:t>detail</w:t>
      </w:r>
      <w:r w:rsidR="00372FB3">
        <w:rPr>
          <w:rFonts w:ascii="Times New Roman" w:eastAsia="SimSun" w:hAnsi="Times New Roman" w:cs="Times New Roman"/>
        </w:rPr>
        <w:t xml:space="preserve"> the </w:t>
      </w:r>
      <w:r w:rsidR="006063B0">
        <w:rPr>
          <w:rFonts w:ascii="Times New Roman" w:eastAsia="SimSun" w:hAnsi="Times New Roman" w:cs="Times New Roman"/>
        </w:rPr>
        <w:t xml:space="preserve">testbench </w:t>
      </w:r>
      <w:r w:rsidR="00372FB3">
        <w:rPr>
          <w:rFonts w:ascii="Times New Roman" w:eastAsia="SimSun" w:hAnsi="Times New Roman" w:cs="Times New Roman"/>
        </w:rPr>
        <w:t>design of each module</w:t>
      </w:r>
      <w:r w:rsidR="00372FB3" w:rsidRPr="00CF2476">
        <w:rPr>
          <w:rFonts w:ascii="Times New Roman" w:eastAsia="SimSun" w:hAnsi="Times New Roman" w:cs="Times New Roman"/>
        </w:rPr>
        <w:t xml:space="preserve">. </w:t>
      </w:r>
      <w:r w:rsidR="006C10A3" w:rsidRPr="00CF2476">
        <w:rPr>
          <w:rFonts w:ascii="Times New Roman" w:eastAsia="SimSun" w:hAnsi="Times New Roman" w:cs="Times New Roman"/>
        </w:rPr>
        <w:t>Using</w:t>
      </w:r>
      <w:r w:rsidR="00372FB3" w:rsidRPr="00CF2476">
        <w:rPr>
          <w:rFonts w:ascii="Times New Roman" w:eastAsia="SimSun" w:hAnsi="Times New Roman" w:cs="Times New Roman"/>
        </w:rPr>
        <w:t xml:space="preserve"> pictures/figures is always a good idea. When using pictures/figures, please add captions for references. If you think certain </w:t>
      </w:r>
      <w:r w:rsidR="006C10A3" w:rsidRPr="00CF2476">
        <w:rPr>
          <w:rFonts w:ascii="Times New Roman" w:eastAsia="SimSun" w:hAnsi="Times New Roman" w:cs="Times New Roman"/>
        </w:rPr>
        <w:t>segments</w:t>
      </w:r>
      <w:r w:rsidR="00372FB3" w:rsidRPr="00CF2476">
        <w:rPr>
          <w:rFonts w:ascii="Times New Roman" w:eastAsia="SimSun" w:hAnsi="Times New Roman" w:cs="Times New Roman"/>
        </w:rPr>
        <w:t xml:space="preserve"> of the </w:t>
      </w:r>
      <w:proofErr w:type="spellStart"/>
      <w:r w:rsidR="00372FB3" w:rsidRPr="00CF2476">
        <w:rPr>
          <w:rFonts w:ascii="Times New Roman" w:eastAsia="SimSun" w:hAnsi="Times New Roman" w:cs="Times New Roman"/>
        </w:rPr>
        <w:t>SystemVerilog</w:t>
      </w:r>
      <w:proofErr w:type="spellEnd"/>
      <w:r w:rsidR="00372FB3" w:rsidRPr="00CF2476">
        <w:rPr>
          <w:rFonts w:ascii="Times New Roman" w:eastAsia="SimSun" w:hAnsi="Times New Roman" w:cs="Times New Roman"/>
        </w:rPr>
        <w:t xml:space="preserve"> codes can reflect your design idea, you can add them here for discussion too (and don’t forget to add captions).</w:t>
      </w:r>
      <w:r w:rsidR="00E97D28" w:rsidRPr="00E97D28">
        <w:t xml:space="preserve"> </w:t>
      </w:r>
    </w:p>
    <w:p w14:paraId="01969B57" w14:textId="027C2407" w:rsidR="00D95CE1" w:rsidRDefault="00E97D28" w:rsidP="00372FB3">
      <w:pPr>
        <w:tabs>
          <w:tab w:val="left" w:pos="2979"/>
        </w:tabs>
        <w:spacing w:line="360" w:lineRule="auto"/>
        <w:ind w:firstLine="0"/>
        <w:jc w:val="both"/>
        <w:rPr>
          <w:rFonts w:ascii="Times New Roman" w:eastAsia="SimSun" w:hAnsi="Times New Roman" w:cs="Times New Roman"/>
        </w:rPr>
      </w:pPr>
      <w:r>
        <w:t xml:space="preserve">          </w:t>
      </w:r>
      <w:r w:rsidR="006C10A3">
        <w:rPr>
          <w:rFonts w:ascii="Times New Roman" w:eastAsia="SimSun" w:hAnsi="Times New Roman" w:cs="Times New Roman"/>
        </w:rPr>
        <w:t xml:space="preserve">Also please include the </w:t>
      </w:r>
      <w:r w:rsidRPr="00E97D28">
        <w:rPr>
          <w:rFonts w:ascii="Times New Roman" w:eastAsia="SimSun" w:hAnsi="Times New Roman" w:cs="Times New Roman"/>
        </w:rPr>
        <w:t xml:space="preserve">simulation results by running each </w:t>
      </w:r>
      <w:proofErr w:type="gramStart"/>
      <w:r w:rsidRPr="00E97D28">
        <w:rPr>
          <w:rFonts w:ascii="Times New Roman" w:eastAsia="SimSun" w:hAnsi="Times New Roman" w:cs="Times New Roman"/>
        </w:rPr>
        <w:t>testbench</w:t>
      </w:r>
      <w:proofErr w:type="gramEnd"/>
      <w:r w:rsidRPr="00E97D28">
        <w:rPr>
          <w:rFonts w:ascii="Times New Roman" w:eastAsia="SimSun" w:hAnsi="Times New Roman" w:cs="Times New Roman"/>
        </w:rPr>
        <w:t>.</w:t>
      </w:r>
      <w:r w:rsidR="006C10A3">
        <w:rPr>
          <w:rFonts w:ascii="Times New Roman" w:eastAsia="SimSun" w:hAnsi="Times New Roman" w:cs="Times New Roman"/>
        </w:rPr>
        <w:t xml:space="preserve"> Comment properly on </w:t>
      </w:r>
      <w:r w:rsidR="002019CD">
        <w:rPr>
          <w:rFonts w:ascii="Times New Roman" w:eastAsia="SimSun" w:hAnsi="Times New Roman" w:cs="Times New Roman"/>
        </w:rPr>
        <w:t xml:space="preserve">whether </w:t>
      </w:r>
      <w:r w:rsidR="006C10A3">
        <w:rPr>
          <w:rFonts w:ascii="Times New Roman" w:eastAsia="SimSun" w:hAnsi="Times New Roman" w:cs="Times New Roman"/>
        </w:rPr>
        <w:t xml:space="preserve">the testing </w:t>
      </w:r>
      <w:r w:rsidR="002019CD">
        <w:rPr>
          <w:rFonts w:ascii="Times New Roman" w:eastAsia="SimSun" w:hAnsi="Times New Roman" w:cs="Times New Roman"/>
        </w:rPr>
        <w:t>results</w:t>
      </w:r>
      <w:r w:rsidR="006C10A3">
        <w:rPr>
          <w:rFonts w:ascii="Times New Roman" w:eastAsia="SimSun" w:hAnsi="Times New Roman" w:cs="Times New Roman"/>
        </w:rPr>
        <w:t xml:space="preserve"> meet the design requirements presented in </w:t>
      </w:r>
      <w:r w:rsidR="006C10A3" w:rsidRPr="002019CD">
        <w:rPr>
          <w:rFonts w:ascii="Times New Roman" w:eastAsia="SimSun" w:hAnsi="Times New Roman" w:cs="Times New Roman"/>
          <w:b/>
          <w:bCs/>
        </w:rPr>
        <w:t>Section 1</w:t>
      </w:r>
      <w:r w:rsidR="003A5C6F">
        <w:rPr>
          <w:rFonts w:ascii="Times New Roman" w:eastAsia="SimSun" w:hAnsi="Times New Roman" w:cs="Times New Roman"/>
          <w:b/>
          <w:bCs/>
        </w:rPr>
        <w:t>:</w:t>
      </w:r>
      <w:r w:rsidR="002019CD" w:rsidRPr="002019CD">
        <w:rPr>
          <w:rFonts w:ascii="Times New Roman" w:eastAsia="SimSun" w:hAnsi="Times New Roman" w:cs="Times New Roman"/>
          <w:b/>
          <w:bCs/>
        </w:rPr>
        <w:t xml:space="preserve"> Requirements</w:t>
      </w:r>
      <w:r w:rsidR="006C10A3">
        <w:rPr>
          <w:rFonts w:ascii="Times New Roman" w:eastAsia="SimSun" w:hAnsi="Times New Roman" w:cs="Times New Roman"/>
        </w:rPr>
        <w:t>.</w:t>
      </w:r>
    </w:p>
    <w:p w14:paraId="6EEDE10F" w14:textId="5739B7C7" w:rsidR="006F4ED2" w:rsidRPr="00372FB3" w:rsidRDefault="006F4ED2" w:rsidP="002E29D4">
      <w:pPr>
        <w:tabs>
          <w:tab w:val="left" w:pos="2979"/>
        </w:tabs>
        <w:spacing w:line="360" w:lineRule="auto"/>
        <w:ind w:firstLine="0"/>
        <w:rPr>
          <w:rFonts w:ascii="Times New Roman" w:eastAsia="SimSun" w:hAnsi="Times New Roman" w:cs="Times New Roman"/>
        </w:rPr>
      </w:pPr>
    </w:p>
    <w:p w14:paraId="5FFAAA5E" w14:textId="2F113D5B" w:rsidR="00F37FDA" w:rsidRDefault="002019CD" w:rsidP="002E29D4">
      <w:pPr>
        <w:tabs>
          <w:tab w:val="left" w:pos="2979"/>
        </w:tabs>
        <w:spacing w:line="360" w:lineRule="auto"/>
        <w:ind w:firstLine="0"/>
        <w:rPr>
          <w:rFonts w:ascii="Times New Roman" w:eastAsia="SimSun" w:hAnsi="Times New Roman" w:cs="Times New Roman"/>
          <w:b/>
          <w:bCs/>
        </w:rPr>
      </w:pPr>
      <w:r w:rsidRPr="00C23CD3">
        <w:rPr>
          <w:rFonts w:ascii="Times New Roman" w:eastAsia="SimSun" w:hAnsi="Times New Roman" w:cs="Times New Roman"/>
          <w:b/>
          <w:bCs/>
        </w:rPr>
        <w:t xml:space="preserve">3.1 </w:t>
      </w:r>
      <w:proofErr w:type="spellStart"/>
      <w:r w:rsidRPr="00C23CD3">
        <w:rPr>
          <w:rFonts w:ascii="Times New Roman" w:eastAsia="SimSun" w:hAnsi="Times New Roman" w:cs="Times New Roman"/>
          <w:b/>
          <w:bCs/>
        </w:rPr>
        <w:t>FSM</w:t>
      </w:r>
      <w:r w:rsidR="00C23CD3" w:rsidRPr="00C23CD3">
        <w:rPr>
          <w:rFonts w:ascii="Times New Roman" w:eastAsia="SimSun" w:hAnsi="Times New Roman" w:cs="Times New Roman"/>
          <w:b/>
          <w:bCs/>
        </w:rPr>
        <w:t>_tb</w:t>
      </w:r>
      <w:bookmarkStart w:id="2" w:name="_Hlk42611767"/>
      <w:proofErr w:type="spellEnd"/>
    </w:p>
    <w:p w14:paraId="6F7E36A6" w14:textId="48CDA577" w:rsidR="00C23CD3" w:rsidRPr="00B57F9E" w:rsidRDefault="00C23CD3" w:rsidP="00EF4FEF">
      <w:pPr>
        <w:tabs>
          <w:tab w:val="left" w:pos="2979"/>
        </w:tabs>
        <w:spacing w:line="360" w:lineRule="auto"/>
        <w:ind w:firstLine="0"/>
        <w:jc w:val="both"/>
        <w:rPr>
          <w:rFonts w:ascii="Times New Roman" w:eastAsia="SimSun" w:hAnsi="Times New Roman" w:cs="Times New Roman"/>
        </w:rPr>
      </w:pPr>
      <w:r w:rsidRPr="00C23CD3">
        <w:rPr>
          <w:rFonts w:ascii="Times New Roman" w:eastAsia="SimSun" w:hAnsi="Times New Roman" w:cs="Times New Roman"/>
          <w:b/>
          <w:bCs/>
        </w:rPr>
        <w:t xml:space="preserve"> </w:t>
      </w:r>
      <w:bookmarkEnd w:id="2"/>
      <w:r w:rsidR="00F37FDA">
        <w:rPr>
          <w:rFonts w:ascii="Times New Roman" w:eastAsia="SimSun" w:hAnsi="Times New Roman" w:cs="Times New Roman"/>
          <w:b/>
          <w:bCs/>
        </w:rPr>
        <w:t xml:space="preserve">          </w:t>
      </w:r>
      <w:r w:rsidR="00EF4FEF">
        <w:rPr>
          <w:rFonts w:ascii="Times New Roman" w:eastAsia="SimSun" w:hAnsi="Times New Roman" w:cs="Times New Roman"/>
        </w:rPr>
        <w:t xml:space="preserve">Describe in </w:t>
      </w:r>
      <w:r w:rsidR="002019CD">
        <w:rPr>
          <w:rFonts w:ascii="Times New Roman" w:eastAsia="SimSun" w:hAnsi="Times New Roman" w:cs="Times New Roman"/>
        </w:rPr>
        <w:t>detail</w:t>
      </w:r>
      <w:r w:rsidR="00EF4FEF">
        <w:rPr>
          <w:rFonts w:ascii="Times New Roman" w:eastAsia="SimSun" w:hAnsi="Times New Roman" w:cs="Times New Roman"/>
        </w:rPr>
        <w:t xml:space="preserve"> the design of FSM testbench</w:t>
      </w:r>
      <w:r w:rsidR="00EF4FEF" w:rsidRPr="00CF2476">
        <w:rPr>
          <w:rFonts w:ascii="Times New Roman" w:eastAsia="SimSun" w:hAnsi="Times New Roman" w:cs="Times New Roman"/>
        </w:rPr>
        <w:t xml:space="preserve">. </w:t>
      </w:r>
      <w:r w:rsidR="002019CD" w:rsidRPr="00CF2476">
        <w:rPr>
          <w:rFonts w:ascii="Times New Roman" w:eastAsia="SimSun" w:hAnsi="Times New Roman" w:cs="Times New Roman"/>
        </w:rPr>
        <w:t>Using</w:t>
      </w:r>
      <w:r w:rsidR="00EF4FEF" w:rsidRPr="00CF2476">
        <w:rPr>
          <w:rFonts w:ascii="Times New Roman" w:eastAsia="SimSun" w:hAnsi="Times New Roman" w:cs="Times New Roman"/>
        </w:rPr>
        <w:t xml:space="preserve"> pictures/figures is always a good idea. When using pictures/figures, please add captions for references. If you think certain </w:t>
      </w:r>
      <w:r w:rsidR="002019CD" w:rsidRPr="00CF2476">
        <w:rPr>
          <w:rFonts w:ascii="Times New Roman" w:eastAsia="SimSun" w:hAnsi="Times New Roman" w:cs="Times New Roman"/>
        </w:rPr>
        <w:t>segments</w:t>
      </w:r>
      <w:r w:rsidR="00EF4FEF" w:rsidRPr="00CF2476">
        <w:rPr>
          <w:rFonts w:ascii="Times New Roman" w:eastAsia="SimSun" w:hAnsi="Times New Roman" w:cs="Times New Roman"/>
        </w:rPr>
        <w:t xml:space="preserve"> </w:t>
      </w:r>
      <w:r w:rsidR="00EF4FEF" w:rsidRPr="00CF2476">
        <w:rPr>
          <w:rFonts w:ascii="Times New Roman" w:eastAsia="SimSun" w:hAnsi="Times New Roman" w:cs="Times New Roman"/>
        </w:rPr>
        <w:lastRenderedPageBreak/>
        <w:t xml:space="preserve">of the </w:t>
      </w:r>
      <w:proofErr w:type="spellStart"/>
      <w:r w:rsidR="00EF4FEF" w:rsidRPr="00CF2476">
        <w:rPr>
          <w:rFonts w:ascii="Times New Roman" w:eastAsia="SimSun" w:hAnsi="Times New Roman" w:cs="Times New Roman"/>
        </w:rPr>
        <w:t>SystemVerilog</w:t>
      </w:r>
      <w:proofErr w:type="spellEnd"/>
      <w:r w:rsidR="00EF4FEF" w:rsidRPr="00CF2476">
        <w:rPr>
          <w:rFonts w:ascii="Times New Roman" w:eastAsia="SimSun" w:hAnsi="Times New Roman" w:cs="Times New Roman"/>
        </w:rPr>
        <w:t xml:space="preserve"> codes can reflect your design idea, you can add them here for discussion too (and don’t forget to add captions).</w:t>
      </w:r>
    </w:p>
    <w:p w14:paraId="422D94B0" w14:textId="77777777" w:rsidR="00EF4FEF" w:rsidRDefault="00EF4FEF" w:rsidP="00C23CD3">
      <w:pPr>
        <w:tabs>
          <w:tab w:val="left" w:pos="2979"/>
        </w:tabs>
        <w:spacing w:line="360" w:lineRule="auto"/>
        <w:ind w:firstLine="0"/>
      </w:pPr>
    </w:p>
    <w:p w14:paraId="486A98DB" w14:textId="467E9FB8" w:rsidR="00C23CD3" w:rsidRDefault="00C23CD3" w:rsidP="00C23CD3">
      <w:pPr>
        <w:tabs>
          <w:tab w:val="left" w:pos="2979"/>
        </w:tabs>
        <w:spacing w:line="360" w:lineRule="auto"/>
        <w:ind w:firstLine="0"/>
        <w:rPr>
          <w:rFonts w:ascii="Times New Roman" w:eastAsia="SimSun" w:hAnsi="Times New Roman" w:cs="Times New Roman"/>
          <w:b/>
          <w:bCs/>
        </w:rPr>
      </w:pPr>
      <w:r w:rsidRPr="00C23CD3">
        <w:rPr>
          <w:rFonts w:ascii="Times New Roman" w:eastAsia="SimSun" w:hAnsi="Times New Roman" w:cs="Times New Roman"/>
          <w:b/>
          <w:bCs/>
        </w:rPr>
        <w:t xml:space="preserve">3.2 </w:t>
      </w:r>
      <w:proofErr w:type="spellStart"/>
      <w:r w:rsidR="00D93603">
        <w:rPr>
          <w:rFonts w:ascii="Times New Roman" w:eastAsia="SimSun" w:hAnsi="Times New Roman" w:cs="Times New Roman"/>
          <w:b/>
          <w:bCs/>
        </w:rPr>
        <w:t>Controller_</w:t>
      </w:r>
      <w:r w:rsidRPr="00C23CD3">
        <w:rPr>
          <w:rFonts w:ascii="Times New Roman" w:eastAsia="SimSun" w:hAnsi="Times New Roman" w:cs="Times New Roman"/>
          <w:b/>
          <w:bCs/>
        </w:rPr>
        <w:t>tb</w:t>
      </w:r>
      <w:proofErr w:type="spellEnd"/>
    </w:p>
    <w:p w14:paraId="4522B020" w14:textId="50005DFC" w:rsidR="003651C7" w:rsidRDefault="009E79D4" w:rsidP="00EF4FEF">
      <w:pPr>
        <w:tabs>
          <w:tab w:val="left" w:pos="2979"/>
        </w:tabs>
        <w:spacing w:line="360" w:lineRule="auto"/>
        <w:ind w:firstLine="0"/>
        <w:jc w:val="both"/>
        <w:rPr>
          <w:rFonts w:ascii="Times New Roman" w:eastAsia="SimSun" w:hAnsi="Times New Roman" w:cs="Times New Roman"/>
          <w:b/>
          <w:bCs/>
        </w:rPr>
      </w:pPr>
      <w:r>
        <w:rPr>
          <w:rFonts w:ascii="Times New Roman" w:eastAsia="SimSun" w:hAnsi="Times New Roman" w:cs="Times New Roman"/>
          <w:b/>
          <w:bCs/>
        </w:rPr>
        <w:t xml:space="preserve">       </w:t>
      </w:r>
      <w:r w:rsidR="00EF4FEF">
        <w:rPr>
          <w:rFonts w:ascii="Times New Roman" w:eastAsia="SimSun" w:hAnsi="Times New Roman" w:cs="Times New Roman"/>
          <w:b/>
          <w:bCs/>
        </w:rPr>
        <w:t xml:space="preserve"> </w:t>
      </w:r>
      <w:r w:rsidR="00EF4FEF">
        <w:rPr>
          <w:rFonts w:ascii="Times New Roman" w:eastAsia="SimSun" w:hAnsi="Times New Roman" w:cs="Times New Roman"/>
        </w:rPr>
        <w:t xml:space="preserve">Describe in </w:t>
      </w:r>
      <w:r w:rsidR="002019CD">
        <w:rPr>
          <w:rFonts w:ascii="Times New Roman" w:eastAsia="SimSun" w:hAnsi="Times New Roman" w:cs="Times New Roman"/>
        </w:rPr>
        <w:t>detail</w:t>
      </w:r>
      <w:r w:rsidR="00EF4FEF">
        <w:rPr>
          <w:rFonts w:ascii="Times New Roman" w:eastAsia="SimSun" w:hAnsi="Times New Roman" w:cs="Times New Roman"/>
        </w:rPr>
        <w:t xml:space="preserve"> the design of </w:t>
      </w:r>
      <w:r w:rsidR="002019CD">
        <w:rPr>
          <w:rFonts w:ascii="Times New Roman" w:eastAsia="SimSun" w:hAnsi="Times New Roman" w:cs="Times New Roman"/>
        </w:rPr>
        <w:t>the Controller</w:t>
      </w:r>
      <w:r w:rsidR="00EF4FEF">
        <w:rPr>
          <w:rFonts w:ascii="Times New Roman" w:eastAsia="SimSun" w:hAnsi="Times New Roman" w:cs="Times New Roman"/>
        </w:rPr>
        <w:t xml:space="preserve"> </w:t>
      </w:r>
      <w:proofErr w:type="gramStart"/>
      <w:r w:rsidR="00EF4FEF">
        <w:rPr>
          <w:rFonts w:ascii="Times New Roman" w:eastAsia="SimSun" w:hAnsi="Times New Roman" w:cs="Times New Roman"/>
        </w:rPr>
        <w:t>testbench</w:t>
      </w:r>
      <w:proofErr w:type="gramEnd"/>
      <w:r w:rsidR="00EF4FEF" w:rsidRPr="00CF2476">
        <w:rPr>
          <w:rFonts w:ascii="Times New Roman" w:eastAsia="SimSun" w:hAnsi="Times New Roman" w:cs="Times New Roman"/>
        </w:rPr>
        <w:t xml:space="preserve">. </w:t>
      </w:r>
      <w:r w:rsidR="002019CD" w:rsidRPr="00CF2476">
        <w:rPr>
          <w:rFonts w:ascii="Times New Roman" w:eastAsia="SimSun" w:hAnsi="Times New Roman" w:cs="Times New Roman"/>
        </w:rPr>
        <w:t>Using</w:t>
      </w:r>
      <w:r w:rsidR="00EF4FEF" w:rsidRPr="00CF2476">
        <w:rPr>
          <w:rFonts w:ascii="Times New Roman" w:eastAsia="SimSun" w:hAnsi="Times New Roman" w:cs="Times New Roman"/>
        </w:rPr>
        <w:t xml:space="preserve"> pictures/figures is always a good idea. When using pictures/figures, please add captions for references. If you think certain </w:t>
      </w:r>
      <w:r w:rsidR="002019CD" w:rsidRPr="00CF2476">
        <w:rPr>
          <w:rFonts w:ascii="Times New Roman" w:eastAsia="SimSun" w:hAnsi="Times New Roman" w:cs="Times New Roman"/>
        </w:rPr>
        <w:t>segments</w:t>
      </w:r>
      <w:r w:rsidR="00EF4FEF" w:rsidRPr="00CF2476">
        <w:rPr>
          <w:rFonts w:ascii="Times New Roman" w:eastAsia="SimSun" w:hAnsi="Times New Roman" w:cs="Times New Roman"/>
        </w:rPr>
        <w:t xml:space="preserve"> of the </w:t>
      </w:r>
      <w:proofErr w:type="spellStart"/>
      <w:r w:rsidR="00EF4FEF" w:rsidRPr="00CF2476">
        <w:rPr>
          <w:rFonts w:ascii="Times New Roman" w:eastAsia="SimSun" w:hAnsi="Times New Roman" w:cs="Times New Roman"/>
        </w:rPr>
        <w:t>SystemVerilog</w:t>
      </w:r>
      <w:proofErr w:type="spellEnd"/>
      <w:r w:rsidR="00EF4FEF" w:rsidRPr="00CF2476">
        <w:rPr>
          <w:rFonts w:ascii="Times New Roman" w:eastAsia="SimSun" w:hAnsi="Times New Roman" w:cs="Times New Roman"/>
        </w:rPr>
        <w:t xml:space="preserve"> codes can reflect your design idea, you can add them here for discussion too (and don’t forget to add captions).</w:t>
      </w:r>
    </w:p>
    <w:p w14:paraId="121B756F" w14:textId="77777777" w:rsidR="00EF4FEF" w:rsidRDefault="00EF4FEF" w:rsidP="00EF4FEF">
      <w:pPr>
        <w:tabs>
          <w:tab w:val="left" w:pos="2979"/>
        </w:tabs>
        <w:spacing w:line="360" w:lineRule="auto"/>
        <w:ind w:firstLine="0"/>
        <w:jc w:val="both"/>
        <w:rPr>
          <w:rFonts w:ascii="Times New Roman" w:eastAsia="SimSun" w:hAnsi="Times New Roman" w:cs="Times New Roman"/>
          <w:b/>
          <w:bCs/>
        </w:rPr>
      </w:pPr>
    </w:p>
    <w:p w14:paraId="301EDF36" w14:textId="47D4ADF7" w:rsidR="00D93603" w:rsidRDefault="00D93603" w:rsidP="00C23CD3">
      <w:pPr>
        <w:tabs>
          <w:tab w:val="left" w:pos="2979"/>
        </w:tabs>
        <w:spacing w:line="360" w:lineRule="auto"/>
        <w:ind w:firstLine="0"/>
        <w:rPr>
          <w:rFonts w:ascii="Times New Roman" w:eastAsia="SimSun" w:hAnsi="Times New Roman" w:cs="Times New Roman"/>
          <w:b/>
          <w:bCs/>
        </w:rPr>
      </w:pPr>
      <w:r>
        <w:rPr>
          <w:rFonts w:ascii="Times New Roman" w:eastAsia="SimSun" w:hAnsi="Times New Roman" w:cs="Times New Roman"/>
          <w:b/>
          <w:bCs/>
        </w:rPr>
        <w:t xml:space="preserve">3.3 </w:t>
      </w:r>
      <w:proofErr w:type="spellStart"/>
      <w:r>
        <w:rPr>
          <w:rFonts w:ascii="Times New Roman" w:eastAsia="SimSun" w:hAnsi="Times New Roman" w:cs="Times New Roman"/>
          <w:b/>
          <w:bCs/>
        </w:rPr>
        <w:t>Datapath_tb</w:t>
      </w:r>
      <w:proofErr w:type="spellEnd"/>
    </w:p>
    <w:p w14:paraId="271BC5CA" w14:textId="7538E7CD" w:rsidR="00EF4FEF" w:rsidRDefault="004C3AD5" w:rsidP="00EF4FEF">
      <w:pPr>
        <w:tabs>
          <w:tab w:val="left" w:pos="2979"/>
        </w:tabs>
        <w:spacing w:line="360" w:lineRule="auto"/>
        <w:ind w:firstLine="0"/>
        <w:jc w:val="both"/>
        <w:rPr>
          <w:rFonts w:ascii="Times New Roman" w:eastAsia="SimSun" w:hAnsi="Times New Roman" w:cs="Times New Roman"/>
          <w:b/>
          <w:bCs/>
        </w:rPr>
      </w:pPr>
      <w:r>
        <w:rPr>
          <w:rFonts w:ascii="Times New Roman" w:eastAsia="SimSun" w:hAnsi="Times New Roman" w:cs="Times New Roman"/>
        </w:rPr>
        <w:t xml:space="preserve">         </w:t>
      </w:r>
      <w:r w:rsidR="00EF4FEF">
        <w:rPr>
          <w:rFonts w:ascii="Times New Roman" w:eastAsia="SimSun" w:hAnsi="Times New Roman" w:cs="Times New Roman"/>
        </w:rPr>
        <w:t xml:space="preserve">Describe in </w:t>
      </w:r>
      <w:r w:rsidR="002019CD">
        <w:rPr>
          <w:rFonts w:ascii="Times New Roman" w:eastAsia="SimSun" w:hAnsi="Times New Roman" w:cs="Times New Roman"/>
        </w:rPr>
        <w:t>detail</w:t>
      </w:r>
      <w:r w:rsidR="00EF4FEF">
        <w:rPr>
          <w:rFonts w:ascii="Times New Roman" w:eastAsia="SimSun" w:hAnsi="Times New Roman" w:cs="Times New Roman"/>
        </w:rPr>
        <w:t xml:space="preserve"> the design of</w:t>
      </w:r>
      <w:r w:rsidR="002019CD">
        <w:rPr>
          <w:rFonts w:ascii="Times New Roman" w:eastAsia="SimSun" w:hAnsi="Times New Roman" w:cs="Times New Roman"/>
        </w:rPr>
        <w:t xml:space="preserve"> the</w:t>
      </w:r>
      <w:r w:rsidR="00EF4FEF">
        <w:rPr>
          <w:rFonts w:ascii="Times New Roman" w:eastAsia="SimSun" w:hAnsi="Times New Roman" w:cs="Times New Roman"/>
        </w:rPr>
        <w:t xml:space="preserve"> Datapath </w:t>
      </w:r>
      <w:proofErr w:type="gramStart"/>
      <w:r w:rsidR="00EF4FEF">
        <w:rPr>
          <w:rFonts w:ascii="Times New Roman" w:eastAsia="SimSun" w:hAnsi="Times New Roman" w:cs="Times New Roman"/>
        </w:rPr>
        <w:t>testbench</w:t>
      </w:r>
      <w:proofErr w:type="gramEnd"/>
      <w:r w:rsidR="00EF4FEF" w:rsidRPr="00CF2476">
        <w:rPr>
          <w:rFonts w:ascii="Times New Roman" w:eastAsia="SimSun" w:hAnsi="Times New Roman" w:cs="Times New Roman"/>
        </w:rPr>
        <w:t xml:space="preserve">. </w:t>
      </w:r>
      <w:r w:rsidR="002019CD" w:rsidRPr="00CF2476">
        <w:rPr>
          <w:rFonts w:ascii="Times New Roman" w:eastAsia="SimSun" w:hAnsi="Times New Roman" w:cs="Times New Roman"/>
        </w:rPr>
        <w:t>Using</w:t>
      </w:r>
      <w:r w:rsidR="00EF4FEF" w:rsidRPr="00CF2476">
        <w:rPr>
          <w:rFonts w:ascii="Times New Roman" w:eastAsia="SimSun" w:hAnsi="Times New Roman" w:cs="Times New Roman"/>
        </w:rPr>
        <w:t xml:space="preserve"> pictures/figures is always a good idea. When using pictures/figures, please add captions for references. If you think certain </w:t>
      </w:r>
      <w:r w:rsidR="002019CD" w:rsidRPr="00CF2476">
        <w:rPr>
          <w:rFonts w:ascii="Times New Roman" w:eastAsia="SimSun" w:hAnsi="Times New Roman" w:cs="Times New Roman"/>
        </w:rPr>
        <w:t>segments</w:t>
      </w:r>
      <w:r w:rsidR="00EF4FEF" w:rsidRPr="00CF2476">
        <w:rPr>
          <w:rFonts w:ascii="Times New Roman" w:eastAsia="SimSun" w:hAnsi="Times New Roman" w:cs="Times New Roman"/>
        </w:rPr>
        <w:t xml:space="preserve"> of the </w:t>
      </w:r>
      <w:proofErr w:type="spellStart"/>
      <w:r w:rsidR="00EF4FEF" w:rsidRPr="00CF2476">
        <w:rPr>
          <w:rFonts w:ascii="Times New Roman" w:eastAsia="SimSun" w:hAnsi="Times New Roman" w:cs="Times New Roman"/>
        </w:rPr>
        <w:t>SystemVerilog</w:t>
      </w:r>
      <w:proofErr w:type="spellEnd"/>
      <w:r w:rsidR="00EF4FEF" w:rsidRPr="00CF2476">
        <w:rPr>
          <w:rFonts w:ascii="Times New Roman" w:eastAsia="SimSun" w:hAnsi="Times New Roman" w:cs="Times New Roman"/>
        </w:rPr>
        <w:t xml:space="preserve"> codes can reflect your design idea, you can add them here for discussion too (and don’t forget to add captions).</w:t>
      </w:r>
    </w:p>
    <w:p w14:paraId="33FC01F9" w14:textId="7C294DA9" w:rsidR="00CA6A68" w:rsidRDefault="00CA6A68" w:rsidP="00C23CD3">
      <w:pPr>
        <w:tabs>
          <w:tab w:val="left" w:pos="2979"/>
        </w:tabs>
        <w:spacing w:line="360" w:lineRule="auto"/>
        <w:ind w:firstLine="0"/>
        <w:rPr>
          <w:rFonts w:ascii="Times New Roman" w:eastAsia="SimSun" w:hAnsi="Times New Roman" w:cs="Times New Roman"/>
          <w:b/>
          <w:bCs/>
        </w:rPr>
      </w:pPr>
    </w:p>
    <w:p w14:paraId="307EE761" w14:textId="3913499E" w:rsidR="00D93603" w:rsidRPr="00D93603" w:rsidRDefault="00D93603" w:rsidP="00C23CD3">
      <w:pPr>
        <w:tabs>
          <w:tab w:val="left" w:pos="2979"/>
        </w:tabs>
        <w:spacing w:line="360" w:lineRule="auto"/>
        <w:ind w:firstLine="0"/>
        <w:rPr>
          <w:rFonts w:ascii="Times New Roman" w:eastAsia="SimSun" w:hAnsi="Times New Roman" w:cs="Times New Roman"/>
          <w:b/>
          <w:bCs/>
        </w:rPr>
      </w:pPr>
      <w:r>
        <w:rPr>
          <w:rFonts w:ascii="Times New Roman" w:eastAsia="SimSun" w:hAnsi="Times New Roman" w:cs="Times New Roman"/>
          <w:b/>
          <w:bCs/>
        </w:rPr>
        <w:t xml:space="preserve">3.4 </w:t>
      </w:r>
      <w:proofErr w:type="spellStart"/>
      <w:proofErr w:type="gramStart"/>
      <w:r>
        <w:rPr>
          <w:rFonts w:ascii="Times New Roman" w:eastAsia="SimSun" w:hAnsi="Times New Roman" w:cs="Times New Roman"/>
          <w:b/>
          <w:bCs/>
        </w:rPr>
        <w:t>testProcessor</w:t>
      </w:r>
      <w:proofErr w:type="spellEnd"/>
      <w:proofErr w:type="gramEnd"/>
    </w:p>
    <w:p w14:paraId="331883A9" w14:textId="1D58B5E6" w:rsidR="00A41FA3" w:rsidRPr="00EF4FEF" w:rsidRDefault="00CA6A68" w:rsidP="00EF4FEF">
      <w:pPr>
        <w:tabs>
          <w:tab w:val="left" w:pos="2979"/>
        </w:tabs>
        <w:spacing w:line="360" w:lineRule="auto"/>
        <w:ind w:firstLine="0"/>
        <w:jc w:val="both"/>
      </w:pPr>
      <w:r>
        <w:rPr>
          <w:rFonts w:ascii="Times New Roman" w:eastAsia="SimSun" w:hAnsi="Times New Roman" w:cs="Times New Roman"/>
          <w:b/>
          <w:bCs/>
        </w:rPr>
        <w:t xml:space="preserve">         </w:t>
      </w:r>
      <w:r w:rsidR="002019CD">
        <w:rPr>
          <w:rFonts w:ascii="Times New Roman" w:eastAsia="SimSun" w:hAnsi="Times New Roman" w:cs="Times New Roman"/>
        </w:rPr>
        <w:t>The</w:t>
      </w:r>
      <w:r w:rsidR="00EF4FEF">
        <w:rPr>
          <w:rFonts w:ascii="Times New Roman" w:eastAsia="SimSun" w:hAnsi="Times New Roman" w:cs="Times New Roman"/>
        </w:rPr>
        <w:t xml:space="preserve"> </w:t>
      </w:r>
      <w:r w:rsidR="002019CD">
        <w:rPr>
          <w:rFonts w:ascii="Times New Roman" w:eastAsia="SimSun" w:hAnsi="Times New Roman" w:cs="Times New Roman"/>
        </w:rPr>
        <w:t>P</w:t>
      </w:r>
      <w:r w:rsidR="00EF4FEF">
        <w:rPr>
          <w:rFonts w:ascii="Times New Roman" w:eastAsia="SimSun" w:hAnsi="Times New Roman" w:cs="Times New Roman"/>
        </w:rPr>
        <w:t xml:space="preserve">rocessor </w:t>
      </w:r>
      <w:proofErr w:type="gramStart"/>
      <w:r w:rsidR="00EF4FEF">
        <w:rPr>
          <w:rFonts w:ascii="Times New Roman" w:eastAsia="SimSun" w:hAnsi="Times New Roman" w:cs="Times New Roman"/>
        </w:rPr>
        <w:t>testbench</w:t>
      </w:r>
      <w:proofErr w:type="gramEnd"/>
      <w:r w:rsidR="002019CD">
        <w:rPr>
          <w:rFonts w:ascii="Times New Roman" w:eastAsia="SimSun" w:hAnsi="Times New Roman" w:cs="Times New Roman"/>
        </w:rPr>
        <w:t xml:space="preserve">, </w:t>
      </w:r>
      <w:r w:rsidR="002019CD" w:rsidRPr="002019CD">
        <w:rPr>
          <w:rFonts w:ascii="Courier New" w:eastAsia="SimSun" w:hAnsi="Courier New" w:cs="Courier New"/>
          <w:b/>
          <w:bCs/>
          <w:color w:val="FF0000"/>
        </w:rPr>
        <w:t>testProcessor.sv</w:t>
      </w:r>
      <w:r w:rsidR="002019CD">
        <w:rPr>
          <w:rFonts w:ascii="Times New Roman" w:eastAsia="SimSun" w:hAnsi="Times New Roman" w:cs="Times New Roman"/>
        </w:rPr>
        <w:t xml:space="preserve"> will be provided</w:t>
      </w:r>
      <w:r w:rsidR="00EF4FEF" w:rsidRPr="00CF2476">
        <w:rPr>
          <w:rFonts w:ascii="Times New Roman" w:eastAsia="SimSun" w:hAnsi="Times New Roman" w:cs="Times New Roman"/>
        </w:rPr>
        <w:t xml:space="preserve">. </w:t>
      </w:r>
      <w:r w:rsidR="00F939F0">
        <w:rPr>
          <w:rFonts w:ascii="Times New Roman" w:eastAsia="SimSun" w:hAnsi="Times New Roman" w:cs="Times New Roman"/>
        </w:rPr>
        <w:t>Show your understanding of the test bench. If you have ever tried anything different from the given version, properly talk about it and explain why your version is a reasonable (or preferable) alternative.</w:t>
      </w:r>
    </w:p>
    <w:p w14:paraId="563A3C18" w14:textId="0AB8D457" w:rsidR="003804A9" w:rsidRPr="003804A9" w:rsidRDefault="00A41FA3" w:rsidP="003804A9">
      <w:pPr>
        <w:tabs>
          <w:tab w:val="left" w:pos="2275"/>
        </w:tabs>
        <w:spacing w:line="360" w:lineRule="auto"/>
        <w:ind w:firstLine="0"/>
        <w:jc w:val="both"/>
        <w:rPr>
          <w:rFonts w:ascii="Times New Roman" w:eastAsia="SimSun" w:hAnsi="Times New Roman" w:cs="Times New Roman"/>
        </w:rPr>
      </w:pPr>
      <w:r>
        <w:rPr>
          <w:rFonts w:ascii="Times New Roman" w:eastAsia="SimSun" w:hAnsi="Times New Roman" w:cs="Times New Roman"/>
        </w:rPr>
        <w:t xml:space="preserve"> </w:t>
      </w:r>
    </w:p>
    <w:p w14:paraId="5140DC27" w14:textId="32978135" w:rsidR="00C23CD3" w:rsidRPr="00C23CD3" w:rsidRDefault="00C23CD3" w:rsidP="00C23CD3">
      <w:pPr>
        <w:tabs>
          <w:tab w:val="left" w:pos="2979"/>
        </w:tabs>
        <w:spacing w:line="360" w:lineRule="auto"/>
        <w:ind w:firstLine="0"/>
        <w:rPr>
          <w:rFonts w:ascii="Times New Roman" w:eastAsia="SimSun" w:hAnsi="Times New Roman" w:cs="Times New Roman"/>
          <w:b/>
          <w:bCs/>
          <w:sz w:val="28"/>
          <w:szCs w:val="28"/>
        </w:rPr>
      </w:pPr>
      <w:r w:rsidRPr="00C23CD3">
        <w:rPr>
          <w:rFonts w:ascii="Times New Roman" w:eastAsia="SimSun" w:hAnsi="Times New Roman" w:cs="Times New Roman"/>
          <w:b/>
          <w:bCs/>
          <w:sz w:val="28"/>
          <w:szCs w:val="28"/>
        </w:rPr>
        <w:t xml:space="preserve">4. </w:t>
      </w:r>
      <w:r w:rsidR="00E97D28">
        <w:rPr>
          <w:rFonts w:ascii="Times New Roman" w:eastAsia="SimSun" w:hAnsi="Times New Roman" w:cs="Times New Roman"/>
          <w:b/>
          <w:bCs/>
          <w:sz w:val="28"/>
          <w:szCs w:val="28"/>
        </w:rPr>
        <w:t xml:space="preserve">DE Board </w:t>
      </w:r>
      <w:r w:rsidRPr="00C23CD3">
        <w:rPr>
          <w:rFonts w:ascii="Times New Roman" w:eastAsia="SimSun" w:hAnsi="Times New Roman" w:cs="Times New Roman"/>
          <w:b/>
          <w:bCs/>
          <w:sz w:val="28"/>
          <w:szCs w:val="28"/>
        </w:rPr>
        <w:t>Test Results</w:t>
      </w:r>
    </w:p>
    <w:p w14:paraId="17BD1E83" w14:textId="77777777" w:rsidR="00CC679E" w:rsidRDefault="006063B0" w:rsidP="006063B0">
      <w:pPr>
        <w:tabs>
          <w:tab w:val="left" w:pos="2979"/>
        </w:tabs>
        <w:spacing w:line="360" w:lineRule="auto"/>
        <w:ind w:firstLine="0"/>
        <w:jc w:val="both"/>
        <w:rPr>
          <w:rFonts w:ascii="Times New Roman" w:eastAsia="SimSun" w:hAnsi="Times New Roman" w:cs="Times New Roman"/>
        </w:rPr>
      </w:pPr>
      <w:r>
        <w:rPr>
          <w:rFonts w:ascii="Times New Roman" w:eastAsia="SimSun" w:hAnsi="Times New Roman" w:cs="Times New Roman"/>
        </w:rPr>
        <w:t xml:space="preserve">          </w:t>
      </w:r>
      <w:r w:rsidR="00E97D28">
        <w:rPr>
          <w:rFonts w:ascii="Times New Roman" w:eastAsia="SimSun" w:hAnsi="Times New Roman" w:cs="Times New Roman"/>
        </w:rPr>
        <w:t xml:space="preserve">Provide your observations through </w:t>
      </w:r>
      <w:r w:rsidR="00F939F0">
        <w:rPr>
          <w:rFonts w:ascii="Times New Roman" w:eastAsia="SimSun" w:hAnsi="Times New Roman" w:cs="Times New Roman"/>
        </w:rPr>
        <w:t>project testing on DE2</w:t>
      </w:r>
      <w:r w:rsidR="00CC679E">
        <w:rPr>
          <w:rFonts w:ascii="Times New Roman" w:eastAsia="SimSun" w:hAnsi="Times New Roman" w:cs="Times New Roman"/>
        </w:rPr>
        <w:t>/DE10</w:t>
      </w:r>
      <w:r w:rsidR="00F939F0">
        <w:rPr>
          <w:rFonts w:ascii="Times New Roman" w:eastAsia="SimSun" w:hAnsi="Times New Roman" w:cs="Times New Roman"/>
        </w:rPr>
        <w:t xml:space="preserve"> board</w:t>
      </w:r>
      <w:r w:rsidR="00E97D28">
        <w:rPr>
          <w:rFonts w:ascii="Times New Roman" w:eastAsia="SimSun" w:hAnsi="Times New Roman" w:cs="Times New Roman"/>
        </w:rPr>
        <w:t xml:space="preserve">. </w:t>
      </w:r>
      <w:r w:rsidR="00F939F0">
        <w:rPr>
          <w:rFonts w:ascii="Times New Roman" w:eastAsia="SimSun" w:hAnsi="Times New Roman" w:cs="Times New Roman"/>
        </w:rPr>
        <w:t>If you or your group ever encountered some</w:t>
      </w:r>
      <w:r w:rsidR="00E97D28">
        <w:rPr>
          <w:rFonts w:ascii="Times New Roman" w:eastAsia="SimSun" w:hAnsi="Times New Roman" w:cs="Times New Roman"/>
        </w:rPr>
        <w:t xml:space="preserve"> warning messages, or error messages during Quartus compilation, how your group solved the problem and removed those warning/error </w:t>
      </w:r>
      <w:r w:rsidR="003A5C6F">
        <w:rPr>
          <w:rFonts w:ascii="Times New Roman" w:eastAsia="SimSun" w:hAnsi="Times New Roman" w:cs="Times New Roman"/>
        </w:rPr>
        <w:t>messages</w:t>
      </w:r>
      <w:r w:rsidR="00E97D28">
        <w:rPr>
          <w:rFonts w:ascii="Times New Roman" w:eastAsia="SimSun" w:hAnsi="Times New Roman" w:cs="Times New Roman"/>
        </w:rPr>
        <w:t xml:space="preserve">. </w:t>
      </w:r>
      <w:r w:rsidR="003A5C6F" w:rsidRPr="006063B0">
        <w:rPr>
          <w:rFonts w:ascii="Times New Roman" w:eastAsia="SimSun" w:hAnsi="Times New Roman" w:cs="Times New Roman"/>
        </w:rPr>
        <w:t>Using</w:t>
      </w:r>
      <w:r w:rsidR="00E97D28" w:rsidRPr="006063B0">
        <w:rPr>
          <w:rFonts w:ascii="Times New Roman" w:eastAsia="SimSun" w:hAnsi="Times New Roman" w:cs="Times New Roman"/>
        </w:rPr>
        <w:t xml:space="preserve"> pictures/figures is always a good idea. When using pictures/figures, please add captions for </w:t>
      </w:r>
      <w:r w:rsidR="003A5C6F" w:rsidRPr="006063B0">
        <w:rPr>
          <w:rFonts w:ascii="Times New Roman" w:eastAsia="SimSun" w:hAnsi="Times New Roman" w:cs="Times New Roman"/>
        </w:rPr>
        <w:t xml:space="preserve">references. </w:t>
      </w:r>
    </w:p>
    <w:p w14:paraId="1304AB37" w14:textId="3DC562F9" w:rsidR="00CC679E" w:rsidRPr="00CC679E" w:rsidRDefault="00CC679E" w:rsidP="006063B0">
      <w:pPr>
        <w:tabs>
          <w:tab w:val="left" w:pos="2979"/>
        </w:tabs>
        <w:spacing w:line="360" w:lineRule="auto"/>
        <w:ind w:firstLine="0"/>
        <w:jc w:val="both"/>
        <w:rPr>
          <w:rFonts w:ascii="Times New Roman" w:eastAsia="SimSun" w:hAnsi="Times New Roman" w:cs="Times New Roman"/>
        </w:rPr>
      </w:pPr>
      <w:r>
        <w:rPr>
          <w:rFonts w:ascii="Times New Roman" w:eastAsia="SimSun" w:hAnsi="Times New Roman" w:cs="Times New Roman"/>
        </w:rPr>
        <w:t xml:space="preserve">          </w:t>
      </w:r>
      <w:r w:rsidRPr="00CC679E">
        <w:rPr>
          <w:rFonts w:ascii="Times New Roman" w:eastAsia="SimSun" w:hAnsi="Times New Roman" w:cs="Times New Roman"/>
        </w:rPr>
        <w:t xml:space="preserve">Each group should record a narrated video demonstrating the project in operation and upload the video to </w:t>
      </w:r>
      <w:r w:rsidR="00567D85">
        <w:rPr>
          <w:rFonts w:ascii="Times New Roman" w:eastAsia="SimSun" w:hAnsi="Times New Roman" w:cs="Times New Roman"/>
        </w:rPr>
        <w:t>the</w:t>
      </w:r>
      <w:r w:rsidRPr="00CC679E">
        <w:rPr>
          <w:rFonts w:ascii="Times New Roman" w:eastAsia="SimSun" w:hAnsi="Times New Roman" w:cs="Times New Roman"/>
        </w:rPr>
        <w:t xml:space="preserve"> </w:t>
      </w:r>
      <w:hyperlink r:id="rId10" w:history="1">
        <w:r w:rsidRPr="00567D85">
          <w:rPr>
            <w:rStyle w:val="Hyperlink"/>
            <w:rFonts w:ascii="Times New Roman" w:eastAsia="SimSun" w:hAnsi="Times New Roman" w:cs="Times New Roman"/>
          </w:rPr>
          <w:t>Google Drive folder</w:t>
        </w:r>
      </w:hyperlink>
      <w:r w:rsidRPr="00CC679E">
        <w:rPr>
          <w:rFonts w:ascii="Times New Roman" w:eastAsia="SimSun" w:hAnsi="Times New Roman" w:cs="Times New Roman"/>
        </w:rPr>
        <w:t>.</w:t>
      </w:r>
      <w:r w:rsidR="00567D85">
        <w:rPr>
          <w:rFonts w:ascii="Times New Roman" w:eastAsia="SimSun" w:hAnsi="Times New Roman" w:cs="Times New Roman"/>
        </w:rPr>
        <w:t xml:space="preserve"> Please name your video in the format of Lastname1_Lastname2_Lastname3.</w:t>
      </w:r>
    </w:p>
    <w:p w14:paraId="4336877E" w14:textId="77777777" w:rsidR="00C122C1" w:rsidRPr="00C23CD3" w:rsidRDefault="00C122C1" w:rsidP="00C23CD3">
      <w:pPr>
        <w:tabs>
          <w:tab w:val="left" w:pos="2979"/>
        </w:tabs>
        <w:spacing w:line="360" w:lineRule="auto"/>
        <w:ind w:firstLine="0"/>
        <w:rPr>
          <w:rFonts w:ascii="Times New Roman" w:eastAsia="SimSun" w:hAnsi="Times New Roman" w:cs="Times New Roman"/>
          <w:b/>
          <w:bCs/>
        </w:rPr>
      </w:pPr>
    </w:p>
    <w:p w14:paraId="3C480865" w14:textId="1543A950" w:rsidR="00C23CD3" w:rsidRPr="00C23CD3" w:rsidRDefault="00C23CD3" w:rsidP="00C23CD3">
      <w:pPr>
        <w:tabs>
          <w:tab w:val="left" w:pos="2979"/>
        </w:tabs>
        <w:spacing w:line="360" w:lineRule="auto"/>
        <w:ind w:firstLine="0"/>
        <w:rPr>
          <w:rFonts w:ascii="Times New Roman" w:eastAsia="SimSun" w:hAnsi="Times New Roman" w:cs="Times New Roman"/>
          <w:b/>
          <w:bCs/>
          <w:sz w:val="28"/>
          <w:szCs w:val="28"/>
        </w:rPr>
      </w:pPr>
      <w:r w:rsidRPr="00C23CD3">
        <w:rPr>
          <w:rFonts w:ascii="Times New Roman" w:eastAsia="SimSun" w:hAnsi="Times New Roman" w:cs="Times New Roman"/>
          <w:b/>
          <w:bCs/>
          <w:sz w:val="28"/>
          <w:szCs w:val="28"/>
        </w:rPr>
        <w:t xml:space="preserve">5. </w:t>
      </w:r>
      <w:r w:rsidR="00E97D28">
        <w:rPr>
          <w:rFonts w:ascii="Times New Roman" w:eastAsia="SimSun" w:hAnsi="Times New Roman" w:cs="Times New Roman"/>
          <w:b/>
          <w:bCs/>
          <w:sz w:val="28"/>
          <w:szCs w:val="28"/>
        </w:rPr>
        <w:t>Conclusion</w:t>
      </w:r>
    </w:p>
    <w:p w14:paraId="3276E834" w14:textId="774E3DCD" w:rsidR="00C23CD3" w:rsidRPr="00C23CD3" w:rsidRDefault="00C23CD3" w:rsidP="006063B0">
      <w:pPr>
        <w:tabs>
          <w:tab w:val="left" w:pos="2979"/>
        </w:tabs>
        <w:spacing w:line="360" w:lineRule="auto"/>
        <w:ind w:firstLine="0"/>
        <w:jc w:val="both"/>
        <w:rPr>
          <w:rFonts w:ascii="Times New Roman" w:eastAsia="SimSun" w:hAnsi="Times New Roman" w:cs="Times New Roman"/>
        </w:rPr>
      </w:pPr>
      <w:r w:rsidRPr="00C23CD3">
        <w:rPr>
          <w:rFonts w:ascii="Times New Roman" w:eastAsia="SimSun" w:hAnsi="Times New Roman" w:cs="Times New Roman"/>
          <w:b/>
          <w:bCs/>
        </w:rPr>
        <w:lastRenderedPageBreak/>
        <w:t xml:space="preserve">          </w:t>
      </w:r>
      <w:r w:rsidR="00E97D28">
        <w:t xml:space="preserve">Provide a summary </w:t>
      </w:r>
      <w:r w:rsidR="003A5C6F">
        <w:t>of</w:t>
      </w:r>
      <w:r w:rsidR="00E97D28">
        <w:t xml:space="preserve"> your learning from the course project, learning of course subjects, as well as learning from </w:t>
      </w:r>
      <w:proofErr w:type="gramStart"/>
      <w:r w:rsidR="00E97D28">
        <w:t>the teamwork</w:t>
      </w:r>
      <w:proofErr w:type="gramEnd"/>
      <w:r w:rsidR="00E97D28">
        <w:t xml:space="preserve"> experience. </w:t>
      </w:r>
    </w:p>
    <w:p w14:paraId="18B9EE26" w14:textId="7B122757" w:rsidR="00CE36DD" w:rsidRDefault="00CE36DD" w:rsidP="006063B0">
      <w:pPr>
        <w:spacing w:line="360" w:lineRule="auto"/>
        <w:ind w:firstLine="0"/>
        <w:jc w:val="both"/>
      </w:pPr>
    </w:p>
    <w:p w14:paraId="150572EA" w14:textId="5D9378F9" w:rsidR="00CE36DD" w:rsidRDefault="00E97D28" w:rsidP="00CE36DD">
      <w:pPr>
        <w:tabs>
          <w:tab w:val="left" w:pos="2979"/>
        </w:tabs>
        <w:spacing w:line="360" w:lineRule="auto"/>
        <w:ind w:firstLine="0"/>
        <w:rPr>
          <w:rFonts w:ascii="Times New Roman" w:eastAsia="SimSun" w:hAnsi="Times New Roman" w:cs="Times New Roman"/>
          <w:b/>
          <w:bCs/>
          <w:sz w:val="28"/>
          <w:szCs w:val="28"/>
        </w:rPr>
      </w:pPr>
      <w:r>
        <w:rPr>
          <w:rFonts w:ascii="Times New Roman" w:eastAsia="SimSun" w:hAnsi="Times New Roman" w:cs="Times New Roman"/>
          <w:b/>
          <w:bCs/>
          <w:sz w:val="28"/>
          <w:szCs w:val="28"/>
        </w:rPr>
        <w:t>6</w:t>
      </w:r>
      <w:r w:rsidR="00CE36DD">
        <w:rPr>
          <w:rFonts w:ascii="Times New Roman" w:eastAsia="SimSun" w:hAnsi="Times New Roman" w:cs="Times New Roman"/>
          <w:b/>
          <w:bCs/>
          <w:sz w:val="28"/>
          <w:szCs w:val="28"/>
        </w:rPr>
        <w:t>. Reference</w:t>
      </w:r>
      <w:r w:rsidR="00CE36DD" w:rsidRPr="00C23CD3">
        <w:rPr>
          <w:rFonts w:ascii="Times New Roman" w:eastAsia="SimSun" w:hAnsi="Times New Roman" w:cs="Times New Roman"/>
          <w:b/>
          <w:bCs/>
          <w:sz w:val="28"/>
          <w:szCs w:val="28"/>
        </w:rPr>
        <w:t>s</w:t>
      </w:r>
      <w:r w:rsidR="00CE36DD">
        <w:rPr>
          <w:rFonts w:ascii="Times New Roman" w:eastAsia="SimSun" w:hAnsi="Times New Roman" w:cs="Times New Roman"/>
          <w:b/>
          <w:bCs/>
          <w:sz w:val="28"/>
          <w:szCs w:val="28"/>
        </w:rPr>
        <w:t xml:space="preserve"> </w:t>
      </w:r>
    </w:p>
    <w:p w14:paraId="28ABA095" w14:textId="477BD1C5" w:rsidR="00CE36DD" w:rsidRPr="00CE36DD" w:rsidRDefault="0093110F" w:rsidP="00CE36DD">
      <w:pPr>
        <w:tabs>
          <w:tab w:val="left" w:pos="2979"/>
        </w:tabs>
        <w:spacing w:line="360" w:lineRule="auto"/>
        <w:ind w:firstLine="0"/>
        <w:jc w:val="both"/>
        <w:rPr>
          <w:rFonts w:ascii="Times New Roman" w:eastAsia="SimSun" w:hAnsi="Times New Roman" w:cs="Times New Roman"/>
          <w:bCs/>
        </w:rPr>
      </w:pPr>
      <w:r>
        <w:rPr>
          <w:rFonts w:ascii="Times New Roman" w:eastAsia="SimSun" w:hAnsi="Times New Roman" w:cs="Times New Roman"/>
          <w:bCs/>
        </w:rPr>
        <w:t xml:space="preserve">          </w:t>
      </w:r>
      <w:r w:rsidR="00CE36DD" w:rsidRPr="00CE36DD">
        <w:rPr>
          <w:rFonts w:ascii="Times New Roman" w:eastAsia="SimSun" w:hAnsi="Times New Roman" w:cs="Times New Roman"/>
          <w:bCs/>
        </w:rPr>
        <w:t xml:space="preserve">List </w:t>
      </w:r>
      <w:r w:rsidR="00CE36DD">
        <w:rPr>
          <w:rFonts w:ascii="Times New Roman" w:eastAsia="SimSun" w:hAnsi="Times New Roman" w:cs="Times New Roman"/>
          <w:bCs/>
        </w:rPr>
        <w:t xml:space="preserve">documents/materials/webpages you and/or your group referred to when you work on this project and when you write this report.   </w:t>
      </w:r>
    </w:p>
    <w:p w14:paraId="5B3C4859" w14:textId="77777777" w:rsidR="00CE36DD" w:rsidRDefault="00CE36DD" w:rsidP="00CE36DD">
      <w:pPr>
        <w:tabs>
          <w:tab w:val="left" w:pos="2979"/>
        </w:tabs>
        <w:spacing w:line="360" w:lineRule="auto"/>
        <w:ind w:firstLine="0"/>
        <w:rPr>
          <w:rFonts w:ascii="Times New Roman" w:eastAsia="SimSun" w:hAnsi="Times New Roman" w:cs="Times New Roman"/>
          <w:b/>
          <w:bCs/>
          <w:sz w:val="28"/>
          <w:szCs w:val="28"/>
        </w:rPr>
      </w:pPr>
    </w:p>
    <w:p w14:paraId="118D96E1" w14:textId="0D163994" w:rsidR="00CE36DD" w:rsidRPr="00C23CD3" w:rsidRDefault="00CE36DD" w:rsidP="00CE36DD">
      <w:pPr>
        <w:tabs>
          <w:tab w:val="left" w:pos="2979"/>
        </w:tabs>
        <w:spacing w:line="360" w:lineRule="auto"/>
        <w:ind w:firstLine="0"/>
        <w:rPr>
          <w:rFonts w:ascii="Times New Roman" w:eastAsia="SimSun" w:hAnsi="Times New Roman" w:cs="Times New Roman"/>
          <w:b/>
          <w:bCs/>
          <w:sz w:val="28"/>
          <w:szCs w:val="28"/>
        </w:rPr>
      </w:pPr>
      <w:r>
        <w:rPr>
          <w:rFonts w:ascii="Times New Roman" w:eastAsia="SimSun" w:hAnsi="Times New Roman" w:cs="Times New Roman"/>
          <w:b/>
          <w:bCs/>
          <w:sz w:val="28"/>
          <w:szCs w:val="28"/>
        </w:rPr>
        <w:t>Appendix</w:t>
      </w:r>
    </w:p>
    <w:p w14:paraId="2FF1F32F" w14:textId="4FB5E09D" w:rsidR="00CE36DD" w:rsidRPr="00C23CD3" w:rsidRDefault="00CE36DD" w:rsidP="00CE36DD">
      <w:pPr>
        <w:spacing w:line="360" w:lineRule="auto"/>
        <w:ind w:firstLine="0"/>
        <w:jc w:val="both"/>
      </w:pPr>
      <w:r>
        <w:rPr>
          <w:rFonts w:ascii="Times New Roman" w:eastAsia="SimSun" w:hAnsi="Times New Roman" w:cs="Times New Roman"/>
        </w:rPr>
        <w:t xml:space="preserve">If you and/or your group </w:t>
      </w:r>
      <w:proofErr w:type="gramStart"/>
      <w:r>
        <w:rPr>
          <w:rFonts w:ascii="Times New Roman" w:eastAsia="SimSun" w:hAnsi="Times New Roman" w:cs="Times New Roman"/>
        </w:rPr>
        <w:t>has</w:t>
      </w:r>
      <w:proofErr w:type="gramEnd"/>
      <w:r>
        <w:rPr>
          <w:rFonts w:ascii="Times New Roman" w:eastAsia="SimSun" w:hAnsi="Times New Roman" w:cs="Times New Roman"/>
        </w:rPr>
        <w:t xml:space="preserve"> some extra information/work to share, please put it in this section. As an example, if you tried the extra </w:t>
      </w:r>
      <w:proofErr w:type="gramStart"/>
      <w:r>
        <w:rPr>
          <w:rFonts w:ascii="Times New Roman" w:eastAsia="SimSun" w:hAnsi="Times New Roman" w:cs="Times New Roman"/>
        </w:rPr>
        <w:t>credits</w:t>
      </w:r>
      <w:proofErr w:type="gramEnd"/>
      <w:r>
        <w:rPr>
          <w:rFonts w:ascii="Times New Roman" w:eastAsia="SimSun" w:hAnsi="Times New Roman" w:cs="Times New Roman"/>
        </w:rPr>
        <w:t xml:space="preserve"> part, you </w:t>
      </w:r>
      <w:proofErr w:type="gramStart"/>
      <w:r>
        <w:rPr>
          <w:rFonts w:ascii="Times New Roman" w:eastAsia="SimSun" w:hAnsi="Times New Roman" w:cs="Times New Roman"/>
        </w:rPr>
        <w:t>can</w:t>
      </w:r>
      <w:proofErr w:type="gramEnd"/>
      <w:r>
        <w:rPr>
          <w:rFonts w:ascii="Times New Roman" w:eastAsia="SimSun" w:hAnsi="Times New Roman" w:cs="Times New Roman"/>
        </w:rPr>
        <w:t xml:space="preserve"> have description and discussion on those contents here.</w:t>
      </w:r>
    </w:p>
    <w:sectPr w:rsidR="00CE36DD" w:rsidRPr="00C23CD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6C37" w14:textId="77777777" w:rsidR="00C01416" w:rsidRDefault="00C01416">
      <w:pPr>
        <w:spacing w:line="240" w:lineRule="auto"/>
      </w:pPr>
      <w:r>
        <w:separator/>
      </w:r>
    </w:p>
  </w:endnote>
  <w:endnote w:type="continuationSeparator" w:id="0">
    <w:p w14:paraId="09380B59" w14:textId="77777777" w:rsidR="00C01416" w:rsidRDefault="00C014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3209" w14:textId="77777777" w:rsidR="00C23CD3" w:rsidRDefault="00C23C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8C176" w14:textId="77777777" w:rsidR="00C23CD3" w:rsidRDefault="00C23C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F7F11" w14:textId="77777777" w:rsidR="00C23CD3" w:rsidRDefault="00C23C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E2836" w14:textId="77777777" w:rsidR="00C01416" w:rsidRDefault="00C01416">
      <w:pPr>
        <w:spacing w:line="240" w:lineRule="auto"/>
      </w:pPr>
      <w:r>
        <w:separator/>
      </w:r>
    </w:p>
  </w:footnote>
  <w:footnote w:type="continuationSeparator" w:id="0">
    <w:p w14:paraId="796D3217" w14:textId="77777777" w:rsidR="00C01416" w:rsidRDefault="00C014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B447" w14:textId="77777777" w:rsidR="00C23CD3" w:rsidRDefault="00C23C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057E" w14:textId="3D21761E" w:rsidR="00E614DD" w:rsidRDefault="00691EC1">
    <w:pPr>
      <w:pStyle w:val="Header"/>
    </w:pPr>
    <w:r>
      <w:t xml:space="preserve"> </w:t>
    </w:r>
    <w:r>
      <w:fldChar w:fldCharType="begin"/>
    </w:r>
    <w:r>
      <w:instrText xml:space="preserve"> PAGE   \* MERGEFORMAT </w:instrText>
    </w:r>
    <w:r>
      <w:fldChar w:fldCharType="separate"/>
    </w:r>
    <w:r w:rsidR="0090087F">
      <w:rPr>
        <w:noProof/>
      </w:rPr>
      <w:t>4</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34B4" w14:textId="74B758F4" w:rsidR="00E614DD" w:rsidRDefault="00B13D1B">
    <w:pPr>
      <w:pStyle w:val="Header"/>
    </w:pPr>
    <w:r>
      <w:t xml:space="preserve"> </w:t>
    </w:r>
    <w:r w:rsidR="00691EC1">
      <w:fldChar w:fldCharType="begin"/>
    </w:r>
    <w:r w:rsidR="00691EC1">
      <w:instrText xml:space="preserve"> PAGE   \* MERGEFORMAT </w:instrText>
    </w:r>
    <w:r w:rsidR="00691EC1">
      <w:fldChar w:fldCharType="separate"/>
    </w:r>
    <w:r w:rsidR="0090087F">
      <w:rPr>
        <w:noProof/>
      </w:rPr>
      <w:t>1</w:t>
    </w:r>
    <w:r w:rsidR="00691EC1">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35BAA"/>
    <w:multiLevelType w:val="multilevel"/>
    <w:tmpl w:val="82986EB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A707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B07618"/>
    <w:multiLevelType w:val="multilevel"/>
    <w:tmpl w:val="A3C8C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2907F3F"/>
    <w:multiLevelType w:val="multilevel"/>
    <w:tmpl w:val="F15A9D3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3E4A6A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9BD0CE8"/>
    <w:multiLevelType w:val="multilevel"/>
    <w:tmpl w:val="D050418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54C54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5B1B5787"/>
    <w:multiLevelType w:val="multilevel"/>
    <w:tmpl w:val="4572ABF8"/>
    <w:numStyleLink w:val="MLAOutline"/>
  </w:abstractNum>
  <w:abstractNum w:abstractNumId="20" w15:restartNumberingAfterBreak="0">
    <w:nsid w:val="5F2B2DE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AAF03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A392C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28256847">
    <w:abstractNumId w:val="9"/>
  </w:num>
  <w:num w:numId="2" w16cid:durableId="188614869">
    <w:abstractNumId w:val="7"/>
  </w:num>
  <w:num w:numId="3" w16cid:durableId="1133523849">
    <w:abstractNumId w:val="6"/>
  </w:num>
  <w:num w:numId="4" w16cid:durableId="1782263567">
    <w:abstractNumId w:val="5"/>
  </w:num>
  <w:num w:numId="5" w16cid:durableId="707685134">
    <w:abstractNumId w:val="4"/>
  </w:num>
  <w:num w:numId="6" w16cid:durableId="1101680903">
    <w:abstractNumId w:val="8"/>
  </w:num>
  <w:num w:numId="7" w16cid:durableId="678047829">
    <w:abstractNumId w:val="3"/>
  </w:num>
  <w:num w:numId="8" w16cid:durableId="1528180413">
    <w:abstractNumId w:val="2"/>
  </w:num>
  <w:num w:numId="9" w16cid:durableId="281419210">
    <w:abstractNumId w:val="1"/>
  </w:num>
  <w:num w:numId="10" w16cid:durableId="1108237480">
    <w:abstractNumId w:val="0"/>
  </w:num>
  <w:num w:numId="11" w16cid:durableId="170536146">
    <w:abstractNumId w:val="12"/>
  </w:num>
  <w:num w:numId="12" w16cid:durableId="1934627958">
    <w:abstractNumId w:val="18"/>
  </w:num>
  <w:num w:numId="13" w16cid:durableId="1381131886">
    <w:abstractNumId w:val="19"/>
  </w:num>
  <w:num w:numId="14" w16cid:durableId="1999844131">
    <w:abstractNumId w:val="15"/>
  </w:num>
  <w:num w:numId="15" w16cid:durableId="643700550">
    <w:abstractNumId w:val="21"/>
  </w:num>
  <w:num w:numId="16" w16cid:durableId="327752487">
    <w:abstractNumId w:val="17"/>
  </w:num>
  <w:num w:numId="17" w16cid:durableId="1382170649">
    <w:abstractNumId w:val="11"/>
  </w:num>
  <w:num w:numId="18" w16cid:durableId="1149127494">
    <w:abstractNumId w:val="10"/>
  </w:num>
  <w:num w:numId="19" w16cid:durableId="899903186">
    <w:abstractNumId w:val="16"/>
  </w:num>
  <w:num w:numId="20" w16cid:durableId="643437753">
    <w:abstractNumId w:val="22"/>
  </w:num>
  <w:num w:numId="21" w16cid:durableId="1749887366">
    <w:abstractNumId w:val="13"/>
  </w:num>
  <w:num w:numId="22" w16cid:durableId="2055038329">
    <w:abstractNumId w:val="20"/>
  </w:num>
  <w:num w:numId="23" w16cid:durableId="592078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CD3"/>
    <w:rsid w:val="00010555"/>
    <w:rsid w:val="00016BC0"/>
    <w:rsid w:val="000324E9"/>
    <w:rsid w:val="000363C7"/>
    <w:rsid w:val="000407E3"/>
    <w:rsid w:val="00040CBB"/>
    <w:rsid w:val="0004281C"/>
    <w:rsid w:val="000439CB"/>
    <w:rsid w:val="00044B0A"/>
    <w:rsid w:val="000456DE"/>
    <w:rsid w:val="00060320"/>
    <w:rsid w:val="000923C0"/>
    <w:rsid w:val="000949F7"/>
    <w:rsid w:val="000A074B"/>
    <w:rsid w:val="000B78C8"/>
    <w:rsid w:val="000C0F5C"/>
    <w:rsid w:val="000C753D"/>
    <w:rsid w:val="000D2178"/>
    <w:rsid w:val="000D420A"/>
    <w:rsid w:val="000D6213"/>
    <w:rsid w:val="000E0454"/>
    <w:rsid w:val="000F0149"/>
    <w:rsid w:val="000F3A85"/>
    <w:rsid w:val="000F7A6E"/>
    <w:rsid w:val="00100DDB"/>
    <w:rsid w:val="0012024B"/>
    <w:rsid w:val="00126E16"/>
    <w:rsid w:val="00131D6E"/>
    <w:rsid w:val="00135A8E"/>
    <w:rsid w:val="00136D18"/>
    <w:rsid w:val="0013769C"/>
    <w:rsid w:val="00137724"/>
    <w:rsid w:val="00144DEC"/>
    <w:rsid w:val="001463B2"/>
    <w:rsid w:val="00157D50"/>
    <w:rsid w:val="001647AE"/>
    <w:rsid w:val="00177532"/>
    <w:rsid w:val="00177C50"/>
    <w:rsid w:val="001879C6"/>
    <w:rsid w:val="00187E8B"/>
    <w:rsid w:val="0019395A"/>
    <w:rsid w:val="00197006"/>
    <w:rsid w:val="00197134"/>
    <w:rsid w:val="001A4B61"/>
    <w:rsid w:val="001A7D0D"/>
    <w:rsid w:val="001B0FFB"/>
    <w:rsid w:val="001B521B"/>
    <w:rsid w:val="001C3CE7"/>
    <w:rsid w:val="001C6B7A"/>
    <w:rsid w:val="001D0937"/>
    <w:rsid w:val="001D104A"/>
    <w:rsid w:val="001D26E1"/>
    <w:rsid w:val="001E2F21"/>
    <w:rsid w:val="001E6765"/>
    <w:rsid w:val="001F25E1"/>
    <w:rsid w:val="001F62C0"/>
    <w:rsid w:val="002019CD"/>
    <w:rsid w:val="002030FB"/>
    <w:rsid w:val="00227489"/>
    <w:rsid w:val="00245E02"/>
    <w:rsid w:val="00253D74"/>
    <w:rsid w:val="0025691E"/>
    <w:rsid w:val="00265D29"/>
    <w:rsid w:val="0026685C"/>
    <w:rsid w:val="002911C5"/>
    <w:rsid w:val="002A7205"/>
    <w:rsid w:val="002B0F15"/>
    <w:rsid w:val="002C3547"/>
    <w:rsid w:val="002D19C9"/>
    <w:rsid w:val="002E29D4"/>
    <w:rsid w:val="002F18A0"/>
    <w:rsid w:val="00304C9E"/>
    <w:rsid w:val="003127E0"/>
    <w:rsid w:val="00312A27"/>
    <w:rsid w:val="00313088"/>
    <w:rsid w:val="003347B6"/>
    <w:rsid w:val="003427E9"/>
    <w:rsid w:val="00350716"/>
    <w:rsid w:val="00353B66"/>
    <w:rsid w:val="003651C7"/>
    <w:rsid w:val="00372FB3"/>
    <w:rsid w:val="00375E8C"/>
    <w:rsid w:val="003804A9"/>
    <w:rsid w:val="0038517B"/>
    <w:rsid w:val="0039151F"/>
    <w:rsid w:val="00397876"/>
    <w:rsid w:val="003A0D82"/>
    <w:rsid w:val="003A57C2"/>
    <w:rsid w:val="003A5C6F"/>
    <w:rsid w:val="003A5D73"/>
    <w:rsid w:val="003B437B"/>
    <w:rsid w:val="003B7A91"/>
    <w:rsid w:val="003D2D01"/>
    <w:rsid w:val="003D3EEF"/>
    <w:rsid w:val="003D4514"/>
    <w:rsid w:val="003D71B8"/>
    <w:rsid w:val="003E3F49"/>
    <w:rsid w:val="003E624A"/>
    <w:rsid w:val="003E6802"/>
    <w:rsid w:val="003F1A25"/>
    <w:rsid w:val="003F39DC"/>
    <w:rsid w:val="003F62CF"/>
    <w:rsid w:val="00405A0D"/>
    <w:rsid w:val="00416DC5"/>
    <w:rsid w:val="004171CA"/>
    <w:rsid w:val="00427791"/>
    <w:rsid w:val="00430B0D"/>
    <w:rsid w:val="0043148F"/>
    <w:rsid w:val="00431D60"/>
    <w:rsid w:val="004616DA"/>
    <w:rsid w:val="0046352B"/>
    <w:rsid w:val="00472A5C"/>
    <w:rsid w:val="004757C5"/>
    <w:rsid w:val="0048103C"/>
    <w:rsid w:val="004901C8"/>
    <w:rsid w:val="00493E3A"/>
    <w:rsid w:val="00495ED6"/>
    <w:rsid w:val="004A2675"/>
    <w:rsid w:val="004A3B0C"/>
    <w:rsid w:val="004C26CF"/>
    <w:rsid w:val="004C2AF5"/>
    <w:rsid w:val="004C3AD5"/>
    <w:rsid w:val="004C4DE3"/>
    <w:rsid w:val="004D0F5C"/>
    <w:rsid w:val="004D357E"/>
    <w:rsid w:val="004D7B09"/>
    <w:rsid w:val="004E7626"/>
    <w:rsid w:val="004F04A0"/>
    <w:rsid w:val="004F5F26"/>
    <w:rsid w:val="004F7139"/>
    <w:rsid w:val="00506512"/>
    <w:rsid w:val="0051570B"/>
    <w:rsid w:val="0052488E"/>
    <w:rsid w:val="00525797"/>
    <w:rsid w:val="00536CA6"/>
    <w:rsid w:val="00543BAB"/>
    <w:rsid w:val="0055564D"/>
    <w:rsid w:val="0056761C"/>
    <w:rsid w:val="00567D85"/>
    <w:rsid w:val="005754A1"/>
    <w:rsid w:val="00580949"/>
    <w:rsid w:val="00581594"/>
    <w:rsid w:val="00581DDE"/>
    <w:rsid w:val="00583692"/>
    <w:rsid w:val="00585938"/>
    <w:rsid w:val="00590DD6"/>
    <w:rsid w:val="00594607"/>
    <w:rsid w:val="005951EE"/>
    <w:rsid w:val="005A1721"/>
    <w:rsid w:val="005A6816"/>
    <w:rsid w:val="005A6947"/>
    <w:rsid w:val="005A6AA1"/>
    <w:rsid w:val="005B2924"/>
    <w:rsid w:val="005B38A3"/>
    <w:rsid w:val="005B5BD8"/>
    <w:rsid w:val="005C035C"/>
    <w:rsid w:val="005D1D51"/>
    <w:rsid w:val="005E1847"/>
    <w:rsid w:val="005E7F71"/>
    <w:rsid w:val="00600C36"/>
    <w:rsid w:val="0060216A"/>
    <w:rsid w:val="006063B0"/>
    <w:rsid w:val="00624B83"/>
    <w:rsid w:val="006341A7"/>
    <w:rsid w:val="00635765"/>
    <w:rsid w:val="00646F86"/>
    <w:rsid w:val="0065161B"/>
    <w:rsid w:val="00666AFE"/>
    <w:rsid w:val="00666B50"/>
    <w:rsid w:val="00682FC2"/>
    <w:rsid w:val="00690FB9"/>
    <w:rsid w:val="00691EC1"/>
    <w:rsid w:val="006A1C7A"/>
    <w:rsid w:val="006A66A3"/>
    <w:rsid w:val="006B4016"/>
    <w:rsid w:val="006B5D6D"/>
    <w:rsid w:val="006C10A3"/>
    <w:rsid w:val="006D6B17"/>
    <w:rsid w:val="006E27C8"/>
    <w:rsid w:val="006E3CA5"/>
    <w:rsid w:val="006E60FA"/>
    <w:rsid w:val="006F22CD"/>
    <w:rsid w:val="006F4ED2"/>
    <w:rsid w:val="00700152"/>
    <w:rsid w:val="00703AF1"/>
    <w:rsid w:val="00714947"/>
    <w:rsid w:val="007165C0"/>
    <w:rsid w:val="007165D3"/>
    <w:rsid w:val="00717B68"/>
    <w:rsid w:val="00721877"/>
    <w:rsid w:val="00723904"/>
    <w:rsid w:val="00734923"/>
    <w:rsid w:val="00746E89"/>
    <w:rsid w:val="00753C91"/>
    <w:rsid w:val="00760452"/>
    <w:rsid w:val="00761671"/>
    <w:rsid w:val="00762E87"/>
    <w:rsid w:val="00764A8D"/>
    <w:rsid w:val="00770E84"/>
    <w:rsid w:val="00775AD5"/>
    <w:rsid w:val="00786410"/>
    <w:rsid w:val="00793ACB"/>
    <w:rsid w:val="00796F01"/>
    <w:rsid w:val="007A1664"/>
    <w:rsid w:val="007B2988"/>
    <w:rsid w:val="007C2EB9"/>
    <w:rsid w:val="007C53FB"/>
    <w:rsid w:val="007D307F"/>
    <w:rsid w:val="007E538F"/>
    <w:rsid w:val="007F0413"/>
    <w:rsid w:val="007F2E4C"/>
    <w:rsid w:val="007F62A0"/>
    <w:rsid w:val="00805CDD"/>
    <w:rsid w:val="00807733"/>
    <w:rsid w:val="00807F44"/>
    <w:rsid w:val="00811F14"/>
    <w:rsid w:val="0081667E"/>
    <w:rsid w:val="008177BF"/>
    <w:rsid w:val="00820435"/>
    <w:rsid w:val="0082323D"/>
    <w:rsid w:val="00827E3B"/>
    <w:rsid w:val="0083301F"/>
    <w:rsid w:val="00835257"/>
    <w:rsid w:val="0084062B"/>
    <w:rsid w:val="00842BC1"/>
    <w:rsid w:val="008556A0"/>
    <w:rsid w:val="00856CAE"/>
    <w:rsid w:val="0085730D"/>
    <w:rsid w:val="008645B2"/>
    <w:rsid w:val="00872C6D"/>
    <w:rsid w:val="00875140"/>
    <w:rsid w:val="008764FA"/>
    <w:rsid w:val="0087797D"/>
    <w:rsid w:val="00883B64"/>
    <w:rsid w:val="008864E4"/>
    <w:rsid w:val="00895DAE"/>
    <w:rsid w:val="008A17F0"/>
    <w:rsid w:val="008A6630"/>
    <w:rsid w:val="008B32AE"/>
    <w:rsid w:val="008B7D18"/>
    <w:rsid w:val="008C196D"/>
    <w:rsid w:val="008D2361"/>
    <w:rsid w:val="008E0512"/>
    <w:rsid w:val="008E103C"/>
    <w:rsid w:val="008E6FEE"/>
    <w:rsid w:val="008F1F97"/>
    <w:rsid w:val="008F4052"/>
    <w:rsid w:val="009003F2"/>
    <w:rsid w:val="0090087F"/>
    <w:rsid w:val="00902AC5"/>
    <w:rsid w:val="00902DC9"/>
    <w:rsid w:val="00902E4E"/>
    <w:rsid w:val="00904CA9"/>
    <w:rsid w:val="009100BA"/>
    <w:rsid w:val="009151DC"/>
    <w:rsid w:val="00916990"/>
    <w:rsid w:val="00921236"/>
    <w:rsid w:val="00921ED9"/>
    <w:rsid w:val="0092337D"/>
    <w:rsid w:val="009274D2"/>
    <w:rsid w:val="009302D3"/>
    <w:rsid w:val="0093110F"/>
    <w:rsid w:val="0093468E"/>
    <w:rsid w:val="009375F1"/>
    <w:rsid w:val="00940BA7"/>
    <w:rsid w:val="00950A82"/>
    <w:rsid w:val="00967D10"/>
    <w:rsid w:val="00976235"/>
    <w:rsid w:val="009814FA"/>
    <w:rsid w:val="0098381C"/>
    <w:rsid w:val="00992F7A"/>
    <w:rsid w:val="00993AB1"/>
    <w:rsid w:val="00994695"/>
    <w:rsid w:val="00995797"/>
    <w:rsid w:val="009B3935"/>
    <w:rsid w:val="009B3CBD"/>
    <w:rsid w:val="009B5B5E"/>
    <w:rsid w:val="009C02F9"/>
    <w:rsid w:val="009C25CC"/>
    <w:rsid w:val="009D4EB3"/>
    <w:rsid w:val="009D6DF3"/>
    <w:rsid w:val="009E79D4"/>
    <w:rsid w:val="009F0898"/>
    <w:rsid w:val="00A013BB"/>
    <w:rsid w:val="00A02BA3"/>
    <w:rsid w:val="00A02CB6"/>
    <w:rsid w:val="00A03F71"/>
    <w:rsid w:val="00A1004D"/>
    <w:rsid w:val="00A1551F"/>
    <w:rsid w:val="00A16B32"/>
    <w:rsid w:val="00A16E45"/>
    <w:rsid w:val="00A22781"/>
    <w:rsid w:val="00A25B51"/>
    <w:rsid w:val="00A274FA"/>
    <w:rsid w:val="00A345D1"/>
    <w:rsid w:val="00A34D37"/>
    <w:rsid w:val="00A35B49"/>
    <w:rsid w:val="00A41FA3"/>
    <w:rsid w:val="00A43AA8"/>
    <w:rsid w:val="00A457F2"/>
    <w:rsid w:val="00A51450"/>
    <w:rsid w:val="00A534F0"/>
    <w:rsid w:val="00A55629"/>
    <w:rsid w:val="00A753AA"/>
    <w:rsid w:val="00A84F86"/>
    <w:rsid w:val="00A877F1"/>
    <w:rsid w:val="00AA3EF9"/>
    <w:rsid w:val="00AA5106"/>
    <w:rsid w:val="00AA628E"/>
    <w:rsid w:val="00AB23FD"/>
    <w:rsid w:val="00AC117F"/>
    <w:rsid w:val="00AD3B70"/>
    <w:rsid w:val="00AD50D1"/>
    <w:rsid w:val="00AD7ADE"/>
    <w:rsid w:val="00AE29E0"/>
    <w:rsid w:val="00AE2F9E"/>
    <w:rsid w:val="00AF07B6"/>
    <w:rsid w:val="00AF75AA"/>
    <w:rsid w:val="00AF7DCB"/>
    <w:rsid w:val="00B03399"/>
    <w:rsid w:val="00B04402"/>
    <w:rsid w:val="00B04476"/>
    <w:rsid w:val="00B12117"/>
    <w:rsid w:val="00B13D1B"/>
    <w:rsid w:val="00B326DE"/>
    <w:rsid w:val="00B34FEF"/>
    <w:rsid w:val="00B3573D"/>
    <w:rsid w:val="00B423C4"/>
    <w:rsid w:val="00B4255B"/>
    <w:rsid w:val="00B4596D"/>
    <w:rsid w:val="00B46F08"/>
    <w:rsid w:val="00B53C50"/>
    <w:rsid w:val="00B57F9E"/>
    <w:rsid w:val="00B6274C"/>
    <w:rsid w:val="00B62F17"/>
    <w:rsid w:val="00B6388C"/>
    <w:rsid w:val="00B74456"/>
    <w:rsid w:val="00B805B1"/>
    <w:rsid w:val="00B81264"/>
    <w:rsid w:val="00B818DF"/>
    <w:rsid w:val="00B92311"/>
    <w:rsid w:val="00BA21D7"/>
    <w:rsid w:val="00BB3834"/>
    <w:rsid w:val="00BB3A59"/>
    <w:rsid w:val="00BB79A2"/>
    <w:rsid w:val="00BC01D5"/>
    <w:rsid w:val="00BD1DD5"/>
    <w:rsid w:val="00BF0563"/>
    <w:rsid w:val="00BF1FF0"/>
    <w:rsid w:val="00BF446B"/>
    <w:rsid w:val="00C01416"/>
    <w:rsid w:val="00C02A99"/>
    <w:rsid w:val="00C0411A"/>
    <w:rsid w:val="00C04B9B"/>
    <w:rsid w:val="00C076D7"/>
    <w:rsid w:val="00C122C1"/>
    <w:rsid w:val="00C16B75"/>
    <w:rsid w:val="00C214C3"/>
    <w:rsid w:val="00C21750"/>
    <w:rsid w:val="00C23CD3"/>
    <w:rsid w:val="00C31843"/>
    <w:rsid w:val="00C32029"/>
    <w:rsid w:val="00C340E3"/>
    <w:rsid w:val="00C34921"/>
    <w:rsid w:val="00C42BBE"/>
    <w:rsid w:val="00C42C28"/>
    <w:rsid w:val="00C43B91"/>
    <w:rsid w:val="00C4737A"/>
    <w:rsid w:val="00C50848"/>
    <w:rsid w:val="00C5119D"/>
    <w:rsid w:val="00C54B77"/>
    <w:rsid w:val="00C70602"/>
    <w:rsid w:val="00C735C5"/>
    <w:rsid w:val="00C80B37"/>
    <w:rsid w:val="00C8516D"/>
    <w:rsid w:val="00C93731"/>
    <w:rsid w:val="00C95A2E"/>
    <w:rsid w:val="00C963D3"/>
    <w:rsid w:val="00CA6A68"/>
    <w:rsid w:val="00CB02FE"/>
    <w:rsid w:val="00CB2C14"/>
    <w:rsid w:val="00CB7145"/>
    <w:rsid w:val="00CC1034"/>
    <w:rsid w:val="00CC539D"/>
    <w:rsid w:val="00CC679E"/>
    <w:rsid w:val="00CD2334"/>
    <w:rsid w:val="00CD23F4"/>
    <w:rsid w:val="00CD2C78"/>
    <w:rsid w:val="00CE0282"/>
    <w:rsid w:val="00CE0A58"/>
    <w:rsid w:val="00CE36DD"/>
    <w:rsid w:val="00CF2476"/>
    <w:rsid w:val="00D03D0E"/>
    <w:rsid w:val="00D07CAA"/>
    <w:rsid w:val="00D11417"/>
    <w:rsid w:val="00D14C99"/>
    <w:rsid w:val="00D206A5"/>
    <w:rsid w:val="00D22939"/>
    <w:rsid w:val="00D24608"/>
    <w:rsid w:val="00D32E55"/>
    <w:rsid w:val="00D37344"/>
    <w:rsid w:val="00D40B68"/>
    <w:rsid w:val="00D40C3D"/>
    <w:rsid w:val="00D52117"/>
    <w:rsid w:val="00D66203"/>
    <w:rsid w:val="00D71AE4"/>
    <w:rsid w:val="00D72A9A"/>
    <w:rsid w:val="00D759DC"/>
    <w:rsid w:val="00D77FFB"/>
    <w:rsid w:val="00D8193C"/>
    <w:rsid w:val="00D85A5A"/>
    <w:rsid w:val="00D86AAE"/>
    <w:rsid w:val="00D93603"/>
    <w:rsid w:val="00D95799"/>
    <w:rsid w:val="00D95CE1"/>
    <w:rsid w:val="00DB0D39"/>
    <w:rsid w:val="00DC7D20"/>
    <w:rsid w:val="00DD0E29"/>
    <w:rsid w:val="00DD408E"/>
    <w:rsid w:val="00DE140C"/>
    <w:rsid w:val="00DE325B"/>
    <w:rsid w:val="00DE65F2"/>
    <w:rsid w:val="00DF0C9D"/>
    <w:rsid w:val="00DF1A9C"/>
    <w:rsid w:val="00DF7AC1"/>
    <w:rsid w:val="00E057BD"/>
    <w:rsid w:val="00E14005"/>
    <w:rsid w:val="00E143BB"/>
    <w:rsid w:val="00E2267B"/>
    <w:rsid w:val="00E26516"/>
    <w:rsid w:val="00E27FC9"/>
    <w:rsid w:val="00E3223F"/>
    <w:rsid w:val="00E44905"/>
    <w:rsid w:val="00E46742"/>
    <w:rsid w:val="00E51C20"/>
    <w:rsid w:val="00E614DD"/>
    <w:rsid w:val="00E6638B"/>
    <w:rsid w:val="00E665B6"/>
    <w:rsid w:val="00E76DFE"/>
    <w:rsid w:val="00E85C20"/>
    <w:rsid w:val="00E916C2"/>
    <w:rsid w:val="00E93739"/>
    <w:rsid w:val="00E9505A"/>
    <w:rsid w:val="00E97D28"/>
    <w:rsid w:val="00EA0594"/>
    <w:rsid w:val="00EA670F"/>
    <w:rsid w:val="00EB102C"/>
    <w:rsid w:val="00EB17D5"/>
    <w:rsid w:val="00EB2A3A"/>
    <w:rsid w:val="00EB3140"/>
    <w:rsid w:val="00EB3A91"/>
    <w:rsid w:val="00ED2F51"/>
    <w:rsid w:val="00ED479B"/>
    <w:rsid w:val="00ED4DFF"/>
    <w:rsid w:val="00EE7775"/>
    <w:rsid w:val="00EF00D7"/>
    <w:rsid w:val="00EF4FEF"/>
    <w:rsid w:val="00F02196"/>
    <w:rsid w:val="00F12661"/>
    <w:rsid w:val="00F1463A"/>
    <w:rsid w:val="00F15361"/>
    <w:rsid w:val="00F166D5"/>
    <w:rsid w:val="00F201D3"/>
    <w:rsid w:val="00F37829"/>
    <w:rsid w:val="00F37FDA"/>
    <w:rsid w:val="00F60826"/>
    <w:rsid w:val="00F63C56"/>
    <w:rsid w:val="00F64F1E"/>
    <w:rsid w:val="00F700F3"/>
    <w:rsid w:val="00F73BD7"/>
    <w:rsid w:val="00F84F5D"/>
    <w:rsid w:val="00F86BED"/>
    <w:rsid w:val="00F939F0"/>
    <w:rsid w:val="00F9444C"/>
    <w:rsid w:val="00FA0F71"/>
    <w:rsid w:val="00FA3AF6"/>
    <w:rsid w:val="00FB3178"/>
    <w:rsid w:val="00FB6013"/>
    <w:rsid w:val="00FC1BCE"/>
    <w:rsid w:val="00FC303F"/>
    <w:rsid w:val="00FC56A1"/>
    <w:rsid w:val="00FD45EC"/>
    <w:rsid w:val="00FD4EF3"/>
    <w:rsid w:val="00FD6998"/>
    <w:rsid w:val="00FE51D3"/>
    <w:rsid w:val="00FE5954"/>
    <w:rsid w:val="00FF476F"/>
    <w:rsid w:val="00FF6207"/>
    <w:rsid w:val="00FF6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5D83E"/>
  <w15:chartTrackingRefBased/>
  <w15:docId w15:val="{E77B49D6-C089-4337-AE9C-76E8ED153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44C"/>
    <w:pPr>
      <w:suppressAutoHyphens/>
    </w:pPr>
  </w:style>
  <w:style w:type="paragraph" w:styleId="Heading1">
    <w:name w:val="heading 1"/>
    <w:basedOn w:val="Normal"/>
    <w:next w:val="Normal"/>
    <w:link w:val="Heading1Char"/>
    <w:uiPriority w:val="9"/>
    <w:qFormat/>
    <w:rsid w:val="000B78C8"/>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0B78C8"/>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0B78C8"/>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0B78C8"/>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0B78C8"/>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B78C8"/>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0B78C8"/>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0B78C8"/>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0B78C8"/>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040CBB"/>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040CBB"/>
    <w:rPr>
      <w:rFonts w:ascii="Segoe UI" w:hAnsi="Segoe UI" w:cs="Segoe UI"/>
      <w:sz w:val="22"/>
      <w:szCs w:val="18"/>
    </w:rPr>
  </w:style>
  <w:style w:type="paragraph" w:styleId="Bibliography">
    <w:name w:val="Bibliography"/>
    <w:basedOn w:val="Normal"/>
    <w:next w:val="Normal"/>
    <w:uiPriority w:val="8"/>
    <w:unhideWhenUsed/>
    <w:qFormat/>
    <w:pPr>
      <w:ind w:left="720" w:hanging="720"/>
    </w:pPr>
  </w:style>
  <w:style w:type="paragraph" w:styleId="BlockText">
    <w:name w:val="Block Text"/>
    <w:basedOn w:val="Normal"/>
    <w:uiPriority w:val="99"/>
    <w:semiHidden/>
    <w:unhideWhenUsed/>
    <w:rsid w:val="00B818DF"/>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040CBB"/>
    <w:pPr>
      <w:spacing w:after="120"/>
      <w:ind w:firstLine="0"/>
    </w:pPr>
    <w:rPr>
      <w:sz w:val="22"/>
      <w:szCs w:val="16"/>
    </w:rPr>
  </w:style>
  <w:style w:type="character" w:customStyle="1" w:styleId="BodyText3Char">
    <w:name w:val="Body Text 3 Char"/>
    <w:basedOn w:val="DefaultParagraphFont"/>
    <w:link w:val="BodyText3"/>
    <w:uiPriority w:val="99"/>
    <w:semiHidden/>
    <w:rsid w:val="00040CBB"/>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040CBB"/>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040CBB"/>
    <w:rPr>
      <w:sz w:val="22"/>
      <w:szCs w:val="16"/>
    </w:rPr>
  </w:style>
  <w:style w:type="paragraph" w:styleId="Caption">
    <w:name w:val="caption"/>
    <w:basedOn w:val="Normal"/>
    <w:next w:val="Normal"/>
    <w:uiPriority w:val="35"/>
    <w:unhideWhenUsed/>
    <w:qFormat/>
    <w:rsid w:val="00245E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040CBB"/>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040CBB"/>
    <w:rPr>
      <w:sz w:val="22"/>
      <w:szCs w:val="20"/>
    </w:rPr>
  </w:style>
  <w:style w:type="paragraph" w:styleId="CommentSubject">
    <w:name w:val="annotation subject"/>
    <w:basedOn w:val="CommentText"/>
    <w:next w:val="CommentText"/>
    <w:link w:val="CommentSubjectChar"/>
    <w:uiPriority w:val="99"/>
    <w:semiHidden/>
    <w:unhideWhenUsed/>
    <w:rsid w:val="00040CBB"/>
    <w:rPr>
      <w:b/>
      <w:bCs/>
    </w:rPr>
  </w:style>
  <w:style w:type="character" w:customStyle="1" w:styleId="CommentSubjectChar">
    <w:name w:val="Comment Subject Char"/>
    <w:basedOn w:val="CommentTextChar"/>
    <w:link w:val="CommentSubject"/>
    <w:uiPriority w:val="99"/>
    <w:semiHidden/>
    <w:rsid w:val="00040CBB"/>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040CBB"/>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040CBB"/>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040CBB"/>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4"/>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040CBB"/>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040CBB"/>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040CBB"/>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040CBB"/>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040CBB"/>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040CBB"/>
    <w:rPr>
      <w:rFonts w:ascii="Consolas" w:hAnsi="Consolas" w:cs="Consolas"/>
      <w:sz w:val="22"/>
      <w:szCs w:val="21"/>
    </w:rPr>
  </w:style>
  <w:style w:type="paragraph" w:styleId="Quote">
    <w:name w:val="Quote"/>
    <w:basedOn w:val="Normal"/>
    <w:next w:val="Normal"/>
    <w:link w:val="QuoteChar"/>
    <w:uiPriority w:val="3"/>
    <w:qFormat/>
    <w:pPr>
      <w:ind w:left="1440" w:firstLine="0"/>
    </w:pPr>
  </w:style>
  <w:style w:type="character" w:customStyle="1" w:styleId="QuoteChar">
    <w:name w:val="Quote Char"/>
    <w:basedOn w:val="DefaultParagraphFont"/>
    <w:link w:val="Quote"/>
    <w:uiPriority w:val="3"/>
    <w:rsid w:val="004A267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1"/>
    <w:qFormat/>
    <w:rsid w:val="001463B2"/>
    <w:pPr>
      <w:ind w:firstLine="0"/>
      <w:jc w:val="center"/>
    </w:pPr>
    <w:rPr>
      <w:rFonts w:asciiTheme="majorHAnsi" w:eastAsiaTheme="majorEastAsia" w:hAnsiTheme="majorHAnsi" w:cstheme="majorBidi"/>
      <w:kern w:val="28"/>
    </w:rPr>
  </w:style>
  <w:style w:type="character" w:customStyle="1" w:styleId="TitleChar">
    <w:name w:val="Title Char"/>
    <w:basedOn w:val="DefaultParagraphFont"/>
    <w:link w:val="Title"/>
    <w:uiPriority w:val="1"/>
    <w:rsid w:val="001463B2"/>
    <w:rPr>
      <w:rFonts w:asciiTheme="majorHAnsi" w:eastAsiaTheme="majorEastAsia" w:hAnsiTheme="majorHAnsi" w:cstheme="majorBidi"/>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B818DF"/>
    <w:rPr>
      <w:color w:val="595959" w:themeColor="text1" w:themeTint="A6"/>
    </w:rPr>
  </w:style>
  <w:style w:type="character" w:styleId="Emphasis">
    <w:name w:val="Emphasis"/>
    <w:basedOn w:val="DefaultParagraphFont"/>
    <w:uiPriority w:val="8"/>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5"/>
    <w:qFormat/>
    <w:pPr>
      <w:spacing w:before="240"/>
    </w:pPr>
  </w:style>
  <w:style w:type="paragraph" w:customStyle="1" w:styleId="TableNote">
    <w:name w:val="Table Note"/>
    <w:basedOn w:val="Normal"/>
    <w:uiPriority w:val="6"/>
    <w:qFormat/>
    <w:pPr>
      <w:numPr>
        <w:numId w:val="11"/>
      </w:numPr>
    </w:pPr>
  </w:style>
  <w:style w:type="paragraph" w:customStyle="1" w:styleId="SectionTitle">
    <w:name w:val="Section Title"/>
    <w:basedOn w:val="Normal"/>
    <w:next w:val="Normal"/>
    <w:uiPriority w:val="7"/>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rsid w:val="001463B2"/>
    <w:pPr>
      <w:spacing w:line="240" w:lineRule="auto"/>
    </w:pPr>
  </w:style>
  <w:style w:type="character" w:customStyle="1" w:styleId="FooterChar">
    <w:name w:val="Footer Char"/>
    <w:basedOn w:val="DefaultParagraphFont"/>
    <w:link w:val="Footer"/>
    <w:uiPriority w:val="99"/>
    <w:rsid w:val="001463B2"/>
  </w:style>
  <w:style w:type="character" w:styleId="IntenseEmphasis">
    <w:name w:val="Intense Emphasis"/>
    <w:basedOn w:val="DefaultParagraphFont"/>
    <w:uiPriority w:val="21"/>
    <w:semiHidden/>
    <w:unhideWhenUsed/>
    <w:qFormat/>
    <w:rsid w:val="004F7139"/>
    <w:rPr>
      <w:i/>
      <w:iCs/>
      <w:color w:val="595959" w:themeColor="text1" w:themeTint="A6"/>
    </w:rPr>
  </w:style>
  <w:style w:type="paragraph" w:styleId="IntenseQuote">
    <w:name w:val="Intense Quote"/>
    <w:basedOn w:val="Normal"/>
    <w:next w:val="Normal"/>
    <w:link w:val="IntenseQuoteChar"/>
    <w:uiPriority w:val="30"/>
    <w:semiHidden/>
    <w:unhideWhenUsed/>
    <w:qFormat/>
    <w:rsid w:val="004F7139"/>
    <w:pPr>
      <w:pBdr>
        <w:top w:val="single" w:sz="4" w:space="10" w:color="595959" w:themeColor="text1" w:themeTint="A6"/>
        <w:bottom w:val="single" w:sz="4" w:space="10" w:color="595959" w:themeColor="text1" w:themeTint="A6"/>
      </w:pBdr>
      <w:spacing w:before="360" w:after="360"/>
      <w:ind w:left="864" w:right="864"/>
      <w:jc w:val="center"/>
    </w:pPr>
    <w:rPr>
      <w:i/>
      <w:iCs/>
      <w:color w:val="595959" w:themeColor="text1" w:themeTint="A6"/>
    </w:rPr>
  </w:style>
  <w:style w:type="character" w:customStyle="1" w:styleId="IntenseQuoteChar">
    <w:name w:val="Intense Quote Char"/>
    <w:basedOn w:val="DefaultParagraphFont"/>
    <w:link w:val="IntenseQuote"/>
    <w:uiPriority w:val="30"/>
    <w:semiHidden/>
    <w:rsid w:val="004F7139"/>
    <w:rPr>
      <w:i/>
      <w:iCs/>
      <w:color w:val="595959" w:themeColor="text1" w:themeTint="A6"/>
    </w:rPr>
  </w:style>
  <w:style w:type="character" w:styleId="IntenseReference">
    <w:name w:val="Intense Reference"/>
    <w:basedOn w:val="DefaultParagraphFont"/>
    <w:uiPriority w:val="32"/>
    <w:semiHidden/>
    <w:unhideWhenUsed/>
    <w:qFormat/>
    <w:rsid w:val="004F7139"/>
    <w:rPr>
      <w:b/>
      <w:bCs/>
      <w:smallCaps/>
      <w:color w:val="595959" w:themeColor="text1" w:themeTint="A6"/>
      <w:spacing w:val="5"/>
    </w:rPr>
  </w:style>
  <w:style w:type="character" w:styleId="FollowedHyperlink">
    <w:name w:val="FollowedHyperlink"/>
    <w:basedOn w:val="DefaultParagraphFont"/>
    <w:uiPriority w:val="99"/>
    <w:semiHidden/>
    <w:unhideWhenUsed/>
    <w:rsid w:val="00B818DF"/>
    <w:rPr>
      <w:color w:val="595959" w:themeColor="text1" w:themeTint="A6"/>
      <w:u w:val="single"/>
    </w:rPr>
  </w:style>
  <w:style w:type="character" w:styleId="CommentReference">
    <w:name w:val="annotation reference"/>
    <w:basedOn w:val="DefaultParagraphFont"/>
    <w:uiPriority w:val="99"/>
    <w:semiHidden/>
    <w:unhideWhenUsed/>
    <w:rsid w:val="007C53FB"/>
    <w:rPr>
      <w:sz w:val="22"/>
      <w:szCs w:val="16"/>
    </w:rPr>
  </w:style>
  <w:style w:type="character" w:styleId="HTMLCode">
    <w:name w:val="HTML Code"/>
    <w:basedOn w:val="DefaultParagraphFont"/>
    <w:uiPriority w:val="99"/>
    <w:semiHidden/>
    <w:unhideWhenUsed/>
    <w:rsid w:val="00040CBB"/>
    <w:rPr>
      <w:rFonts w:ascii="Consolas" w:hAnsi="Consolas"/>
      <w:sz w:val="22"/>
      <w:szCs w:val="20"/>
    </w:rPr>
  </w:style>
  <w:style w:type="character" w:styleId="HTMLKeyboard">
    <w:name w:val="HTML Keyboard"/>
    <w:basedOn w:val="DefaultParagraphFont"/>
    <w:uiPriority w:val="99"/>
    <w:semiHidden/>
    <w:unhideWhenUsed/>
    <w:rsid w:val="00040CBB"/>
    <w:rPr>
      <w:rFonts w:ascii="Consolas" w:hAnsi="Consolas"/>
      <w:sz w:val="22"/>
      <w:szCs w:val="20"/>
    </w:rPr>
  </w:style>
  <w:style w:type="character" w:styleId="HTMLTypewriter">
    <w:name w:val="HTML Typewriter"/>
    <w:basedOn w:val="DefaultParagraphFont"/>
    <w:uiPriority w:val="99"/>
    <w:semiHidden/>
    <w:unhideWhenUsed/>
    <w:rsid w:val="00040CBB"/>
    <w:rPr>
      <w:rFonts w:ascii="Consolas" w:hAnsi="Consolas"/>
      <w:sz w:val="22"/>
      <w:szCs w:val="20"/>
    </w:rPr>
  </w:style>
  <w:style w:type="character" w:customStyle="1" w:styleId="textlayer--absolute">
    <w:name w:val="textlayer--absolute"/>
    <w:basedOn w:val="DefaultParagraphFont"/>
    <w:rsid w:val="000439CB"/>
  </w:style>
  <w:style w:type="character" w:styleId="Hyperlink">
    <w:name w:val="Hyperlink"/>
    <w:basedOn w:val="DefaultParagraphFont"/>
    <w:uiPriority w:val="99"/>
    <w:unhideWhenUsed/>
    <w:rsid w:val="00567D85"/>
    <w:rPr>
      <w:color w:val="5F5F5F" w:themeColor="hyperlink"/>
      <w:u w:val="single"/>
    </w:rPr>
  </w:style>
  <w:style w:type="character" w:styleId="UnresolvedMention">
    <w:name w:val="Unresolved Mention"/>
    <w:basedOn w:val="DefaultParagraphFont"/>
    <w:uiPriority w:val="99"/>
    <w:semiHidden/>
    <w:unhideWhenUsed/>
    <w:rsid w:val="00567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43815225">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8774060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4321403">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389036087">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19558046">
      <w:bodyDiv w:val="1"/>
      <w:marLeft w:val="0"/>
      <w:marRight w:val="0"/>
      <w:marTop w:val="0"/>
      <w:marBottom w:val="0"/>
      <w:divBdr>
        <w:top w:val="none" w:sz="0" w:space="0" w:color="auto"/>
        <w:left w:val="none" w:sz="0" w:space="0" w:color="auto"/>
        <w:bottom w:val="none" w:sz="0" w:space="0" w:color="auto"/>
        <w:right w:val="none" w:sz="0" w:space="0" w:color="auto"/>
      </w:divBdr>
    </w:div>
    <w:div w:id="2017421617">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s://drive.google.com/drive/folders/12ksw6thi6CrjelFilUcSwnNyklvVNklr?usp=drive_link" TargetMode="External"/><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gel\AppData\Roaming\Microsoft\Templates\MLA%20style%20paper.dotx" TargetMode="External"/></Relationships>
</file>

<file path=word/ink/ink1.xml><?xml version="1.0" encoding="utf-8"?>
<inkml:ink xmlns:inkml="http://www.w3.org/2003/InkML">
  <inkml:definitions/>
</inkml:ink>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7A744C-770B-49C4-8C97-90E5E395E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paper.dotx</Template>
  <TotalTime>846</TotalTime>
  <Pages>9</Pages>
  <Words>1546</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Sheng</dc:creator>
  <cp:keywords/>
  <dc:description/>
  <cp:lastModifiedBy>Seth A</cp:lastModifiedBy>
  <cp:revision>67</cp:revision>
  <cp:lastPrinted>2024-05-20T20:14:00Z</cp:lastPrinted>
  <dcterms:created xsi:type="dcterms:W3CDTF">2021-05-24T18:43:00Z</dcterms:created>
  <dcterms:modified xsi:type="dcterms:W3CDTF">2026-06-02T23:52:00Z</dcterms:modified>
  <cp:version/>
</cp:coreProperties>
</file>